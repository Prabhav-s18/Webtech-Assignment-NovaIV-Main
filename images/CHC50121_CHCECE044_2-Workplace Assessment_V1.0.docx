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8569C" w14:textId="41E46540" w:rsidR="00264140" w:rsidRDefault="00264140" w:rsidP="00D608D5">
      <w:pPr>
        <w:pStyle w:val="Heading1GSA"/>
      </w:pPr>
    </w:p>
    <w:p w14:paraId="62ACEFDE" w14:textId="77777777" w:rsidR="00C5747F" w:rsidRDefault="00C5747F" w:rsidP="00C5747F">
      <w:pPr>
        <w:pStyle w:val="Heading1GSA"/>
      </w:pPr>
    </w:p>
    <w:p w14:paraId="1F7AF157" w14:textId="77777777" w:rsidR="00C5747F" w:rsidRDefault="00C5747F" w:rsidP="00C5747F">
      <w:pPr>
        <w:pStyle w:val="Heading1GSA"/>
      </w:pPr>
    </w:p>
    <w:p w14:paraId="4A895A57" w14:textId="77777777" w:rsidR="00C5747F" w:rsidRDefault="00C5747F" w:rsidP="00C5747F">
      <w:pPr>
        <w:pStyle w:val="Heading1GSA"/>
        <w:jc w:val="center"/>
        <w:rPr>
          <w:rFonts w:asciiTheme="minorHAnsi" w:hAnsiTheme="minorHAnsi" w:cstheme="minorHAnsi"/>
        </w:rPr>
      </w:pPr>
      <w:bookmarkStart w:id="0" w:name="_Hlk93166759"/>
      <w:r>
        <w:rPr>
          <w:noProof/>
        </w:rPr>
        <w:drawing>
          <wp:inline distT="0" distB="0" distL="0" distR="0" wp14:anchorId="3ED1AD25" wp14:editId="0CEC35D1">
            <wp:extent cx="3550920" cy="1165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0920" cy="1165860"/>
                    </a:xfrm>
                    <a:prstGeom prst="rect">
                      <a:avLst/>
                    </a:prstGeom>
                    <a:noFill/>
                    <a:ln>
                      <a:noFill/>
                    </a:ln>
                  </pic:spPr>
                </pic:pic>
              </a:graphicData>
            </a:graphic>
          </wp:inline>
        </w:drawing>
      </w:r>
    </w:p>
    <w:p w14:paraId="125B9D3D" w14:textId="77777777" w:rsidR="00C5747F" w:rsidRDefault="00C5747F" w:rsidP="00C5747F">
      <w:pPr>
        <w:pStyle w:val="Heading1GSA"/>
      </w:pPr>
    </w:p>
    <w:p w14:paraId="5FABFAA2" w14:textId="77777777" w:rsidR="00C5747F" w:rsidRDefault="00C5747F" w:rsidP="00C5747F">
      <w:pPr>
        <w:pStyle w:val="Heading1GSA"/>
      </w:pPr>
    </w:p>
    <w:p w14:paraId="63BB1202" w14:textId="77777777" w:rsidR="00C5747F" w:rsidRDefault="00C5747F" w:rsidP="00C5747F">
      <w:pPr>
        <w:pStyle w:val="Heading1GSA"/>
        <w:jc w:val="center"/>
        <w:rPr>
          <w:sz w:val="56"/>
        </w:rPr>
      </w:pPr>
      <w:bookmarkStart w:id="1" w:name="_Hlk89763536"/>
      <w:r>
        <w:rPr>
          <w:sz w:val="56"/>
        </w:rPr>
        <w:t>CHC50121</w:t>
      </w:r>
    </w:p>
    <w:p w14:paraId="720D1067" w14:textId="1AAECBEB" w:rsidR="00B34ED7" w:rsidRDefault="00C5747F" w:rsidP="00C5747F">
      <w:pPr>
        <w:pStyle w:val="Heading1GSA"/>
        <w:jc w:val="center"/>
      </w:pPr>
      <w:r>
        <w:rPr>
          <w:sz w:val="56"/>
        </w:rPr>
        <w:t>Diploma of Early Childhood Education Care</w:t>
      </w:r>
      <w:bookmarkEnd w:id="0"/>
      <w:bookmarkEnd w:id="1"/>
    </w:p>
    <w:p w14:paraId="32692B3F" w14:textId="12E7D396" w:rsidR="00027047" w:rsidRDefault="00027047" w:rsidP="00D608D5">
      <w:pPr>
        <w:pStyle w:val="Heading1GSA"/>
      </w:pPr>
    </w:p>
    <w:p w14:paraId="0BBE0237" w14:textId="77777777" w:rsidR="00027047" w:rsidRDefault="00027047" w:rsidP="00D608D5">
      <w:pPr>
        <w:pStyle w:val="Heading1GSA"/>
      </w:pPr>
    </w:p>
    <w:p w14:paraId="3A4AD58A" w14:textId="10D8141A" w:rsidR="006C191D" w:rsidRPr="00B34ED7" w:rsidRDefault="005F34BE" w:rsidP="00C5747F">
      <w:pPr>
        <w:pStyle w:val="Heading1GSA"/>
        <w:jc w:val="center"/>
      </w:pPr>
      <w:r w:rsidRPr="00B34ED7">
        <w:t>CHCECE044</w:t>
      </w:r>
      <w:r w:rsidR="00C5747F">
        <w:t xml:space="preserve"> </w:t>
      </w:r>
      <w:r w:rsidRPr="00B34ED7">
        <w:t>Facilitate compliance in a</w:t>
      </w:r>
      <w:r w:rsidR="006B21A1" w:rsidRPr="00B34ED7">
        <w:t xml:space="preserve"> children’s</w:t>
      </w:r>
      <w:r w:rsidRPr="00B34ED7">
        <w:t xml:space="preserve"> education and care service</w:t>
      </w:r>
    </w:p>
    <w:p w14:paraId="63EED51D" w14:textId="77777777" w:rsidR="00264140" w:rsidRDefault="00264140" w:rsidP="00C5747F">
      <w:pPr>
        <w:pStyle w:val="Heading2GSA"/>
        <w:jc w:val="center"/>
      </w:pPr>
    </w:p>
    <w:p w14:paraId="37164ABB" w14:textId="2D36228C" w:rsidR="004F12D2" w:rsidRDefault="008D2846" w:rsidP="00C5747F">
      <w:pPr>
        <w:pStyle w:val="Heading2GSA"/>
        <w:jc w:val="center"/>
      </w:pPr>
      <w:r w:rsidRPr="00B34ED7">
        <w:t>Workplace</w:t>
      </w:r>
      <w:r w:rsidR="006C191D" w:rsidRPr="00B34ED7">
        <w:t xml:space="preserve"> Assessment Task</w:t>
      </w:r>
      <w:r w:rsidR="00027047" w:rsidRPr="00B34ED7">
        <w:t xml:space="preserve"> </w:t>
      </w:r>
      <w:r w:rsidR="0075716B">
        <w:rPr>
          <w:highlight w:val="yellow"/>
        </w:rPr>
        <w:br w:type="page"/>
      </w:r>
      <w:r w:rsidR="004F12D2">
        <w:lastRenderedPageBreak/>
        <w:t>Introduction</w:t>
      </w:r>
    </w:p>
    <w:p w14:paraId="6D3DC032" w14:textId="77777777" w:rsidR="004F12D2" w:rsidRDefault="004F12D2" w:rsidP="00B34ED7">
      <w:pPr>
        <w:spacing w:after="0" w:line="360" w:lineRule="auto"/>
        <w:rPr>
          <w:rFonts w:eastAsiaTheme="minorEastAsia" w:cstheme="minorHAnsi"/>
          <w:color w:val="000000"/>
          <w:sz w:val="24"/>
          <w:szCs w:val="24"/>
          <w:lang w:val="en-US" w:eastAsia="en-AU"/>
        </w:rPr>
      </w:pPr>
      <w:r w:rsidRPr="00810DC8">
        <w:rPr>
          <w:rFonts w:eastAsiaTheme="minorEastAsia" w:cstheme="minorHAnsi"/>
          <w:color w:val="000000"/>
          <w:sz w:val="24"/>
          <w:szCs w:val="24"/>
          <w:lang w:val="en-US" w:eastAsia="en-AU"/>
        </w:rPr>
        <w:t>This is an assessment activity linked to an individual unit of competency and contributes to the overall assessor judgement of competence.</w:t>
      </w:r>
    </w:p>
    <w:p w14:paraId="75033D51" w14:textId="1A24441F" w:rsidR="004F12D2" w:rsidRDefault="005F0A89" w:rsidP="004F12D2">
      <w:pPr>
        <w:pStyle w:val="Heading3GSA"/>
      </w:pPr>
      <w:r>
        <w:t>CHC</w:t>
      </w:r>
      <w:r w:rsidR="005F34BE">
        <w:t>ECE044</w:t>
      </w:r>
      <w:r>
        <w:t xml:space="preserve"> </w:t>
      </w:r>
      <w:r w:rsidR="00876FCE">
        <w:t>Facilitate compliance in a children’s education and care service</w:t>
      </w:r>
    </w:p>
    <w:p w14:paraId="18542FB5" w14:textId="77777777" w:rsidR="004F12D2" w:rsidRPr="0001056C" w:rsidRDefault="004F12D2" w:rsidP="004F12D2">
      <w:pPr>
        <w:pStyle w:val="Heading4GSA"/>
      </w:pPr>
      <w:r w:rsidRPr="0001056C">
        <w:t>Elements</w:t>
      </w:r>
    </w:p>
    <w:p w14:paraId="70B70027" w14:textId="02D28555" w:rsidR="004F12D2" w:rsidRDefault="004F12D2" w:rsidP="004F5A51">
      <w:pPr>
        <w:pStyle w:val="NormalGSA"/>
      </w:pPr>
      <w:r>
        <w:t>1.</w:t>
      </w:r>
      <w:r w:rsidR="00B34ED7">
        <w:tab/>
      </w:r>
      <w:r w:rsidR="005F34BE">
        <w:t>Interpret the National Quality Framework (NQF)</w:t>
      </w:r>
    </w:p>
    <w:p w14:paraId="378DCA5C" w14:textId="4FD87CE8" w:rsidR="005F0A89" w:rsidRDefault="005F0A89" w:rsidP="004F5A51">
      <w:pPr>
        <w:pStyle w:val="NormalGSA"/>
      </w:pPr>
      <w:r>
        <w:t>2.</w:t>
      </w:r>
      <w:r w:rsidR="00B34ED7">
        <w:tab/>
      </w:r>
      <w:r w:rsidR="005F34BE">
        <w:t>Interpret the National Quality Standard (NQS)</w:t>
      </w:r>
    </w:p>
    <w:p w14:paraId="06302C21" w14:textId="422B184C" w:rsidR="005F34BE" w:rsidRDefault="005F0A89" w:rsidP="004F5A51">
      <w:pPr>
        <w:pStyle w:val="NormalGSA"/>
      </w:pPr>
      <w:r>
        <w:t>3.</w:t>
      </w:r>
      <w:r w:rsidR="00B34ED7">
        <w:tab/>
      </w:r>
      <w:r w:rsidR="005F34BE">
        <w:t>Facilitate service self-assessment</w:t>
      </w:r>
    </w:p>
    <w:p w14:paraId="55D020DD" w14:textId="20E9A61C" w:rsidR="005F34BE" w:rsidRDefault="005F34BE" w:rsidP="004F5A51">
      <w:pPr>
        <w:pStyle w:val="NormalGSA"/>
      </w:pPr>
      <w:r>
        <w:t>4.</w:t>
      </w:r>
      <w:r w:rsidR="00B34ED7">
        <w:tab/>
      </w:r>
      <w:r>
        <w:t>Facilitate the development of a Quality Improvement Plan (QIP)</w:t>
      </w:r>
    </w:p>
    <w:p w14:paraId="5598FE5E" w14:textId="3E456439" w:rsidR="005F0A89" w:rsidRDefault="005F34BE" w:rsidP="004F5A51">
      <w:pPr>
        <w:pStyle w:val="NormalGSA"/>
      </w:pPr>
      <w:r>
        <w:t>5.</w:t>
      </w:r>
      <w:r w:rsidR="00B34ED7">
        <w:tab/>
      </w:r>
      <w:r>
        <w:t>Coordinate the service for a rating and assessment visit.</w:t>
      </w:r>
    </w:p>
    <w:p w14:paraId="69B100CC" w14:textId="33A0BD53" w:rsidR="00524455" w:rsidRPr="002B04A5" w:rsidRDefault="00524455" w:rsidP="00524455">
      <w:pPr>
        <w:pStyle w:val="Heading2GSA"/>
      </w:pPr>
      <w:r w:rsidRPr="002B04A5">
        <w:t>How students participate in assessment</w:t>
      </w:r>
    </w:p>
    <w:p w14:paraId="46788845"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 xml:space="preserve">You are required read and follow the instructions below. Additional instructions may be provided in your Student Handbook and supporting documentation.  </w:t>
      </w:r>
    </w:p>
    <w:p w14:paraId="1910AA11" w14:textId="77777777" w:rsidR="00524455" w:rsidRPr="00885584" w:rsidRDefault="00524455" w:rsidP="00524455">
      <w:pPr>
        <w:pStyle w:val="Heading3GSA"/>
      </w:pPr>
      <w:r w:rsidRPr="008460BF">
        <w:t>Assessment</w:t>
      </w:r>
      <w:r w:rsidRPr="00885584">
        <w:t xml:space="preserve"> conditions</w:t>
      </w:r>
    </w:p>
    <w:p w14:paraId="2F591057"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 xml:space="preserve">Assessment responses must demonstrate a capable understanding and consistent application of knowledge and skills in a workplace setting. </w:t>
      </w:r>
    </w:p>
    <w:p w14:paraId="06D49BFF"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1.</w:t>
      </w:r>
      <w:r w:rsidRPr="00885584">
        <w:rPr>
          <w:rFonts w:eastAsiaTheme="minorEastAsia" w:cstheme="minorHAnsi"/>
          <w:color w:val="000000"/>
          <w:sz w:val="24"/>
          <w:szCs w:val="24"/>
          <w:lang w:val="en-US" w:eastAsia="en-AU"/>
        </w:rPr>
        <w:tab/>
        <w:t>You MUST provide responses to tasks and questions to a Satisfactory level</w:t>
      </w:r>
    </w:p>
    <w:p w14:paraId="25713691"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2.</w:t>
      </w:r>
      <w:r w:rsidRPr="00885584">
        <w:rPr>
          <w:rFonts w:eastAsiaTheme="minorEastAsia" w:cstheme="minorHAnsi"/>
          <w:color w:val="000000"/>
          <w:sz w:val="24"/>
          <w:szCs w:val="24"/>
          <w:lang w:val="en-US" w:eastAsia="en-AU"/>
        </w:rPr>
        <w:tab/>
        <w:t>Assessment responses MUST demonstrate consistent performance in a real-world setting</w:t>
      </w:r>
    </w:p>
    <w:p w14:paraId="0347239C" w14:textId="77777777" w:rsidR="00524455" w:rsidRPr="00885584" w:rsidRDefault="00524455" w:rsidP="00524455">
      <w:pPr>
        <w:spacing w:after="0" w:line="360" w:lineRule="auto"/>
        <w:ind w:left="454" w:hanging="454"/>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3.</w:t>
      </w:r>
      <w:r w:rsidRPr="00885584">
        <w:rPr>
          <w:rFonts w:eastAsiaTheme="minorEastAsia" w:cstheme="minorHAnsi"/>
          <w:color w:val="000000"/>
          <w:sz w:val="24"/>
          <w:szCs w:val="24"/>
          <w:lang w:val="en-US" w:eastAsia="en-AU"/>
        </w:rPr>
        <w:tab/>
        <w:t>You should rely on the information gained through implementation of tasks and the referenced learning materials to guide responses</w:t>
      </w:r>
    </w:p>
    <w:p w14:paraId="5B2DBD5C" w14:textId="77777777" w:rsidR="00524455" w:rsidRPr="002B04A5" w:rsidRDefault="00524455" w:rsidP="00524455">
      <w:pPr>
        <w:pStyle w:val="Heading3GSA"/>
      </w:pPr>
      <w:r w:rsidRPr="002B04A5">
        <w:t>Authenticity requirements</w:t>
      </w:r>
    </w:p>
    <w:p w14:paraId="04C65A47"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You must make a genuine attempt to answer each task appropriately in this assessment activity. Intentionally or unintentionally presenting answers to assessment questions that are another individual’s work, or the work of a team as your own is considered plagiarism and may result in exclusion from the unit. Refer to the Student Handbook for further information.</w:t>
      </w:r>
    </w:p>
    <w:p w14:paraId="488216D5" w14:textId="77777777" w:rsidR="00524455" w:rsidRPr="00885584" w:rsidRDefault="00524455" w:rsidP="00524455">
      <w:pPr>
        <w:pStyle w:val="Heading3GSA"/>
      </w:pPr>
      <w:r w:rsidRPr="00885584">
        <w:t xml:space="preserve">Authenticity declaration </w:t>
      </w:r>
    </w:p>
    <w:p w14:paraId="41B2B655"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 xml:space="preserve">It is important that you sign and date the Authenticity Declaration on the next page to confirm that the responses to tasks and questions presented for assessment are your own work. </w:t>
      </w:r>
    </w:p>
    <w:p w14:paraId="0009A344" w14:textId="77777777" w:rsidR="00524455" w:rsidRPr="00885584" w:rsidRDefault="00524455" w:rsidP="00524455">
      <w:pPr>
        <w:pStyle w:val="Heading3GSA"/>
      </w:pPr>
      <w:r w:rsidRPr="00885584">
        <w:t>Supervisor confirmation of authenticity</w:t>
      </w:r>
    </w:p>
    <w:p w14:paraId="0CC906A7"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A supervisor (usually a workplace supervisor or assessor) should acknowledge the authenticity of your work prior to submission. By completely this declaration, the supervisor is authenticating these tasks as having been completed in an appropriate setting, under supervision and to an acceptable standard for Early Childhood Education and Care workplace.</w:t>
      </w:r>
    </w:p>
    <w:p w14:paraId="1710E8D3" w14:textId="77777777" w:rsidR="00524455" w:rsidRPr="00885584" w:rsidRDefault="00524455" w:rsidP="00524455">
      <w:pPr>
        <w:spacing w:after="0" w:line="276" w:lineRule="auto"/>
        <w:rPr>
          <w:rFonts w:eastAsiaTheme="minorEastAsia" w:cstheme="minorHAnsi"/>
          <w:color w:val="000000"/>
          <w:sz w:val="24"/>
          <w:szCs w:val="24"/>
          <w:lang w:val="en-US" w:eastAsia="en-AU"/>
        </w:rPr>
      </w:pPr>
    </w:p>
    <w:tbl>
      <w:tblPr>
        <w:tblStyle w:val="TableGrid"/>
        <w:tblW w:w="10200" w:type="dxa"/>
        <w:tblLayout w:type="fixed"/>
        <w:tblLook w:val="04A0" w:firstRow="1" w:lastRow="0" w:firstColumn="1" w:lastColumn="0" w:noHBand="0" w:noVBand="1"/>
      </w:tblPr>
      <w:tblGrid>
        <w:gridCol w:w="755"/>
        <w:gridCol w:w="2640"/>
        <w:gridCol w:w="1707"/>
        <w:gridCol w:w="1683"/>
        <w:gridCol w:w="3415"/>
      </w:tblGrid>
      <w:tr w:rsidR="00C5747F" w14:paraId="44BBF3F8" w14:textId="77777777" w:rsidTr="00964276">
        <w:tc>
          <w:tcPr>
            <w:tcW w:w="5000" w:type="pct"/>
            <w:gridSpan w:val="5"/>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284BEA7" w14:textId="77777777" w:rsidR="00C5747F" w:rsidRDefault="00C5747F" w:rsidP="00964276">
            <w:pPr>
              <w:jc w:val="center"/>
              <w:rPr>
                <w:rFonts w:ascii="Arial" w:eastAsiaTheme="majorEastAsia" w:hAnsi="Arial" w:cs="Arial"/>
                <w:b/>
                <w:bCs/>
                <w:color w:val="FF0000"/>
                <w:sz w:val="52"/>
                <w:szCs w:val="52"/>
              </w:rPr>
            </w:pPr>
            <w:r>
              <w:br w:type="page"/>
            </w:r>
            <w:r>
              <w:rPr>
                <w:rFonts w:ascii="Arial" w:eastAsiaTheme="majorEastAsia" w:hAnsi="Arial" w:cs="Arial"/>
                <w:b/>
                <w:bCs/>
                <w:color w:val="FF0000"/>
                <w:sz w:val="52"/>
                <w:szCs w:val="52"/>
              </w:rPr>
              <w:t>ATTENTION</w:t>
            </w:r>
          </w:p>
          <w:p w14:paraId="0992B894" w14:textId="77777777" w:rsidR="00C5747F" w:rsidRDefault="00C5747F" w:rsidP="00964276">
            <w:pPr>
              <w:spacing w:line="276" w:lineRule="auto"/>
              <w:jc w:val="center"/>
              <w:rPr>
                <w:rFonts w:cstheme="minorHAnsi"/>
                <w:color w:val="000000"/>
                <w:sz w:val="24"/>
                <w:szCs w:val="24"/>
                <w:lang w:val="en-US"/>
              </w:rPr>
            </w:pPr>
            <w:r>
              <w:rPr>
                <w:rFonts w:cstheme="minorHAnsi"/>
                <w:color w:val="000000"/>
                <w:sz w:val="24"/>
                <w:szCs w:val="24"/>
                <w:lang w:val="en-US"/>
              </w:rPr>
              <w:t xml:space="preserve">You must include your </w:t>
            </w:r>
            <w:r>
              <w:rPr>
                <w:rFonts w:cstheme="minorHAnsi"/>
                <w:b/>
                <w:bCs/>
                <w:color w:val="000000"/>
                <w:sz w:val="24"/>
                <w:szCs w:val="24"/>
                <w:lang w:val="en-US"/>
              </w:rPr>
              <w:t>name</w:t>
            </w:r>
            <w:r>
              <w:rPr>
                <w:rFonts w:cstheme="minorHAnsi"/>
                <w:color w:val="000000"/>
                <w:sz w:val="24"/>
                <w:szCs w:val="24"/>
                <w:lang w:val="en-US"/>
              </w:rPr>
              <w:t xml:space="preserve"> and </w:t>
            </w:r>
            <w:r>
              <w:rPr>
                <w:rFonts w:cstheme="minorHAnsi"/>
                <w:b/>
                <w:bCs/>
                <w:color w:val="000000"/>
                <w:sz w:val="24"/>
                <w:szCs w:val="24"/>
                <w:lang w:val="en-US"/>
              </w:rPr>
              <w:t>SIGNATURE</w:t>
            </w:r>
            <w:r>
              <w:rPr>
                <w:rFonts w:cstheme="minorHAnsi"/>
                <w:color w:val="000000"/>
                <w:sz w:val="24"/>
                <w:szCs w:val="24"/>
                <w:lang w:val="en-US"/>
              </w:rPr>
              <w:t xml:space="preserve"> on this page</w:t>
            </w:r>
          </w:p>
          <w:p w14:paraId="5CBFCA2C" w14:textId="77777777" w:rsidR="00C5747F" w:rsidRDefault="00C5747F" w:rsidP="00964276">
            <w:pPr>
              <w:spacing w:line="276" w:lineRule="auto"/>
              <w:jc w:val="center"/>
              <w:rPr>
                <w:rFonts w:cstheme="minorHAnsi"/>
                <w:color w:val="000000"/>
                <w:sz w:val="24"/>
                <w:szCs w:val="24"/>
                <w:lang w:val="en-US"/>
              </w:rPr>
            </w:pPr>
            <w:r>
              <w:rPr>
                <w:rFonts w:cstheme="minorHAnsi"/>
                <w:color w:val="000000"/>
                <w:sz w:val="24"/>
                <w:szCs w:val="24"/>
                <w:lang w:val="en-US"/>
              </w:rPr>
              <w:t>Your signature is required to verify authenticity of your work.</w:t>
            </w:r>
          </w:p>
        </w:tc>
      </w:tr>
      <w:tr w:rsidR="00C5747F" w14:paraId="6D209DDB" w14:textId="77777777" w:rsidTr="00964276">
        <w:tc>
          <w:tcPr>
            <w:tcW w:w="5000" w:type="pct"/>
            <w:gridSpan w:val="5"/>
            <w:tcBorders>
              <w:top w:val="single" w:sz="4" w:space="0" w:color="auto"/>
              <w:left w:val="single" w:sz="4" w:space="0" w:color="auto"/>
              <w:bottom w:val="nil"/>
              <w:right w:val="single" w:sz="4" w:space="0" w:color="auto"/>
            </w:tcBorders>
            <w:hideMark/>
          </w:tcPr>
          <w:p w14:paraId="798B3FD7" w14:textId="77777777" w:rsidR="00C5747F" w:rsidRDefault="00C5747F" w:rsidP="00964276">
            <w:pPr>
              <w:spacing w:line="360" w:lineRule="auto"/>
              <w:rPr>
                <w:rFonts w:ascii="Arial" w:eastAsiaTheme="majorEastAsia" w:hAnsi="Arial" w:cs="Arial"/>
                <w:color w:val="1F3864" w:themeColor="accent1" w:themeShade="80"/>
                <w:sz w:val="24"/>
                <w:szCs w:val="24"/>
                <w:lang w:val="en-US"/>
              </w:rPr>
            </w:pPr>
            <w:r>
              <w:rPr>
                <w:rFonts w:ascii="Arial" w:eastAsiaTheme="majorEastAsia" w:hAnsi="Arial" w:cs="Arial"/>
                <w:color w:val="1F3864" w:themeColor="accent1" w:themeShade="80"/>
                <w:sz w:val="24"/>
                <w:szCs w:val="24"/>
                <w:lang w:val="en-US"/>
              </w:rPr>
              <w:t>Student declaration</w:t>
            </w:r>
          </w:p>
          <w:p w14:paraId="6E1D17A2"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By making this declaration:</w:t>
            </w:r>
          </w:p>
        </w:tc>
      </w:tr>
      <w:tr w:rsidR="00C5747F" w14:paraId="658D1447" w14:textId="77777777" w:rsidTr="00964276">
        <w:bookmarkStart w:id="2" w:name="_Hlk76638304" w:displacedByCustomXml="next"/>
        <w:sdt>
          <w:sdtPr>
            <w:rPr>
              <w:sz w:val="24"/>
            </w:rPr>
            <w:id w:val="-1026788340"/>
            <w14:checkbox>
              <w14:checked w14:val="0"/>
              <w14:checkedState w14:val="2612" w14:font="MS Gothic"/>
              <w14:uncheckedState w14:val="2610" w14:font="MS Gothic"/>
            </w14:checkbox>
          </w:sdtPr>
          <w:sdtContent>
            <w:tc>
              <w:tcPr>
                <w:tcW w:w="370" w:type="pct"/>
                <w:tcBorders>
                  <w:top w:val="nil"/>
                  <w:left w:val="single" w:sz="4" w:space="0" w:color="auto"/>
                  <w:bottom w:val="nil"/>
                  <w:right w:val="nil"/>
                </w:tcBorders>
                <w:hideMark/>
              </w:tcPr>
              <w:p w14:paraId="1754CC14" w14:textId="77777777" w:rsidR="00C5747F" w:rsidRDefault="00C5747F" w:rsidP="00964276">
                <w:pPr>
                  <w:spacing w:line="276" w:lineRule="auto"/>
                  <w:jc w:val="center"/>
                  <w:rPr>
                    <w:sz w:val="24"/>
                  </w:rPr>
                </w:pPr>
                <w:r>
                  <w:rPr>
                    <w:rFonts w:ascii="MS Gothic" w:eastAsia="MS Gothic" w:hAnsi="MS Gothic" w:hint="eastAsia"/>
                    <w:sz w:val="24"/>
                  </w:rPr>
                  <w:t>☐</w:t>
                </w:r>
              </w:p>
            </w:tc>
          </w:sdtContent>
        </w:sdt>
        <w:tc>
          <w:tcPr>
            <w:tcW w:w="4630" w:type="pct"/>
            <w:gridSpan w:val="4"/>
            <w:tcBorders>
              <w:top w:val="nil"/>
              <w:left w:val="nil"/>
              <w:bottom w:val="nil"/>
              <w:right w:val="single" w:sz="4" w:space="0" w:color="auto"/>
            </w:tcBorders>
            <w:hideMark/>
          </w:tcPr>
          <w:p w14:paraId="2B25D5F0" w14:textId="77777777" w:rsidR="00C5747F" w:rsidRDefault="00C5747F" w:rsidP="00964276">
            <w:pPr>
              <w:spacing w:line="276" w:lineRule="auto"/>
              <w:contextualSpacing/>
              <w:rPr>
                <w:rFonts w:cstheme="minorHAnsi"/>
                <w:color w:val="000000"/>
                <w:sz w:val="24"/>
                <w:szCs w:val="24"/>
              </w:rPr>
            </w:pPr>
            <w:r>
              <w:rPr>
                <w:rFonts w:cstheme="minorHAnsi"/>
                <w:color w:val="000000"/>
                <w:sz w:val="24"/>
                <w:szCs w:val="24"/>
              </w:rPr>
              <w:t>I understand the assessment conditions and how to effectively participate</w:t>
            </w:r>
          </w:p>
        </w:tc>
      </w:tr>
      <w:tr w:rsidR="00C5747F" w14:paraId="13714D3E" w14:textId="77777777" w:rsidTr="00964276">
        <w:sdt>
          <w:sdtPr>
            <w:rPr>
              <w:sz w:val="24"/>
            </w:rPr>
            <w:id w:val="-818424177"/>
            <w14:checkbox>
              <w14:checked w14:val="0"/>
              <w14:checkedState w14:val="2612" w14:font="MS Gothic"/>
              <w14:uncheckedState w14:val="2610" w14:font="MS Gothic"/>
            </w14:checkbox>
          </w:sdtPr>
          <w:sdtContent>
            <w:tc>
              <w:tcPr>
                <w:tcW w:w="370" w:type="pct"/>
                <w:tcBorders>
                  <w:top w:val="nil"/>
                  <w:left w:val="single" w:sz="4" w:space="0" w:color="auto"/>
                  <w:bottom w:val="nil"/>
                  <w:right w:val="nil"/>
                </w:tcBorders>
                <w:hideMark/>
              </w:tcPr>
              <w:p w14:paraId="704FDB8E" w14:textId="77777777" w:rsidR="00C5747F" w:rsidRDefault="00C5747F" w:rsidP="00964276">
                <w:pPr>
                  <w:spacing w:line="276" w:lineRule="auto"/>
                  <w:jc w:val="center"/>
                  <w:rPr>
                    <w:sz w:val="24"/>
                  </w:rPr>
                </w:pPr>
                <w:r>
                  <w:rPr>
                    <w:rFonts w:ascii="MS Gothic" w:eastAsia="MS Gothic" w:hAnsi="MS Gothic" w:hint="eastAsia"/>
                    <w:sz w:val="24"/>
                  </w:rPr>
                  <w:t>☐</w:t>
                </w:r>
              </w:p>
            </w:tc>
          </w:sdtContent>
        </w:sdt>
        <w:tc>
          <w:tcPr>
            <w:tcW w:w="4630" w:type="pct"/>
            <w:gridSpan w:val="4"/>
            <w:tcBorders>
              <w:top w:val="nil"/>
              <w:left w:val="nil"/>
              <w:bottom w:val="nil"/>
              <w:right w:val="single" w:sz="4" w:space="0" w:color="auto"/>
            </w:tcBorders>
            <w:hideMark/>
          </w:tcPr>
          <w:p w14:paraId="42A6C8C7" w14:textId="77777777" w:rsidR="00C5747F" w:rsidRDefault="00C5747F" w:rsidP="00964276">
            <w:pPr>
              <w:spacing w:line="276" w:lineRule="auto"/>
              <w:ind w:left="360" w:hanging="360"/>
              <w:contextualSpacing/>
              <w:rPr>
                <w:rFonts w:cstheme="minorHAnsi"/>
                <w:color w:val="000000"/>
                <w:sz w:val="24"/>
                <w:szCs w:val="24"/>
              </w:rPr>
            </w:pPr>
            <w:r>
              <w:rPr>
                <w:rFonts w:cstheme="minorHAnsi"/>
                <w:color w:val="000000"/>
                <w:sz w:val="24"/>
                <w:szCs w:val="24"/>
              </w:rPr>
              <w:t>I understand my responsibility to provide assessment responses that are my own.</w:t>
            </w:r>
          </w:p>
        </w:tc>
      </w:tr>
      <w:tr w:rsidR="00C5747F" w14:paraId="01B79DB0" w14:textId="77777777" w:rsidTr="00964276">
        <w:sdt>
          <w:sdtPr>
            <w:rPr>
              <w:sz w:val="24"/>
            </w:rPr>
            <w:id w:val="1323464623"/>
            <w14:checkbox>
              <w14:checked w14:val="0"/>
              <w14:checkedState w14:val="2612" w14:font="MS Gothic"/>
              <w14:uncheckedState w14:val="2610" w14:font="MS Gothic"/>
            </w14:checkbox>
          </w:sdtPr>
          <w:sdtContent>
            <w:tc>
              <w:tcPr>
                <w:tcW w:w="370" w:type="pct"/>
                <w:tcBorders>
                  <w:top w:val="nil"/>
                  <w:left w:val="single" w:sz="4" w:space="0" w:color="auto"/>
                  <w:bottom w:val="nil"/>
                  <w:right w:val="nil"/>
                </w:tcBorders>
                <w:hideMark/>
              </w:tcPr>
              <w:p w14:paraId="7CACF9EB" w14:textId="77777777" w:rsidR="00C5747F" w:rsidRDefault="00C5747F" w:rsidP="00964276">
                <w:pPr>
                  <w:spacing w:line="276" w:lineRule="auto"/>
                  <w:jc w:val="center"/>
                  <w:rPr>
                    <w:sz w:val="24"/>
                  </w:rPr>
                </w:pPr>
                <w:r>
                  <w:rPr>
                    <w:rFonts w:ascii="MS Gothic" w:eastAsia="MS Gothic" w:hAnsi="MS Gothic" w:hint="eastAsia"/>
                    <w:sz w:val="24"/>
                  </w:rPr>
                  <w:t>☐</w:t>
                </w:r>
              </w:p>
            </w:tc>
          </w:sdtContent>
        </w:sdt>
        <w:tc>
          <w:tcPr>
            <w:tcW w:w="4630" w:type="pct"/>
            <w:gridSpan w:val="4"/>
            <w:tcBorders>
              <w:top w:val="nil"/>
              <w:left w:val="nil"/>
              <w:bottom w:val="nil"/>
              <w:right w:val="single" w:sz="4" w:space="0" w:color="auto"/>
            </w:tcBorders>
            <w:hideMark/>
          </w:tcPr>
          <w:p w14:paraId="12FCA7A2" w14:textId="77777777" w:rsidR="00C5747F" w:rsidRDefault="00C5747F" w:rsidP="00964276">
            <w:pPr>
              <w:spacing w:line="276" w:lineRule="auto"/>
              <w:rPr>
                <w:rFonts w:cstheme="minorHAnsi"/>
                <w:color w:val="000000"/>
                <w:sz w:val="24"/>
                <w:szCs w:val="24"/>
              </w:rPr>
            </w:pPr>
            <w:r>
              <w:rPr>
                <w:rFonts w:cstheme="minorHAnsi"/>
                <w:color w:val="000000"/>
                <w:sz w:val="24"/>
                <w:szCs w:val="24"/>
              </w:rPr>
              <w:t>I understand that, at any time, if it is shown that in this assessment task, I have plagiarised or misrepresented assessment responses, the assessment outcome may be revoked.</w:t>
            </w:r>
          </w:p>
        </w:tc>
        <w:bookmarkEnd w:id="2"/>
      </w:tr>
      <w:tr w:rsidR="00C5747F" w14:paraId="4BFA0C05" w14:textId="77777777" w:rsidTr="00964276">
        <w:tc>
          <w:tcPr>
            <w:tcW w:w="370" w:type="pct"/>
            <w:tcBorders>
              <w:top w:val="nil"/>
              <w:left w:val="single" w:sz="4" w:space="0" w:color="auto"/>
              <w:bottom w:val="single" w:sz="4" w:space="0" w:color="auto"/>
              <w:right w:val="nil"/>
            </w:tcBorders>
          </w:tcPr>
          <w:sdt>
            <w:sdtPr>
              <w:rPr>
                <w:sz w:val="24"/>
              </w:rPr>
              <w:id w:val="-1446230013"/>
              <w14:checkbox>
                <w14:checked w14:val="0"/>
                <w14:checkedState w14:val="2612" w14:font="MS Gothic"/>
                <w14:uncheckedState w14:val="2610" w14:font="MS Gothic"/>
              </w14:checkbox>
            </w:sdtPr>
            <w:sdtContent>
              <w:p w14:paraId="7C292660" w14:textId="77777777" w:rsidR="00C5747F" w:rsidRDefault="00C5747F" w:rsidP="00964276">
                <w:pPr>
                  <w:spacing w:line="276" w:lineRule="auto"/>
                  <w:jc w:val="center"/>
                  <w:rPr>
                    <w:rFonts w:cstheme="minorHAnsi"/>
                    <w:color w:val="000000"/>
                    <w:sz w:val="24"/>
                    <w:szCs w:val="24"/>
                    <w:lang w:val="en-US"/>
                  </w:rPr>
                </w:pPr>
                <w:r>
                  <w:rPr>
                    <w:rFonts w:ascii="MS Gothic" w:eastAsia="MS Gothic" w:hAnsi="MS Gothic" w:hint="eastAsia"/>
                    <w:sz w:val="24"/>
                  </w:rPr>
                  <w:t>☐</w:t>
                </w:r>
              </w:p>
            </w:sdtContent>
          </w:sdt>
          <w:p w14:paraId="51B22EFB" w14:textId="77777777" w:rsidR="00C5747F" w:rsidRDefault="00C5747F" w:rsidP="00964276">
            <w:pPr>
              <w:rPr>
                <w:rFonts w:cstheme="minorHAnsi"/>
                <w:sz w:val="24"/>
                <w:szCs w:val="24"/>
                <w:lang w:val="en-US"/>
              </w:rPr>
            </w:pPr>
          </w:p>
          <w:p w14:paraId="3BC13890" w14:textId="77777777" w:rsidR="00C5747F" w:rsidRDefault="00C5747F" w:rsidP="00964276">
            <w:pPr>
              <w:rPr>
                <w:rFonts w:cstheme="minorHAnsi"/>
                <w:sz w:val="24"/>
                <w:szCs w:val="24"/>
                <w:lang w:val="en-US"/>
              </w:rPr>
            </w:pPr>
            <w:r>
              <w:rPr>
                <w:rFonts w:cstheme="minorHAnsi"/>
                <w:sz w:val="24"/>
                <w:szCs w:val="24"/>
                <w:lang w:val="en-US"/>
              </w:rPr>
              <w:t xml:space="preserve">   </w:t>
            </w:r>
            <w:sdt>
              <w:sdtPr>
                <w:rPr>
                  <w:sz w:val="24"/>
                </w:rPr>
                <w:id w:val="-285747535"/>
                <w14:checkbox>
                  <w14:checked w14:val="0"/>
                  <w14:checkedState w14:val="2612" w14:font="MS Gothic"/>
                  <w14:uncheckedState w14:val="2610" w14:font="MS Gothic"/>
                </w14:checkbox>
              </w:sdtPr>
              <w:sdtContent>
                <w:r>
                  <w:rPr>
                    <w:rFonts w:ascii="MS Gothic" w:eastAsia="MS Gothic" w:hAnsi="MS Gothic" w:hint="eastAsia"/>
                    <w:sz w:val="24"/>
                  </w:rPr>
                  <w:t>☐</w:t>
                </w:r>
              </w:sdtContent>
            </w:sdt>
          </w:p>
        </w:tc>
        <w:tc>
          <w:tcPr>
            <w:tcW w:w="4630" w:type="pct"/>
            <w:gridSpan w:val="4"/>
            <w:tcBorders>
              <w:top w:val="nil"/>
              <w:left w:val="nil"/>
              <w:bottom w:val="single" w:sz="4" w:space="0" w:color="auto"/>
              <w:right w:val="single" w:sz="4" w:space="0" w:color="auto"/>
            </w:tcBorders>
            <w:hideMark/>
          </w:tcPr>
          <w:p w14:paraId="7EA3BCEF" w14:textId="77777777" w:rsidR="00C5747F" w:rsidRDefault="00C5747F" w:rsidP="00964276">
            <w:pPr>
              <w:spacing w:line="276" w:lineRule="auto"/>
              <w:rPr>
                <w:rFonts w:cstheme="minorHAnsi"/>
                <w:color w:val="000000"/>
                <w:sz w:val="24"/>
                <w:szCs w:val="24"/>
              </w:rPr>
            </w:pPr>
            <w:r>
              <w:rPr>
                <w:rFonts w:cstheme="minorHAnsi"/>
                <w:color w:val="000000"/>
                <w:sz w:val="24"/>
                <w:szCs w:val="24"/>
              </w:rPr>
              <w:t>I understand I must gain the approval of the assessor and/or Workplace Supervisor before and/or after implementation of these tasks.</w:t>
            </w:r>
          </w:p>
          <w:p w14:paraId="6A9407BF" w14:textId="77777777" w:rsidR="00C5747F" w:rsidRDefault="00C5747F" w:rsidP="00964276">
            <w:pPr>
              <w:spacing w:line="276" w:lineRule="auto"/>
              <w:rPr>
                <w:rFonts w:cstheme="minorHAnsi"/>
                <w:color w:val="000000"/>
                <w:sz w:val="24"/>
                <w:szCs w:val="24"/>
              </w:rPr>
            </w:pPr>
            <w:r>
              <w:rPr>
                <w:rFonts w:cstheme="minorHAnsi"/>
                <w:color w:val="000000"/>
                <w:sz w:val="24"/>
                <w:szCs w:val="24"/>
              </w:rPr>
              <w:t>I understand that by typing name where indicated constitutes a digital signature.</w:t>
            </w:r>
          </w:p>
        </w:tc>
      </w:tr>
      <w:tr w:rsidR="00C5747F" w14:paraId="221EAC2B" w14:textId="77777777" w:rsidTr="00964276">
        <w:tc>
          <w:tcPr>
            <w:tcW w:w="1664" w:type="pct"/>
            <w:gridSpan w:val="2"/>
            <w:tcBorders>
              <w:top w:val="single" w:sz="4" w:space="0" w:color="auto"/>
              <w:left w:val="single" w:sz="4" w:space="0" w:color="auto"/>
              <w:bottom w:val="single" w:sz="4" w:space="0" w:color="auto"/>
              <w:right w:val="single" w:sz="4" w:space="0" w:color="auto"/>
            </w:tcBorders>
            <w:hideMark/>
          </w:tcPr>
          <w:p w14:paraId="52ABE94B"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Name:</w:t>
            </w:r>
          </w:p>
          <w:p w14:paraId="2821B50B" w14:textId="77777777"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bookmarkStart w:id="3" w:name="Text1"/>
            <w:r>
              <w:instrText xml:space="preserve"> FORMTEXT </w:instrText>
            </w:r>
            <w:r>
              <w:fldChar w:fldCharType="separate"/>
            </w:r>
            <w:r>
              <w:t> </w:t>
            </w:r>
            <w:r>
              <w:t> </w:t>
            </w:r>
            <w:r>
              <w:t> </w:t>
            </w:r>
            <w:r>
              <w:t> </w:t>
            </w:r>
            <w:r>
              <w:t> </w:t>
            </w:r>
            <w:r>
              <w:fldChar w:fldCharType="end"/>
            </w:r>
            <w:bookmarkEnd w:id="3"/>
          </w:p>
        </w:tc>
        <w:tc>
          <w:tcPr>
            <w:tcW w:w="1662" w:type="pct"/>
            <w:gridSpan w:val="2"/>
            <w:tcBorders>
              <w:top w:val="single" w:sz="4" w:space="0" w:color="auto"/>
              <w:left w:val="single" w:sz="4" w:space="0" w:color="auto"/>
              <w:bottom w:val="single" w:sz="4" w:space="0" w:color="auto"/>
              <w:right w:val="single" w:sz="4" w:space="0" w:color="auto"/>
            </w:tcBorders>
            <w:hideMark/>
          </w:tcPr>
          <w:p w14:paraId="302B35D2"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Signature:</w:t>
            </w:r>
          </w:p>
          <w:p w14:paraId="04BC966E" w14:textId="77777777"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c>
          <w:tcPr>
            <w:tcW w:w="1674" w:type="pct"/>
            <w:tcBorders>
              <w:top w:val="single" w:sz="4" w:space="0" w:color="auto"/>
              <w:left w:val="single" w:sz="4" w:space="0" w:color="auto"/>
              <w:bottom w:val="single" w:sz="4" w:space="0" w:color="auto"/>
              <w:right w:val="single" w:sz="4" w:space="0" w:color="auto"/>
            </w:tcBorders>
            <w:hideMark/>
          </w:tcPr>
          <w:p w14:paraId="51E3A4F8"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Date:</w:t>
            </w:r>
          </w:p>
          <w:p w14:paraId="253CA1FA" w14:textId="77777777"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r w:rsidR="00C5747F" w14:paraId="3D7E3D44" w14:textId="77777777" w:rsidTr="00964276">
        <w:tc>
          <w:tcPr>
            <w:tcW w:w="5000" w:type="pct"/>
            <w:gridSpan w:val="5"/>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DBFB7E1" w14:textId="77777777" w:rsidR="00C5747F" w:rsidRDefault="00C5747F" w:rsidP="00964276">
            <w:pPr>
              <w:spacing w:line="276" w:lineRule="auto"/>
              <w:jc w:val="center"/>
              <w:rPr>
                <w:rFonts w:cstheme="minorHAnsi"/>
                <w:color w:val="000000"/>
                <w:sz w:val="24"/>
                <w:szCs w:val="24"/>
                <w:lang w:val="en-US"/>
              </w:rPr>
            </w:pPr>
            <w:r>
              <w:rPr>
                <w:rFonts w:cstheme="minorHAnsi"/>
                <w:color w:val="000000"/>
                <w:sz w:val="24"/>
                <w:szCs w:val="24"/>
                <w:lang w:val="en-US"/>
              </w:rPr>
              <w:t xml:space="preserve">You must include the </w:t>
            </w:r>
            <w:r>
              <w:rPr>
                <w:rFonts w:cstheme="minorHAnsi"/>
                <w:b/>
                <w:bCs/>
                <w:color w:val="000000"/>
                <w:sz w:val="24"/>
                <w:szCs w:val="24"/>
                <w:lang w:val="en-US"/>
              </w:rPr>
              <w:t>name of your supervisor</w:t>
            </w:r>
            <w:r>
              <w:rPr>
                <w:rFonts w:cstheme="minorHAnsi"/>
                <w:color w:val="000000"/>
                <w:sz w:val="24"/>
                <w:szCs w:val="24"/>
                <w:lang w:val="en-US"/>
              </w:rPr>
              <w:t xml:space="preserve"> and</w:t>
            </w:r>
          </w:p>
          <w:p w14:paraId="0EFDE671" w14:textId="77777777" w:rsidR="00C5747F" w:rsidRDefault="00C5747F" w:rsidP="00964276">
            <w:pPr>
              <w:spacing w:line="276" w:lineRule="auto"/>
              <w:jc w:val="center"/>
              <w:rPr>
                <w:rFonts w:cstheme="minorHAnsi"/>
                <w:color w:val="000000"/>
                <w:sz w:val="24"/>
                <w:szCs w:val="24"/>
                <w:lang w:val="en-US"/>
              </w:rPr>
            </w:pPr>
            <w:r>
              <w:rPr>
                <w:rFonts w:cstheme="minorHAnsi"/>
                <w:color w:val="000000"/>
                <w:sz w:val="24"/>
                <w:szCs w:val="24"/>
                <w:lang w:val="en-US"/>
              </w:rPr>
              <w:t xml:space="preserve">collect an authenticating </w:t>
            </w:r>
            <w:r>
              <w:rPr>
                <w:rFonts w:cstheme="minorHAnsi"/>
                <w:b/>
                <w:bCs/>
                <w:color w:val="000000"/>
                <w:sz w:val="24"/>
                <w:szCs w:val="24"/>
                <w:lang w:val="en-US"/>
              </w:rPr>
              <w:t>SIGNATURE</w:t>
            </w:r>
            <w:r>
              <w:rPr>
                <w:rFonts w:cstheme="minorHAnsi"/>
                <w:color w:val="000000"/>
                <w:sz w:val="24"/>
                <w:szCs w:val="24"/>
                <w:lang w:val="en-US"/>
              </w:rPr>
              <w:t xml:space="preserve"> on this page.</w:t>
            </w:r>
          </w:p>
        </w:tc>
      </w:tr>
      <w:tr w:rsidR="00C5747F" w14:paraId="5A37A348" w14:textId="77777777" w:rsidTr="00964276">
        <w:tc>
          <w:tcPr>
            <w:tcW w:w="5000" w:type="pct"/>
            <w:gridSpan w:val="5"/>
            <w:tcBorders>
              <w:top w:val="single" w:sz="4" w:space="0" w:color="auto"/>
              <w:left w:val="single" w:sz="4" w:space="0" w:color="auto"/>
              <w:bottom w:val="nil"/>
              <w:right w:val="single" w:sz="4" w:space="0" w:color="auto"/>
            </w:tcBorders>
            <w:hideMark/>
          </w:tcPr>
          <w:p w14:paraId="2F0126BB" w14:textId="77777777" w:rsidR="00C5747F" w:rsidRDefault="00C5747F" w:rsidP="00964276">
            <w:pPr>
              <w:spacing w:line="360" w:lineRule="auto"/>
              <w:rPr>
                <w:rFonts w:ascii="Arial" w:eastAsiaTheme="majorEastAsia" w:hAnsi="Arial" w:cs="Arial"/>
                <w:color w:val="1F3864" w:themeColor="accent1" w:themeShade="80"/>
                <w:sz w:val="24"/>
                <w:szCs w:val="24"/>
                <w:lang w:val="en-US"/>
              </w:rPr>
            </w:pPr>
            <w:r>
              <w:rPr>
                <w:rFonts w:ascii="Arial" w:eastAsiaTheme="majorEastAsia" w:hAnsi="Arial" w:cs="Arial"/>
                <w:color w:val="1F3864" w:themeColor="accent1" w:themeShade="80"/>
                <w:sz w:val="24"/>
                <w:szCs w:val="24"/>
                <w:lang w:val="en-US"/>
              </w:rPr>
              <w:t>Supervisor declaration</w:t>
            </w:r>
          </w:p>
        </w:tc>
      </w:tr>
      <w:tr w:rsidR="00C5747F" w14:paraId="4D7C7414" w14:textId="77777777" w:rsidTr="00964276">
        <w:sdt>
          <w:sdtPr>
            <w:rPr>
              <w:sz w:val="24"/>
            </w:rPr>
            <w:id w:val="59606930"/>
            <w14:checkbox>
              <w14:checked w14:val="0"/>
              <w14:checkedState w14:val="2612" w14:font="MS Gothic"/>
              <w14:uncheckedState w14:val="2610" w14:font="MS Gothic"/>
            </w14:checkbox>
          </w:sdtPr>
          <w:sdtContent>
            <w:tc>
              <w:tcPr>
                <w:tcW w:w="370" w:type="pct"/>
                <w:tcBorders>
                  <w:top w:val="nil"/>
                  <w:left w:val="single" w:sz="4" w:space="0" w:color="auto"/>
                  <w:bottom w:val="nil"/>
                  <w:right w:val="nil"/>
                </w:tcBorders>
                <w:hideMark/>
              </w:tcPr>
              <w:p w14:paraId="237FE8B6" w14:textId="77777777" w:rsidR="00C5747F" w:rsidRDefault="00C5747F" w:rsidP="00964276">
                <w:pPr>
                  <w:spacing w:line="276" w:lineRule="auto"/>
                  <w:jc w:val="center"/>
                  <w:rPr>
                    <w:sz w:val="24"/>
                  </w:rPr>
                </w:pPr>
                <w:r>
                  <w:rPr>
                    <w:rFonts w:ascii="MS Gothic" w:eastAsia="MS Gothic" w:hAnsi="MS Gothic" w:hint="eastAsia"/>
                    <w:sz w:val="24"/>
                  </w:rPr>
                  <w:t>☐</w:t>
                </w:r>
              </w:p>
            </w:tc>
          </w:sdtContent>
        </w:sdt>
        <w:tc>
          <w:tcPr>
            <w:tcW w:w="4630" w:type="pct"/>
            <w:gridSpan w:val="4"/>
            <w:tcBorders>
              <w:top w:val="nil"/>
              <w:left w:val="nil"/>
              <w:bottom w:val="nil"/>
              <w:right w:val="single" w:sz="4" w:space="0" w:color="auto"/>
            </w:tcBorders>
            <w:hideMark/>
          </w:tcPr>
          <w:p w14:paraId="7D0F42A3" w14:textId="77777777" w:rsidR="00C5747F" w:rsidRDefault="00C5747F" w:rsidP="00964276">
            <w:pPr>
              <w:spacing w:line="276" w:lineRule="auto"/>
              <w:contextualSpacing/>
              <w:rPr>
                <w:rFonts w:cstheme="minorHAnsi"/>
                <w:color w:val="000000"/>
                <w:sz w:val="24"/>
                <w:szCs w:val="24"/>
              </w:rPr>
            </w:pPr>
            <w:r>
              <w:rPr>
                <w:rFonts w:cstheme="minorHAnsi"/>
                <w:color w:val="000000"/>
                <w:sz w:val="24"/>
                <w:szCs w:val="24"/>
              </w:rPr>
              <w:t>I</w:t>
            </w:r>
            <w:r>
              <w:rPr>
                <w:rFonts w:cstheme="minorHAnsi"/>
                <w:color w:val="000000"/>
                <w:sz w:val="24"/>
                <w:szCs w:val="24"/>
                <w:lang w:val="en-US"/>
              </w:rPr>
              <w:t xml:space="preserve"> confirm the workplace assessment tasks were completed by the named student in a regulated children’s service in Australia. </w:t>
            </w:r>
          </w:p>
        </w:tc>
      </w:tr>
      <w:tr w:rsidR="00C5747F" w14:paraId="78F8CAF4" w14:textId="77777777" w:rsidTr="00964276">
        <w:sdt>
          <w:sdtPr>
            <w:rPr>
              <w:sz w:val="24"/>
            </w:rPr>
            <w:id w:val="-1471663483"/>
            <w14:checkbox>
              <w14:checked w14:val="0"/>
              <w14:checkedState w14:val="2612" w14:font="MS Gothic"/>
              <w14:uncheckedState w14:val="2610" w14:font="MS Gothic"/>
            </w14:checkbox>
          </w:sdtPr>
          <w:sdtContent>
            <w:tc>
              <w:tcPr>
                <w:tcW w:w="370" w:type="pct"/>
                <w:tcBorders>
                  <w:top w:val="nil"/>
                  <w:left w:val="single" w:sz="4" w:space="0" w:color="auto"/>
                  <w:bottom w:val="nil"/>
                  <w:right w:val="nil"/>
                </w:tcBorders>
                <w:hideMark/>
              </w:tcPr>
              <w:p w14:paraId="3A7E0FB0" w14:textId="77777777" w:rsidR="00C5747F" w:rsidRDefault="00C5747F" w:rsidP="00964276">
                <w:pPr>
                  <w:spacing w:line="276" w:lineRule="auto"/>
                  <w:jc w:val="center"/>
                  <w:rPr>
                    <w:sz w:val="24"/>
                  </w:rPr>
                </w:pPr>
                <w:r>
                  <w:rPr>
                    <w:rFonts w:ascii="MS Gothic" w:eastAsia="MS Gothic" w:hAnsi="MS Gothic" w:hint="eastAsia"/>
                    <w:sz w:val="24"/>
                  </w:rPr>
                  <w:t>☐</w:t>
                </w:r>
              </w:p>
            </w:tc>
          </w:sdtContent>
        </w:sdt>
        <w:tc>
          <w:tcPr>
            <w:tcW w:w="4630" w:type="pct"/>
            <w:gridSpan w:val="4"/>
            <w:tcBorders>
              <w:top w:val="nil"/>
              <w:left w:val="nil"/>
              <w:bottom w:val="nil"/>
              <w:right w:val="single" w:sz="4" w:space="0" w:color="auto"/>
            </w:tcBorders>
            <w:hideMark/>
          </w:tcPr>
          <w:p w14:paraId="112CA669" w14:textId="77777777" w:rsidR="00C5747F" w:rsidRDefault="00C5747F" w:rsidP="00964276">
            <w:pPr>
              <w:spacing w:line="276" w:lineRule="auto"/>
              <w:rPr>
                <w:b/>
                <w:bCs/>
              </w:rPr>
            </w:pPr>
            <w:r>
              <w:rPr>
                <w:rFonts w:cstheme="minorHAnsi"/>
                <w:color w:val="000000"/>
                <w:sz w:val="24"/>
                <w:szCs w:val="24"/>
              </w:rPr>
              <w:t>I</w:t>
            </w:r>
            <w:r>
              <w:rPr>
                <w:sz w:val="24"/>
                <w:szCs w:val="24"/>
              </w:rPr>
              <w:t xml:space="preserve"> confirm that I have discussed and provided specific feedback in relation to this assessment.</w:t>
            </w:r>
          </w:p>
        </w:tc>
      </w:tr>
      <w:tr w:rsidR="00C5747F" w14:paraId="0D573472" w14:textId="77777777" w:rsidTr="00964276">
        <w:tc>
          <w:tcPr>
            <w:tcW w:w="2501" w:type="pct"/>
            <w:gridSpan w:val="3"/>
            <w:tcBorders>
              <w:top w:val="single" w:sz="4" w:space="0" w:color="auto"/>
              <w:left w:val="single" w:sz="4" w:space="0" w:color="auto"/>
              <w:bottom w:val="single" w:sz="4" w:space="0" w:color="auto"/>
              <w:right w:val="single" w:sz="4" w:space="0" w:color="auto"/>
            </w:tcBorders>
            <w:hideMark/>
          </w:tcPr>
          <w:p w14:paraId="7B8EF769"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Supervisor Name:</w:t>
            </w:r>
          </w:p>
          <w:p w14:paraId="36B67241" w14:textId="2D1DA93E"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r>
              <w:instrText xml:space="preserve"> FORMTEXT </w:instrText>
            </w:r>
            <w:r>
              <w:fldChar w:fldCharType="separate"/>
            </w:r>
            <w:r w:rsidR="00B67A9B">
              <w:t> </w:t>
            </w:r>
            <w:r w:rsidR="00B67A9B">
              <w:t> </w:t>
            </w:r>
            <w:r w:rsidR="00B67A9B">
              <w:t> </w:t>
            </w:r>
            <w:r w:rsidR="00B67A9B">
              <w:t> </w:t>
            </w:r>
            <w:r w:rsidR="00B67A9B">
              <w:t> </w:t>
            </w:r>
            <w:r>
              <w:fldChar w:fldCharType="end"/>
            </w:r>
          </w:p>
        </w:tc>
        <w:tc>
          <w:tcPr>
            <w:tcW w:w="2499" w:type="pct"/>
            <w:gridSpan w:val="2"/>
            <w:tcBorders>
              <w:top w:val="single" w:sz="4" w:space="0" w:color="auto"/>
              <w:left w:val="single" w:sz="4" w:space="0" w:color="auto"/>
              <w:bottom w:val="single" w:sz="4" w:space="0" w:color="auto"/>
              <w:right w:val="single" w:sz="4" w:space="0" w:color="auto"/>
            </w:tcBorders>
            <w:hideMark/>
          </w:tcPr>
          <w:p w14:paraId="1049EBE0"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Signature:</w:t>
            </w:r>
          </w:p>
          <w:p w14:paraId="7EEAB60E" w14:textId="77777777"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r w:rsidR="00C5747F" w14:paraId="6973656F" w14:textId="77777777" w:rsidTr="00964276">
        <w:tc>
          <w:tcPr>
            <w:tcW w:w="2501" w:type="pct"/>
            <w:gridSpan w:val="3"/>
            <w:tcBorders>
              <w:top w:val="single" w:sz="4" w:space="0" w:color="auto"/>
              <w:left w:val="single" w:sz="4" w:space="0" w:color="auto"/>
              <w:bottom w:val="single" w:sz="4" w:space="0" w:color="auto"/>
              <w:right w:val="single" w:sz="4" w:space="0" w:color="auto"/>
            </w:tcBorders>
            <w:hideMark/>
          </w:tcPr>
          <w:p w14:paraId="6583A88B"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ECEC Name:</w:t>
            </w:r>
          </w:p>
          <w:p w14:paraId="06E5C001" w14:textId="77777777"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c>
          <w:tcPr>
            <w:tcW w:w="2499" w:type="pct"/>
            <w:gridSpan w:val="2"/>
            <w:tcBorders>
              <w:top w:val="single" w:sz="4" w:space="0" w:color="auto"/>
              <w:left w:val="single" w:sz="4" w:space="0" w:color="auto"/>
              <w:bottom w:val="single" w:sz="4" w:space="0" w:color="auto"/>
              <w:right w:val="single" w:sz="4" w:space="0" w:color="auto"/>
            </w:tcBorders>
            <w:hideMark/>
          </w:tcPr>
          <w:p w14:paraId="3703A23B"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Date:</w:t>
            </w:r>
          </w:p>
          <w:p w14:paraId="2173904C" w14:textId="77777777"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r w:rsidR="00C5747F" w14:paraId="11F2CF8B" w14:textId="77777777" w:rsidTr="00964276">
        <w:trPr>
          <w:trHeight w:val="3185"/>
        </w:trPr>
        <w:tc>
          <w:tcPr>
            <w:tcW w:w="5000" w:type="pct"/>
            <w:gridSpan w:val="5"/>
            <w:tcBorders>
              <w:top w:val="single" w:sz="4" w:space="0" w:color="auto"/>
              <w:left w:val="single" w:sz="4" w:space="0" w:color="auto"/>
              <w:bottom w:val="single" w:sz="4" w:space="0" w:color="auto"/>
              <w:right w:val="single" w:sz="4" w:space="0" w:color="auto"/>
            </w:tcBorders>
          </w:tcPr>
          <w:p w14:paraId="0B074B83" w14:textId="77777777" w:rsidR="00C5747F" w:rsidRDefault="00C5747F" w:rsidP="00964276">
            <w:pPr>
              <w:spacing w:line="276" w:lineRule="auto"/>
              <w:rPr>
                <w:rFonts w:cstheme="minorHAnsi"/>
                <w:color w:val="000000"/>
                <w:sz w:val="24"/>
                <w:szCs w:val="24"/>
                <w:lang w:val="en-US"/>
              </w:rPr>
            </w:pPr>
            <w:r>
              <w:rPr>
                <w:rFonts w:cstheme="minorHAnsi"/>
                <w:color w:val="000000"/>
                <w:sz w:val="24"/>
                <w:szCs w:val="24"/>
                <w:lang w:val="en-US"/>
              </w:rPr>
              <w:t>Optional comment/feedback:</w:t>
            </w:r>
          </w:p>
          <w:p w14:paraId="31E8A18E" w14:textId="77777777" w:rsidR="00C5747F" w:rsidRDefault="00C5747F" w:rsidP="00964276">
            <w:pPr>
              <w:spacing w:line="276" w:lineRule="auto"/>
              <w:rPr>
                <w:rFonts w:cstheme="minorHAnsi"/>
                <w:color w:val="000000"/>
                <w:sz w:val="24"/>
                <w:szCs w:val="24"/>
                <w:lang w:val="en-US"/>
              </w:rPr>
            </w:pPr>
          </w:p>
          <w:p w14:paraId="448A8A92" w14:textId="77777777" w:rsidR="00C5747F" w:rsidRDefault="00C5747F" w:rsidP="00964276">
            <w:pPr>
              <w:spacing w:line="276" w:lineRule="auto"/>
              <w:rPr>
                <w:rFonts w:cstheme="minorHAnsi"/>
                <w:color w:val="000000"/>
                <w:sz w:val="24"/>
                <w:szCs w:val="24"/>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bl>
    <w:p w14:paraId="37996048" w14:textId="77777777" w:rsidR="00741493" w:rsidRDefault="00741493" w:rsidP="00524455">
      <w:pPr>
        <w:pStyle w:val="Heading2GSA"/>
      </w:pPr>
    </w:p>
    <w:tbl>
      <w:tblPr>
        <w:tblStyle w:val="TableGrid"/>
        <w:tblW w:w="10200" w:type="dxa"/>
        <w:tblLayout w:type="fixed"/>
        <w:tblLook w:val="04A0" w:firstRow="1" w:lastRow="0" w:firstColumn="1" w:lastColumn="0" w:noHBand="0" w:noVBand="1"/>
      </w:tblPr>
      <w:tblGrid>
        <w:gridCol w:w="755"/>
        <w:gridCol w:w="4345"/>
        <w:gridCol w:w="5100"/>
      </w:tblGrid>
      <w:tr w:rsidR="00C5747F" w14:paraId="533BC9C4" w14:textId="77777777" w:rsidTr="00964276">
        <w:tc>
          <w:tcPr>
            <w:tcW w:w="5000" w:type="pct"/>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E78B7EE" w14:textId="77777777" w:rsidR="00C5747F" w:rsidRDefault="00C5747F" w:rsidP="00964276">
            <w:pPr>
              <w:pStyle w:val="Heading2GSA"/>
              <w:jc w:val="center"/>
            </w:pPr>
            <w:bookmarkStart w:id="4" w:name="_Hlk93166809"/>
            <w:bookmarkStart w:id="5" w:name="_Hlk94703804"/>
            <w:r>
              <w:t>SUMMARY</w:t>
            </w:r>
          </w:p>
          <w:p w14:paraId="6834F8DB" w14:textId="77777777" w:rsidR="00C5747F" w:rsidRDefault="00C5747F" w:rsidP="00964276">
            <w:pPr>
              <w:pStyle w:val="Heading2GSA"/>
              <w:jc w:val="center"/>
              <w:rPr>
                <w:color w:val="FF0000"/>
                <w:sz w:val="52"/>
                <w:szCs w:val="52"/>
              </w:rPr>
            </w:pPr>
            <w:r>
              <w:t>RECORD OF ASSESSMENT</w:t>
            </w:r>
          </w:p>
        </w:tc>
      </w:tr>
      <w:tr w:rsidR="00C5747F" w14:paraId="337E6EAB" w14:textId="77777777" w:rsidTr="00964276">
        <w:tc>
          <w:tcPr>
            <w:tcW w:w="5000" w:type="pct"/>
            <w:gridSpan w:val="3"/>
            <w:tcBorders>
              <w:top w:val="single" w:sz="4" w:space="0" w:color="auto"/>
              <w:left w:val="single" w:sz="4" w:space="0" w:color="auto"/>
              <w:bottom w:val="nil"/>
              <w:right w:val="single" w:sz="4" w:space="0" w:color="auto"/>
            </w:tcBorders>
            <w:hideMark/>
          </w:tcPr>
          <w:p w14:paraId="37B846BC" w14:textId="77777777" w:rsidR="00C5747F" w:rsidRDefault="00C5747F" w:rsidP="00964276">
            <w:pPr>
              <w:spacing w:line="360" w:lineRule="auto"/>
              <w:rPr>
                <w:rFonts w:ascii="Arial" w:eastAsiaTheme="majorEastAsia" w:hAnsi="Arial" w:cs="Arial"/>
                <w:color w:val="1F3864" w:themeColor="accent1" w:themeShade="80"/>
                <w:lang w:val="en-US"/>
              </w:rPr>
            </w:pPr>
            <w:r>
              <w:rPr>
                <w:rFonts w:ascii="Arial" w:eastAsiaTheme="majorEastAsia" w:hAnsi="Arial" w:cs="Arial"/>
                <w:color w:val="1F3864" w:themeColor="accent1" w:themeShade="80"/>
                <w:lang w:val="en-US"/>
              </w:rPr>
              <w:t>Assessor declaration</w:t>
            </w:r>
          </w:p>
        </w:tc>
      </w:tr>
      <w:tr w:rsidR="00C5747F" w14:paraId="0E76F97C" w14:textId="77777777" w:rsidTr="00964276">
        <w:tc>
          <w:tcPr>
            <w:tcW w:w="370" w:type="pct"/>
            <w:tcBorders>
              <w:top w:val="nil"/>
              <w:left w:val="single" w:sz="4" w:space="0" w:color="auto"/>
              <w:bottom w:val="nil"/>
              <w:right w:val="nil"/>
            </w:tcBorders>
            <w:hideMark/>
          </w:tcPr>
          <w:p w14:paraId="14685DD5" w14:textId="77777777" w:rsidR="00C5747F" w:rsidRDefault="00000000" w:rsidP="00964276">
            <w:pPr>
              <w:spacing w:line="276" w:lineRule="auto"/>
              <w:jc w:val="center"/>
              <w:rPr>
                <w:rFonts w:cstheme="minorHAnsi"/>
                <w:color w:val="000000"/>
                <w:lang w:val="en-US"/>
              </w:rPr>
            </w:pPr>
            <w:sdt>
              <w:sdtPr>
                <w:rPr>
                  <w:sz w:val="24"/>
                  <w:szCs w:val="24"/>
                </w:rPr>
                <w:id w:val="-806008985"/>
                <w14:checkbox>
                  <w14:checked w14:val="0"/>
                  <w14:checkedState w14:val="2612" w14:font="MS Gothic"/>
                  <w14:uncheckedState w14:val="2610" w14:font="MS Gothic"/>
                </w14:checkbox>
              </w:sdtPr>
              <w:sdtContent>
                <w:r w:rsidR="00C5747F">
                  <w:rPr>
                    <w:rFonts w:ascii="MS Gothic" w:eastAsia="MS Gothic" w:hAnsi="MS Gothic" w:hint="eastAsia"/>
                    <w:sz w:val="24"/>
                    <w:szCs w:val="24"/>
                  </w:rPr>
                  <w:t>☐</w:t>
                </w:r>
              </w:sdtContent>
            </w:sdt>
          </w:p>
        </w:tc>
        <w:tc>
          <w:tcPr>
            <w:tcW w:w="4630" w:type="pct"/>
            <w:gridSpan w:val="2"/>
            <w:tcBorders>
              <w:top w:val="nil"/>
              <w:left w:val="nil"/>
              <w:bottom w:val="nil"/>
              <w:right w:val="single" w:sz="4" w:space="0" w:color="auto"/>
            </w:tcBorders>
            <w:hideMark/>
          </w:tcPr>
          <w:p w14:paraId="02E46157" w14:textId="77777777" w:rsidR="00C5747F" w:rsidRDefault="00C5747F" w:rsidP="00964276">
            <w:pPr>
              <w:spacing w:line="276" w:lineRule="auto"/>
              <w:contextualSpacing/>
              <w:rPr>
                <w:rFonts w:cstheme="minorHAnsi"/>
                <w:color w:val="000000"/>
              </w:rPr>
            </w:pPr>
            <w:r>
              <w:rPr>
                <w:rFonts w:cstheme="minorHAnsi"/>
                <w:color w:val="000000"/>
                <w:lang w:val="en-US"/>
              </w:rPr>
              <w:t xml:space="preserve">Assessment tasks were completed in a regulated children’s service in Australia. </w:t>
            </w:r>
          </w:p>
        </w:tc>
      </w:tr>
      <w:tr w:rsidR="00C5747F" w14:paraId="21C0FD72" w14:textId="77777777" w:rsidTr="00964276">
        <w:tc>
          <w:tcPr>
            <w:tcW w:w="370" w:type="pct"/>
            <w:tcBorders>
              <w:top w:val="nil"/>
              <w:left w:val="single" w:sz="4" w:space="0" w:color="auto"/>
              <w:bottom w:val="nil"/>
              <w:right w:val="nil"/>
            </w:tcBorders>
            <w:vAlign w:val="center"/>
            <w:hideMark/>
          </w:tcPr>
          <w:p w14:paraId="054DCA57" w14:textId="77777777" w:rsidR="00C5747F" w:rsidRDefault="00000000" w:rsidP="00964276">
            <w:pPr>
              <w:spacing w:line="276" w:lineRule="auto"/>
              <w:jc w:val="center"/>
              <w:rPr>
                <w:rFonts w:ascii="Segoe UI Symbol" w:hAnsi="Segoe UI Symbol" w:cs="Segoe UI Symbol"/>
                <w:color w:val="000000"/>
                <w:lang w:val="en-US"/>
              </w:rPr>
            </w:pPr>
            <w:sdt>
              <w:sdtPr>
                <w:rPr>
                  <w:sz w:val="24"/>
                  <w:szCs w:val="24"/>
                </w:rPr>
                <w:id w:val="538641945"/>
                <w14:checkbox>
                  <w14:checked w14:val="0"/>
                  <w14:checkedState w14:val="2612" w14:font="MS Gothic"/>
                  <w14:uncheckedState w14:val="2610" w14:font="MS Gothic"/>
                </w14:checkbox>
              </w:sdtPr>
              <w:sdtContent>
                <w:r w:rsidR="00C5747F">
                  <w:rPr>
                    <w:rFonts w:ascii="MS Gothic" w:eastAsia="MS Gothic" w:hAnsi="MS Gothic" w:hint="eastAsia"/>
                    <w:sz w:val="24"/>
                    <w:szCs w:val="24"/>
                  </w:rPr>
                  <w:t>☐</w:t>
                </w:r>
              </w:sdtContent>
            </w:sdt>
          </w:p>
          <w:p w14:paraId="1458303E" w14:textId="77777777" w:rsidR="00C5747F" w:rsidRDefault="00000000" w:rsidP="00964276">
            <w:pPr>
              <w:spacing w:line="276" w:lineRule="auto"/>
              <w:jc w:val="center"/>
              <w:rPr>
                <w:rFonts w:ascii="Segoe UI Symbol" w:hAnsi="Segoe UI Symbol" w:cs="Segoe UI Symbol"/>
                <w:color w:val="000000"/>
                <w:lang w:val="en-US"/>
              </w:rPr>
            </w:pPr>
            <w:sdt>
              <w:sdtPr>
                <w:rPr>
                  <w:sz w:val="24"/>
                  <w:szCs w:val="24"/>
                </w:rPr>
                <w:id w:val="1599519297"/>
                <w14:checkbox>
                  <w14:checked w14:val="0"/>
                  <w14:checkedState w14:val="2612" w14:font="MS Gothic"/>
                  <w14:uncheckedState w14:val="2610" w14:font="MS Gothic"/>
                </w14:checkbox>
              </w:sdtPr>
              <w:sdtContent>
                <w:r w:rsidR="00C5747F">
                  <w:rPr>
                    <w:rFonts w:ascii="MS Gothic" w:eastAsia="MS Gothic" w:hAnsi="MS Gothic" w:hint="eastAsia"/>
                    <w:sz w:val="24"/>
                    <w:szCs w:val="24"/>
                  </w:rPr>
                  <w:t>☐</w:t>
                </w:r>
              </w:sdtContent>
            </w:sdt>
          </w:p>
        </w:tc>
        <w:tc>
          <w:tcPr>
            <w:tcW w:w="4630" w:type="pct"/>
            <w:gridSpan w:val="2"/>
            <w:tcBorders>
              <w:top w:val="nil"/>
              <w:left w:val="nil"/>
              <w:bottom w:val="nil"/>
              <w:right w:val="single" w:sz="4" w:space="0" w:color="auto"/>
            </w:tcBorders>
            <w:hideMark/>
          </w:tcPr>
          <w:p w14:paraId="163F7CB0" w14:textId="77777777" w:rsidR="00C5747F" w:rsidRDefault="00C5747F" w:rsidP="00964276">
            <w:pPr>
              <w:spacing w:line="276" w:lineRule="auto"/>
              <w:rPr>
                <w:rFonts w:cstheme="minorHAnsi"/>
              </w:rPr>
            </w:pPr>
            <w:r>
              <w:rPr>
                <w:rFonts w:cstheme="minorHAnsi"/>
              </w:rPr>
              <w:t xml:space="preserve">Assessment tasks are authentic and supported by a student and Workplace Supervisor declaration </w:t>
            </w:r>
          </w:p>
          <w:p w14:paraId="1C9F2E54" w14:textId="77777777" w:rsidR="00C5747F" w:rsidRDefault="00C5747F" w:rsidP="00964276">
            <w:pPr>
              <w:spacing w:line="276" w:lineRule="auto"/>
              <w:rPr>
                <w:rFonts w:cstheme="minorHAnsi"/>
              </w:rPr>
            </w:pPr>
            <w:r>
              <w:rPr>
                <w:rFonts w:cstheme="minorHAnsi"/>
                <w:shd w:val="clear" w:color="auto" w:fill="FFFFFF"/>
              </w:rPr>
              <w:t>Assessors satisfy the Standards for RTOs’ requirements for assessors</w:t>
            </w:r>
          </w:p>
        </w:tc>
      </w:tr>
      <w:tr w:rsidR="00C5747F" w14:paraId="4347E485" w14:textId="77777777" w:rsidTr="00964276">
        <w:tc>
          <w:tcPr>
            <w:tcW w:w="5000" w:type="pct"/>
            <w:gridSpan w:val="3"/>
            <w:tcBorders>
              <w:top w:val="single" w:sz="4" w:space="0" w:color="auto"/>
              <w:left w:val="single" w:sz="4" w:space="0" w:color="auto"/>
              <w:bottom w:val="single" w:sz="4" w:space="0" w:color="auto"/>
              <w:right w:val="single" w:sz="4" w:space="0" w:color="auto"/>
            </w:tcBorders>
            <w:hideMark/>
          </w:tcPr>
          <w:p w14:paraId="03C7C959" w14:textId="77777777" w:rsidR="00C5747F" w:rsidRDefault="00C5747F" w:rsidP="00964276">
            <w:pPr>
              <w:spacing w:after="120" w:line="276" w:lineRule="auto"/>
              <w:rPr>
                <w:rFonts w:cstheme="minorHAnsi"/>
                <w:color w:val="000000"/>
                <w:lang w:val="en-US"/>
              </w:rPr>
            </w:pPr>
            <w:r>
              <w:rPr>
                <w:rFonts w:cstheme="minorHAnsi"/>
                <w:color w:val="000000"/>
                <w:lang w:val="en-US"/>
              </w:rPr>
              <w:t>This assessment activity has been assessed as:</w:t>
            </w:r>
          </w:p>
          <w:p w14:paraId="22840106" w14:textId="77777777" w:rsidR="00C5747F" w:rsidRDefault="00000000" w:rsidP="00964276">
            <w:pPr>
              <w:spacing w:line="276" w:lineRule="auto"/>
              <w:jc w:val="center"/>
              <w:rPr>
                <w:rFonts w:cstheme="minorHAnsi"/>
                <w:color w:val="000000"/>
                <w:lang w:val="en-US"/>
              </w:rPr>
            </w:pPr>
            <w:sdt>
              <w:sdtPr>
                <w:rPr>
                  <w:sz w:val="24"/>
                  <w:szCs w:val="24"/>
                </w:rPr>
                <w:id w:val="-1392106698"/>
                <w14:checkbox>
                  <w14:checked w14:val="0"/>
                  <w14:checkedState w14:val="2612" w14:font="MS Gothic"/>
                  <w14:uncheckedState w14:val="2610" w14:font="MS Gothic"/>
                </w14:checkbox>
              </w:sdtPr>
              <w:sdtContent>
                <w:r w:rsidR="00C5747F">
                  <w:rPr>
                    <w:rFonts w:ascii="MS Gothic" w:eastAsia="MS Gothic" w:hAnsi="MS Gothic" w:hint="eastAsia"/>
                    <w:sz w:val="24"/>
                    <w:szCs w:val="24"/>
                  </w:rPr>
                  <w:t>☐</w:t>
                </w:r>
              </w:sdtContent>
            </w:sdt>
            <w:r w:rsidR="00C5747F">
              <w:rPr>
                <w:rFonts w:ascii="Segoe UI Symbol" w:hAnsi="Segoe UI Symbol" w:cs="Segoe UI Symbol"/>
                <w:color w:val="000000"/>
                <w:lang w:val="en-US"/>
              </w:rPr>
              <w:t xml:space="preserve"> </w:t>
            </w:r>
            <w:r w:rsidR="00C5747F">
              <w:rPr>
                <w:rFonts w:cstheme="minorHAnsi"/>
                <w:color w:val="000000"/>
                <w:lang w:val="en-US"/>
              </w:rPr>
              <w:t>Satisfactory</w:t>
            </w:r>
            <w:r w:rsidR="00C5747F">
              <w:rPr>
                <w:rFonts w:ascii="Segoe UI Symbol" w:hAnsi="Segoe UI Symbol" w:cs="Segoe UI Symbol"/>
                <w:color w:val="000000"/>
                <w:lang w:val="en-US"/>
              </w:rPr>
              <w:t xml:space="preserve">      </w:t>
            </w:r>
            <w:sdt>
              <w:sdtPr>
                <w:rPr>
                  <w:sz w:val="24"/>
                  <w:szCs w:val="24"/>
                </w:rPr>
                <w:id w:val="-725067820"/>
                <w14:checkbox>
                  <w14:checked w14:val="0"/>
                  <w14:checkedState w14:val="2612" w14:font="MS Gothic"/>
                  <w14:uncheckedState w14:val="2610" w14:font="MS Gothic"/>
                </w14:checkbox>
              </w:sdtPr>
              <w:sdtContent>
                <w:r w:rsidR="00C5747F">
                  <w:rPr>
                    <w:rFonts w:ascii="MS Gothic" w:eastAsia="MS Gothic" w:hAnsi="MS Gothic" w:hint="eastAsia"/>
                    <w:sz w:val="24"/>
                    <w:szCs w:val="24"/>
                  </w:rPr>
                  <w:t>☐</w:t>
                </w:r>
              </w:sdtContent>
            </w:sdt>
            <w:r w:rsidR="00C5747F">
              <w:rPr>
                <w:rFonts w:ascii="Segoe UI Symbol" w:hAnsi="Segoe UI Symbol" w:cs="Segoe UI Symbol"/>
                <w:color w:val="000000"/>
                <w:lang w:val="en-US"/>
              </w:rPr>
              <w:t xml:space="preserve"> </w:t>
            </w:r>
            <w:r w:rsidR="00C5747F">
              <w:rPr>
                <w:rFonts w:cstheme="minorHAnsi"/>
                <w:color w:val="000000"/>
                <w:lang w:val="en-US"/>
              </w:rPr>
              <w:t>Not Yet Satisfactory</w:t>
            </w:r>
            <w:r w:rsidR="00C5747F">
              <w:rPr>
                <w:rFonts w:ascii="Segoe UI Symbol" w:hAnsi="Segoe UI Symbol" w:cs="Segoe UI Symbol"/>
                <w:color w:val="000000"/>
                <w:lang w:val="en-US"/>
              </w:rPr>
              <w:t xml:space="preserve">      </w:t>
            </w:r>
            <w:sdt>
              <w:sdtPr>
                <w:rPr>
                  <w:sz w:val="24"/>
                  <w:szCs w:val="24"/>
                </w:rPr>
                <w:id w:val="981656810"/>
                <w14:checkbox>
                  <w14:checked w14:val="0"/>
                  <w14:checkedState w14:val="2612" w14:font="MS Gothic"/>
                  <w14:uncheckedState w14:val="2610" w14:font="MS Gothic"/>
                </w14:checkbox>
              </w:sdtPr>
              <w:sdtContent>
                <w:r w:rsidR="00C5747F">
                  <w:rPr>
                    <w:rFonts w:ascii="MS Gothic" w:eastAsia="MS Gothic" w:hAnsi="MS Gothic" w:hint="eastAsia"/>
                    <w:sz w:val="24"/>
                    <w:szCs w:val="24"/>
                  </w:rPr>
                  <w:t>☐</w:t>
                </w:r>
              </w:sdtContent>
            </w:sdt>
            <w:r w:rsidR="00C5747F">
              <w:rPr>
                <w:rFonts w:ascii="Segoe UI Symbol" w:hAnsi="Segoe UI Symbol" w:cs="Segoe UI Symbol"/>
                <w:color w:val="000000"/>
                <w:lang w:val="en-US"/>
              </w:rPr>
              <w:t xml:space="preserve"> </w:t>
            </w:r>
            <w:r w:rsidR="00C5747F">
              <w:rPr>
                <w:rFonts w:cstheme="minorHAnsi"/>
                <w:color w:val="000000"/>
                <w:lang w:val="en-US"/>
              </w:rPr>
              <w:t>Incomplete</w:t>
            </w:r>
          </w:p>
          <w:p w14:paraId="3D2804AB" w14:textId="77777777" w:rsidR="00C5747F" w:rsidRDefault="00C5747F" w:rsidP="00964276">
            <w:pPr>
              <w:spacing w:before="120" w:line="276" w:lineRule="auto"/>
              <w:rPr>
                <w:rFonts w:cstheme="minorHAnsi"/>
                <w:color w:val="000000"/>
                <w:lang w:val="en-US"/>
              </w:rPr>
            </w:pPr>
            <w:r>
              <w:rPr>
                <w:rFonts w:cstheme="minorHAnsi"/>
              </w:rPr>
              <w:t xml:space="preserve">For work deemed “Not Yet Satisfactory” or “Incomplete”, the student has been provided with written feedback below. The assessment may be re-submitted for reassessment.  </w:t>
            </w:r>
          </w:p>
        </w:tc>
      </w:tr>
      <w:tr w:rsidR="00C5747F" w14:paraId="43C891CF" w14:textId="77777777" w:rsidTr="00964276">
        <w:tc>
          <w:tcPr>
            <w:tcW w:w="2500" w:type="pct"/>
            <w:gridSpan w:val="2"/>
            <w:tcBorders>
              <w:top w:val="single" w:sz="4" w:space="0" w:color="auto"/>
              <w:left w:val="single" w:sz="4" w:space="0" w:color="auto"/>
              <w:bottom w:val="single" w:sz="4" w:space="0" w:color="auto"/>
              <w:right w:val="single" w:sz="4" w:space="0" w:color="auto"/>
            </w:tcBorders>
          </w:tcPr>
          <w:p w14:paraId="38169856" w14:textId="77777777" w:rsidR="00C5747F" w:rsidRDefault="00C5747F" w:rsidP="00964276">
            <w:pPr>
              <w:spacing w:line="276" w:lineRule="auto"/>
              <w:rPr>
                <w:rFonts w:cstheme="minorHAnsi"/>
                <w:color w:val="000000"/>
                <w:lang w:val="en-US"/>
              </w:rPr>
            </w:pPr>
            <w:r>
              <w:rPr>
                <w:rFonts w:cstheme="minorHAnsi"/>
                <w:color w:val="000000"/>
                <w:lang w:val="en-US"/>
              </w:rPr>
              <w:t>Assessor Name:</w:t>
            </w:r>
          </w:p>
          <w:p w14:paraId="55DEE2CC" w14:textId="77777777" w:rsidR="00C5747F" w:rsidRDefault="00C5747F" w:rsidP="00964276">
            <w:pPr>
              <w:spacing w:line="276" w:lineRule="auto"/>
              <w:rPr>
                <w:rFonts w:cstheme="minorHAnsi"/>
                <w:color w:val="000000"/>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p w14:paraId="62AF97DB" w14:textId="77777777" w:rsidR="00C5747F" w:rsidRDefault="00C5747F" w:rsidP="00964276">
            <w:pPr>
              <w:spacing w:line="276" w:lineRule="auto"/>
              <w:rPr>
                <w:rFonts w:cstheme="minorHAnsi"/>
                <w:color w:val="000000"/>
                <w:lang w:val="en-US"/>
              </w:rPr>
            </w:pPr>
          </w:p>
        </w:tc>
        <w:tc>
          <w:tcPr>
            <w:tcW w:w="2500" w:type="pct"/>
            <w:tcBorders>
              <w:top w:val="single" w:sz="4" w:space="0" w:color="auto"/>
              <w:left w:val="single" w:sz="4" w:space="0" w:color="auto"/>
              <w:bottom w:val="single" w:sz="4" w:space="0" w:color="auto"/>
              <w:right w:val="single" w:sz="4" w:space="0" w:color="auto"/>
            </w:tcBorders>
            <w:hideMark/>
          </w:tcPr>
          <w:p w14:paraId="05618E0B" w14:textId="77777777" w:rsidR="00C5747F" w:rsidRDefault="00C5747F" w:rsidP="00964276">
            <w:pPr>
              <w:spacing w:line="276" w:lineRule="auto"/>
              <w:rPr>
                <w:rFonts w:cstheme="minorHAnsi"/>
                <w:color w:val="000000"/>
                <w:lang w:val="en-US"/>
              </w:rPr>
            </w:pPr>
            <w:r>
              <w:rPr>
                <w:rFonts w:cstheme="minorHAnsi"/>
                <w:color w:val="000000"/>
                <w:lang w:val="en-US"/>
              </w:rPr>
              <w:t>Signature:</w:t>
            </w:r>
          </w:p>
          <w:p w14:paraId="0A92FB8A" w14:textId="77777777" w:rsidR="00C5747F" w:rsidRDefault="00C5747F" w:rsidP="00964276">
            <w:pPr>
              <w:spacing w:line="276" w:lineRule="auto"/>
              <w:rPr>
                <w:rFonts w:cstheme="minorHAnsi"/>
                <w:color w:val="000000"/>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r w:rsidR="00C5747F" w14:paraId="56634003" w14:textId="77777777" w:rsidTr="00964276">
        <w:tc>
          <w:tcPr>
            <w:tcW w:w="2500" w:type="pct"/>
            <w:gridSpan w:val="2"/>
            <w:tcBorders>
              <w:top w:val="single" w:sz="4" w:space="0" w:color="auto"/>
              <w:left w:val="single" w:sz="4" w:space="0" w:color="auto"/>
              <w:bottom w:val="single" w:sz="4" w:space="0" w:color="auto"/>
              <w:right w:val="single" w:sz="4" w:space="0" w:color="auto"/>
            </w:tcBorders>
            <w:hideMark/>
          </w:tcPr>
          <w:p w14:paraId="008E8047" w14:textId="77777777" w:rsidR="00C5747F" w:rsidRDefault="00C5747F" w:rsidP="00964276">
            <w:pPr>
              <w:spacing w:line="276" w:lineRule="auto"/>
              <w:rPr>
                <w:rFonts w:cstheme="minorHAnsi"/>
                <w:color w:val="000000"/>
                <w:lang w:val="en-US"/>
              </w:rPr>
            </w:pPr>
            <w:r>
              <w:rPr>
                <w:rFonts w:cstheme="minorHAnsi"/>
                <w:color w:val="000000"/>
                <w:lang w:val="en-US"/>
              </w:rPr>
              <w:t>Date Received:</w:t>
            </w:r>
          </w:p>
          <w:p w14:paraId="75DBE19B" w14:textId="77777777" w:rsidR="00C5747F" w:rsidRDefault="00C5747F" w:rsidP="00964276">
            <w:pPr>
              <w:spacing w:line="276" w:lineRule="auto"/>
              <w:rPr>
                <w:rFonts w:cstheme="minorHAnsi"/>
                <w:color w:val="000000"/>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c>
          <w:tcPr>
            <w:tcW w:w="2500" w:type="pct"/>
            <w:tcBorders>
              <w:top w:val="single" w:sz="4" w:space="0" w:color="auto"/>
              <w:left w:val="single" w:sz="4" w:space="0" w:color="auto"/>
              <w:bottom w:val="single" w:sz="4" w:space="0" w:color="auto"/>
              <w:right w:val="single" w:sz="4" w:space="0" w:color="auto"/>
            </w:tcBorders>
            <w:hideMark/>
          </w:tcPr>
          <w:p w14:paraId="0F6AF1E5" w14:textId="77777777" w:rsidR="00C5747F" w:rsidRDefault="00C5747F" w:rsidP="00964276">
            <w:pPr>
              <w:spacing w:line="276" w:lineRule="auto"/>
              <w:rPr>
                <w:rFonts w:cstheme="minorHAnsi"/>
                <w:color w:val="000000"/>
                <w:lang w:val="en-US"/>
              </w:rPr>
            </w:pPr>
            <w:r>
              <w:rPr>
                <w:rFonts w:cstheme="minorHAnsi"/>
                <w:color w:val="000000"/>
                <w:lang w:val="en-US"/>
              </w:rPr>
              <w:t>Date Marked:</w:t>
            </w:r>
          </w:p>
          <w:p w14:paraId="14CEA381" w14:textId="77777777" w:rsidR="00C5747F" w:rsidRDefault="00C5747F" w:rsidP="00964276">
            <w:pPr>
              <w:spacing w:line="276" w:lineRule="auto"/>
              <w:rPr>
                <w:rFonts w:cstheme="minorHAnsi"/>
                <w:color w:val="000000"/>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r w:rsidR="00C5747F" w14:paraId="0FDE980D" w14:textId="77777777" w:rsidTr="00964276">
        <w:trPr>
          <w:trHeight w:val="1355"/>
        </w:trPr>
        <w:tc>
          <w:tcPr>
            <w:tcW w:w="5000" w:type="pct"/>
            <w:gridSpan w:val="3"/>
            <w:tcBorders>
              <w:top w:val="single" w:sz="4" w:space="0" w:color="auto"/>
              <w:left w:val="single" w:sz="4" w:space="0" w:color="auto"/>
              <w:bottom w:val="single" w:sz="4" w:space="0" w:color="auto"/>
              <w:right w:val="single" w:sz="4" w:space="0" w:color="auto"/>
            </w:tcBorders>
          </w:tcPr>
          <w:p w14:paraId="389B9D1D" w14:textId="77777777" w:rsidR="00C5747F" w:rsidRDefault="00C5747F" w:rsidP="00964276">
            <w:pPr>
              <w:spacing w:line="276" w:lineRule="auto"/>
              <w:rPr>
                <w:rFonts w:cstheme="minorHAnsi"/>
                <w:color w:val="000000"/>
                <w:lang w:val="en-US"/>
              </w:rPr>
            </w:pPr>
            <w:r>
              <w:rPr>
                <w:rFonts w:cstheme="minorHAnsi"/>
                <w:color w:val="000000"/>
                <w:lang w:val="en-US"/>
              </w:rPr>
              <w:t>Assessor comment/feedback:</w:t>
            </w:r>
          </w:p>
          <w:p w14:paraId="44E73C33" w14:textId="77777777" w:rsidR="00C5747F" w:rsidRDefault="00C5747F" w:rsidP="00964276">
            <w:pPr>
              <w:spacing w:line="276" w:lineRule="auto"/>
              <w:rPr>
                <w:rFonts w:cstheme="minorHAnsi"/>
                <w:color w:val="000000"/>
                <w:lang w:val="en-US"/>
              </w:rPr>
            </w:pPr>
          </w:p>
          <w:p w14:paraId="75FD421F" w14:textId="77777777" w:rsidR="00C5747F" w:rsidRDefault="00C5747F" w:rsidP="00964276">
            <w:pPr>
              <w:spacing w:line="276" w:lineRule="auto"/>
              <w:rPr>
                <w:rFonts w:cstheme="minorHAnsi"/>
                <w:color w:val="000000"/>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r w:rsidR="00C5747F" w14:paraId="696A1651" w14:textId="77777777" w:rsidTr="00964276">
        <w:trPr>
          <w:trHeight w:val="1261"/>
        </w:trPr>
        <w:tc>
          <w:tcPr>
            <w:tcW w:w="5000" w:type="pct"/>
            <w:gridSpan w:val="3"/>
            <w:tcBorders>
              <w:top w:val="single" w:sz="4" w:space="0" w:color="auto"/>
              <w:left w:val="single" w:sz="4" w:space="0" w:color="auto"/>
              <w:bottom w:val="single" w:sz="4" w:space="0" w:color="auto"/>
              <w:right w:val="single" w:sz="4" w:space="0" w:color="auto"/>
            </w:tcBorders>
          </w:tcPr>
          <w:p w14:paraId="697BD6B4" w14:textId="77777777" w:rsidR="00C5747F" w:rsidRDefault="00C5747F" w:rsidP="00964276">
            <w:pPr>
              <w:spacing w:line="276" w:lineRule="auto"/>
              <w:rPr>
                <w:rFonts w:cstheme="minorHAnsi"/>
                <w:color w:val="000000"/>
                <w:lang w:val="en-US"/>
              </w:rPr>
            </w:pPr>
            <w:r>
              <w:rPr>
                <w:rFonts w:cstheme="minorHAnsi"/>
                <w:color w:val="000000"/>
                <w:lang w:val="en-US"/>
              </w:rPr>
              <w:t xml:space="preserve">Resubmit instructions: </w:t>
            </w:r>
            <w:r>
              <w:rPr>
                <w:rFonts w:cstheme="minorHAnsi"/>
                <w:i/>
                <w:iCs/>
                <w:color w:val="000000"/>
                <w:lang w:val="en-US"/>
              </w:rPr>
              <w:t>(for Not Yet Satisfactory or Incomplete assessment outcomes only).</w:t>
            </w:r>
          </w:p>
          <w:p w14:paraId="4EE8A922" w14:textId="77777777" w:rsidR="00C5747F" w:rsidRDefault="00C5747F" w:rsidP="00964276">
            <w:pPr>
              <w:rPr>
                <w:rFonts w:cstheme="minorHAnsi"/>
                <w:lang w:val="en-US"/>
              </w:rPr>
            </w:pPr>
          </w:p>
          <w:p w14:paraId="4EAD4CDA" w14:textId="77777777" w:rsidR="00C5747F" w:rsidRDefault="00C5747F" w:rsidP="00964276">
            <w:pPr>
              <w:rPr>
                <w:rFonts w:cstheme="minorHAnsi"/>
                <w:lang w:val="en-US"/>
              </w:rPr>
            </w:pPr>
            <w:r>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bookmarkEnd w:id="4"/>
        <w:bookmarkEnd w:id="5"/>
      </w:tr>
    </w:tbl>
    <w:p w14:paraId="04F10C7D" w14:textId="77777777" w:rsidR="00C5747F" w:rsidRDefault="00C5747F">
      <w:pPr>
        <w:rPr>
          <w:rFonts w:ascii="Arial" w:eastAsiaTheme="majorEastAsia" w:hAnsi="Arial" w:cs="Arial"/>
          <w:b/>
          <w:bCs/>
          <w:color w:val="1F3864" w:themeColor="accent1" w:themeShade="80"/>
          <w:sz w:val="32"/>
          <w:szCs w:val="32"/>
        </w:rPr>
      </w:pPr>
      <w:r>
        <w:br w:type="page"/>
      </w:r>
    </w:p>
    <w:p w14:paraId="0FD1FCFA" w14:textId="118A627D" w:rsidR="00524455" w:rsidRPr="002B04A5" w:rsidRDefault="00524455" w:rsidP="00524455">
      <w:pPr>
        <w:pStyle w:val="Heading2GSA"/>
      </w:pPr>
      <w:r w:rsidRPr="002B04A5">
        <w:t>Assessment instructions</w:t>
      </w:r>
    </w:p>
    <w:p w14:paraId="05E2B63A"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 xml:space="preserve">You are required to discuss, plan, coordinate and implement a range of tasks and respond to questions to demonstrate understanding and skill application. To facilitate the appropriate learning and developing skills, practical tasks MUST be completed within a regulated Early Childhood Education and Care setting or an approved simulated workplace setting. </w:t>
      </w:r>
    </w:p>
    <w:p w14:paraId="65757369" w14:textId="77777777" w:rsidR="00524455" w:rsidRPr="00885584" w:rsidRDefault="00524455" w:rsidP="00524455">
      <w:pPr>
        <w:pStyle w:val="Heading3GSA"/>
      </w:pPr>
      <w:r w:rsidRPr="00885584">
        <w:t>Attempting assessment tasks</w:t>
      </w:r>
    </w:p>
    <w:p w14:paraId="65D960A7" w14:textId="7A91CF7E"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You are required to respond to each task and question in the space provided. You can answer each question by typing responses directly into the spaces provided.</w:t>
      </w:r>
    </w:p>
    <w:p w14:paraId="5F5DDAE1" w14:textId="77777777" w:rsidR="00524455" w:rsidRPr="00885584" w:rsidRDefault="00524455" w:rsidP="00524455">
      <w:pPr>
        <w:pStyle w:val="Heading3GSA"/>
      </w:pPr>
      <w:r w:rsidRPr="00885584">
        <w:t>Assessment outcomes</w:t>
      </w:r>
    </w:p>
    <w:p w14:paraId="2EA2DF61"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 xml:space="preserve">The Early Childhood Education and Care training packages are vocational qualifications that are competency based. For each assessment undertaken you will be assessed as Satisfactory or Not Yet Satisfactory. Where you are assessed as ‘Not Yet Satisfactory’, the assessor will provide you with feedback regarding what needs to be re-attempted and the resubmission process. </w:t>
      </w:r>
    </w:p>
    <w:p w14:paraId="39604675" w14:textId="77777777" w:rsidR="00524455" w:rsidRPr="00885584" w:rsidRDefault="00524455" w:rsidP="00524455">
      <w:pPr>
        <w:pStyle w:val="Heading3GSA"/>
      </w:pPr>
      <w:r w:rsidRPr="00885584">
        <w:t>Reasonable adjustment</w:t>
      </w:r>
    </w:p>
    <w:p w14:paraId="3D7BD583"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You may apply for reasonable adjustment to this assessment activity. You should refer to the Student Handbook for further information.</w:t>
      </w:r>
    </w:p>
    <w:p w14:paraId="52BAE8B7" w14:textId="77777777" w:rsidR="00524455" w:rsidRPr="00885584" w:rsidRDefault="00524455" w:rsidP="00524455">
      <w:pPr>
        <w:pStyle w:val="Heading3GSA"/>
      </w:pPr>
      <w:r w:rsidRPr="00885584">
        <w:t xml:space="preserve">Submitting tasks </w:t>
      </w:r>
    </w:p>
    <w:p w14:paraId="2B515CB6" w14:textId="77777777" w:rsidR="00BE0525" w:rsidRDefault="00BE0525" w:rsidP="00BE0525">
      <w:pPr>
        <w:rPr>
          <w:rFonts w:eastAsia="Times New Roman"/>
          <w:sz w:val="24"/>
          <w:szCs w:val="20"/>
          <w:lang w:bidi="th-TH"/>
        </w:rPr>
      </w:pPr>
      <w:bookmarkStart w:id="6" w:name="_Hlk93089593"/>
      <w:bookmarkStart w:id="7" w:name="_Hlk93090196"/>
      <w:r>
        <w:rPr>
          <w:rFonts w:eastAsia="Times New Roman"/>
          <w:sz w:val="24"/>
          <w:szCs w:val="20"/>
          <w:lang w:bidi="th-TH"/>
        </w:rPr>
        <w:t>Once you have completed all the responses to the assessment activities, please submit your completed Assessment Booklet by:</w:t>
      </w:r>
    </w:p>
    <w:p w14:paraId="6B5E8356" w14:textId="77777777" w:rsidR="00BE0525" w:rsidRDefault="00BE0525" w:rsidP="00BE0525">
      <w:pPr>
        <w:pStyle w:val="NormalGSA"/>
        <w:spacing w:line="360" w:lineRule="auto"/>
        <w:rPr>
          <w:rFonts w:eastAsia="Times New Roman"/>
          <w:b/>
          <w:color w:val="FF0000"/>
          <w:sz w:val="28"/>
          <w:szCs w:val="28"/>
          <w:lang w:bidi="th-TH"/>
        </w:rPr>
      </w:pPr>
      <w:r>
        <w:rPr>
          <w:rFonts w:eastAsia="Times New Roman"/>
          <w:color w:val="FF0000"/>
          <w:sz w:val="28"/>
          <w:szCs w:val="28"/>
          <w:lang w:bidi="th-TH"/>
        </w:rPr>
        <w:t>Email:</w:t>
      </w:r>
      <w:r>
        <w:rPr>
          <w:rFonts w:eastAsia="Times New Roman"/>
          <w:color w:val="FF0000"/>
          <w:sz w:val="28"/>
          <w:szCs w:val="28"/>
          <w:lang w:bidi="th-TH"/>
        </w:rPr>
        <w:tab/>
      </w:r>
      <w:hyperlink r:id="rId12" w:history="1">
        <w:r>
          <w:rPr>
            <w:rStyle w:val="Hyperlink"/>
            <w:rFonts w:eastAsia="Times New Roman"/>
            <w:b/>
            <w:color w:val="FF0000"/>
            <w:sz w:val="28"/>
            <w:szCs w:val="28"/>
            <w:lang w:bidi="th-TH"/>
          </w:rPr>
          <w:t>ecec@tabt.edu.au</w:t>
        </w:r>
      </w:hyperlink>
      <w:bookmarkEnd w:id="6"/>
    </w:p>
    <w:p w14:paraId="23E1768D" w14:textId="77777777" w:rsidR="00BE0525" w:rsidRDefault="00BE0525" w:rsidP="00BE0525">
      <w:pPr>
        <w:spacing w:after="0"/>
        <w:rPr>
          <w:rFonts w:eastAsia="Times New Roman"/>
          <w:color w:val="FF0000"/>
          <w:sz w:val="24"/>
          <w:szCs w:val="20"/>
          <w:lang w:bidi="th-TH"/>
        </w:rPr>
      </w:pPr>
      <w:r>
        <w:rPr>
          <w:rFonts w:eastAsia="Times New Roman"/>
          <w:color w:val="FF0000"/>
          <w:sz w:val="24"/>
          <w:szCs w:val="20"/>
          <w:lang w:bidi="th-TH"/>
        </w:rPr>
        <w:t xml:space="preserve">*Please give a clear file name to EACH document that you submit in the format: </w:t>
      </w:r>
    </w:p>
    <w:p w14:paraId="677EA46C" w14:textId="1B8DBFE3" w:rsidR="00524455" w:rsidRPr="00885584" w:rsidRDefault="00BE0525" w:rsidP="00BE0525">
      <w:pPr>
        <w:spacing w:after="0" w:line="360" w:lineRule="auto"/>
        <w:rPr>
          <w:rFonts w:eastAsiaTheme="minorEastAsia" w:cstheme="minorHAnsi"/>
          <w:color w:val="000000"/>
          <w:sz w:val="24"/>
          <w:szCs w:val="24"/>
          <w:lang w:val="en-US" w:eastAsia="en-AU"/>
        </w:rPr>
      </w:pPr>
      <w:r>
        <w:rPr>
          <w:rFonts w:eastAsia="Times New Roman"/>
          <w:color w:val="FF0000"/>
          <w:sz w:val="24"/>
          <w:szCs w:val="20"/>
          <w:lang w:bidi="th-TH"/>
        </w:rPr>
        <w:t xml:space="preserve"> Student ID - Course Unit -Date</w:t>
      </w:r>
      <w:r>
        <w:rPr>
          <w:rFonts w:eastAsia="Times New Roman"/>
          <w:color w:val="FF0000"/>
          <w:szCs w:val="20"/>
          <w:lang w:bidi="th-TH"/>
        </w:rPr>
        <w:t xml:space="preserve">. </w:t>
      </w:r>
      <w:r>
        <w:rPr>
          <w:rFonts w:eastAsia="Times New Roman"/>
          <w:color w:val="FF0000"/>
          <w:sz w:val="24"/>
          <w:szCs w:val="20"/>
          <w:lang w:bidi="th-TH"/>
        </w:rPr>
        <w:t>Eg: 0001ECEC – Cluster 1_CaseStudy - 16June2020</w:t>
      </w:r>
      <w:bookmarkEnd w:id="7"/>
    </w:p>
    <w:p w14:paraId="0076AB50" w14:textId="77777777" w:rsidR="00524455" w:rsidRPr="00885584" w:rsidRDefault="00524455" w:rsidP="00524455">
      <w:pPr>
        <w:pStyle w:val="Heading3GSA"/>
      </w:pPr>
      <w:r w:rsidRPr="00885584">
        <w:t>Student appeals</w:t>
      </w:r>
    </w:p>
    <w:p w14:paraId="6396DB00" w14:textId="77777777" w:rsidR="00524455" w:rsidRPr="00885584" w:rsidRDefault="00524455" w:rsidP="00524455">
      <w:pPr>
        <w:spacing w:after="0" w:line="360" w:lineRule="auto"/>
        <w:rPr>
          <w:rFonts w:eastAsiaTheme="minorEastAsia" w:cstheme="minorHAnsi"/>
          <w:color w:val="000000"/>
          <w:sz w:val="24"/>
          <w:szCs w:val="24"/>
          <w:lang w:val="en-US" w:eastAsia="en-AU"/>
        </w:rPr>
      </w:pPr>
      <w:r w:rsidRPr="00885584">
        <w:rPr>
          <w:rFonts w:eastAsiaTheme="minorEastAsia" w:cstheme="minorHAnsi"/>
          <w:color w:val="000000"/>
          <w:sz w:val="24"/>
          <w:szCs w:val="24"/>
          <w:lang w:val="en-US" w:eastAsia="en-AU"/>
        </w:rPr>
        <w:t>Students have the right to appeal an unfavourable decision or finding during assessment. Students should refer to the RTO Student Handbook for further information.</w:t>
      </w:r>
    </w:p>
    <w:p w14:paraId="2D5C7F05" w14:textId="77777777" w:rsidR="00524455" w:rsidRDefault="00524455" w:rsidP="00524455">
      <w:pPr>
        <w:rPr>
          <w:rFonts w:ascii="Arial" w:eastAsiaTheme="majorEastAsia" w:hAnsi="Arial" w:cs="Arial"/>
          <w:color w:val="1F3864" w:themeColor="accent1" w:themeShade="80"/>
          <w:sz w:val="28"/>
          <w:szCs w:val="28"/>
          <w:lang w:eastAsia="en-AU"/>
        </w:rPr>
      </w:pPr>
      <w:r>
        <w:br w:type="page"/>
      </w:r>
    </w:p>
    <w:p w14:paraId="1F4F731D" w14:textId="575703D4" w:rsidR="00E14704" w:rsidRDefault="00E14704" w:rsidP="00E14704">
      <w:pPr>
        <w:pStyle w:val="Heading2GSA"/>
      </w:pPr>
      <w:bookmarkStart w:id="8" w:name="_Hlk66464334"/>
      <w:r>
        <w:t>Learning materials and required readings</w:t>
      </w:r>
    </w:p>
    <w:p w14:paraId="45FFD004" w14:textId="77777777" w:rsidR="00E14704" w:rsidRDefault="00E14704" w:rsidP="00B34ED7">
      <w:pPr>
        <w:spacing w:after="120" w:line="360" w:lineRule="auto"/>
        <w:rPr>
          <w:rFonts w:eastAsiaTheme="minorEastAsia" w:cstheme="minorHAnsi"/>
          <w:color w:val="000000"/>
          <w:sz w:val="24"/>
          <w:szCs w:val="24"/>
          <w:lang w:val="en-US" w:eastAsia="en-AU"/>
        </w:rPr>
      </w:pPr>
      <w:r w:rsidRPr="00810DC8">
        <w:rPr>
          <w:rFonts w:eastAsiaTheme="minorEastAsia" w:cstheme="minorHAnsi"/>
          <w:color w:val="000000"/>
          <w:sz w:val="24"/>
          <w:szCs w:val="24"/>
          <w:lang w:val="en-US" w:eastAsia="en-AU"/>
        </w:rPr>
        <w:t>Students will require access to the following textbooks, readings and websites to provide responses to the questions in this assessment.</w:t>
      </w:r>
      <w:bookmarkEnd w:id="8"/>
    </w:p>
    <w:tbl>
      <w:tblPr>
        <w:tblStyle w:val="TableGrid"/>
        <w:tblW w:w="10206" w:type="dxa"/>
        <w:jc w:val="center"/>
        <w:tblLook w:val="04A0" w:firstRow="1" w:lastRow="0" w:firstColumn="1" w:lastColumn="0" w:noHBand="0" w:noVBand="1"/>
      </w:tblPr>
      <w:tblGrid>
        <w:gridCol w:w="1865"/>
        <w:gridCol w:w="8341"/>
      </w:tblGrid>
      <w:tr w:rsidR="00E14704" w:rsidRPr="00810DC8" w14:paraId="6CAD66B1" w14:textId="77777777" w:rsidTr="00E14704">
        <w:trPr>
          <w:trHeight w:val="1701"/>
          <w:jc w:val="center"/>
        </w:trPr>
        <w:bookmarkStart w:id="9" w:name="_Hlk80256190" w:displacedByCustomXml="next"/>
        <w:sdt>
          <w:sdtPr>
            <w:rPr>
              <w:noProof/>
            </w:rPr>
            <w:id w:val="806831165"/>
            <w:picture/>
          </w:sdtPr>
          <w:sdtContent>
            <w:tc>
              <w:tcPr>
                <w:tcW w:w="1865" w:type="dxa"/>
                <w:tcBorders>
                  <w:top w:val="nil"/>
                  <w:left w:val="nil"/>
                  <w:bottom w:val="nil"/>
                  <w:right w:val="nil"/>
                </w:tcBorders>
                <w:shd w:val="clear" w:color="auto" w:fill="DEEAF6" w:themeFill="accent5" w:themeFillTint="33"/>
                <w:hideMark/>
              </w:tcPr>
              <w:p w14:paraId="01DBF0F0" w14:textId="77777777" w:rsidR="00E14704" w:rsidRPr="00810DC8" w:rsidRDefault="00E14704" w:rsidP="00E14704">
                <w:pPr>
                  <w:spacing w:line="276" w:lineRule="auto"/>
                  <w:jc w:val="center"/>
                  <w:rPr>
                    <w:noProof/>
                  </w:rPr>
                </w:pPr>
                <w:r w:rsidRPr="00810DC8">
                  <w:rPr>
                    <w:noProof/>
                  </w:rPr>
                  <w:drawing>
                    <wp:inline distT="0" distB="0" distL="0" distR="0" wp14:anchorId="5B5E4C3D" wp14:editId="4B9F9940">
                      <wp:extent cx="866775" cy="113938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66775" cy="1139389"/>
                              </a:xfrm>
                              <a:prstGeom prst="rect">
                                <a:avLst/>
                              </a:prstGeom>
                              <a:noFill/>
                              <a:ln>
                                <a:noFill/>
                              </a:ln>
                            </pic:spPr>
                          </pic:pic>
                        </a:graphicData>
                      </a:graphic>
                    </wp:inline>
                  </w:drawing>
                </w:r>
              </w:p>
            </w:tc>
          </w:sdtContent>
        </w:sdt>
        <w:tc>
          <w:tcPr>
            <w:tcW w:w="8341" w:type="dxa"/>
            <w:tcBorders>
              <w:top w:val="nil"/>
              <w:left w:val="nil"/>
              <w:bottom w:val="nil"/>
              <w:right w:val="nil"/>
            </w:tcBorders>
            <w:shd w:val="clear" w:color="auto" w:fill="DEEAF6" w:themeFill="accent5" w:themeFillTint="33"/>
            <w:vAlign w:val="center"/>
            <w:hideMark/>
          </w:tcPr>
          <w:p w14:paraId="6DB6E59A" w14:textId="77777777" w:rsidR="00E14704" w:rsidRPr="00810DC8" w:rsidRDefault="00E14704" w:rsidP="00E14704">
            <w:pPr>
              <w:pStyle w:val="Heading4GSA"/>
            </w:pPr>
            <w:r w:rsidRPr="00810DC8">
              <w:t>Textbook reference</w:t>
            </w:r>
          </w:p>
          <w:p w14:paraId="1C932A8E" w14:textId="77777777" w:rsidR="00E14704" w:rsidRPr="00810DC8" w:rsidRDefault="00E14704" w:rsidP="00E14704">
            <w:pPr>
              <w:keepNext/>
              <w:spacing w:line="276" w:lineRule="auto"/>
              <w:rPr>
                <w:rFonts w:eastAsiaTheme="minorHAnsi" w:cstheme="minorHAnsi"/>
                <w:i/>
                <w:iCs/>
                <w:color w:val="000000"/>
                <w:sz w:val="24"/>
                <w:szCs w:val="24"/>
                <w:lang w:val="en-US"/>
              </w:rPr>
            </w:pPr>
            <w:r w:rsidRPr="00810DC8">
              <w:rPr>
                <w:rFonts w:eastAsiaTheme="minorHAnsi" w:cstheme="minorHAnsi"/>
                <w:color w:val="000000"/>
                <w:sz w:val="24"/>
                <w:szCs w:val="24"/>
                <w:lang w:val="en-US"/>
              </w:rPr>
              <w:t>Kearns, K. (2020)</w:t>
            </w:r>
            <w:r w:rsidRPr="00810DC8">
              <w:rPr>
                <w:rFonts w:eastAsiaTheme="minorHAnsi" w:cstheme="minorHAnsi"/>
                <w:i/>
                <w:iCs/>
                <w:color w:val="000000"/>
                <w:sz w:val="24"/>
                <w:szCs w:val="24"/>
                <w:lang w:val="en-US"/>
              </w:rPr>
              <w:t xml:space="preserve"> </w:t>
            </w:r>
            <w:r w:rsidRPr="00810DC8">
              <w:rPr>
                <w:rFonts w:cstheme="minorHAnsi"/>
                <w:i/>
                <w:iCs/>
                <w:color w:val="000000"/>
                <w:sz w:val="24"/>
                <w:szCs w:val="24"/>
                <w:lang w:val="en-US"/>
              </w:rPr>
              <w:t>The Big Picture</w:t>
            </w:r>
            <w:r w:rsidRPr="00810DC8">
              <w:rPr>
                <w:rFonts w:cstheme="minorHAnsi"/>
                <w:color w:val="000000"/>
                <w:sz w:val="24"/>
                <w:szCs w:val="24"/>
                <w:lang w:val="en-US"/>
              </w:rPr>
              <w:t>, 5th ed., Cengage Learning Australia, Melbourne.</w:t>
            </w:r>
          </w:p>
          <w:p w14:paraId="54D43977" w14:textId="7FC50DBE" w:rsidR="00E14704" w:rsidRPr="00810DC8" w:rsidRDefault="00E14704" w:rsidP="00E14704">
            <w:pPr>
              <w:spacing w:line="276" w:lineRule="auto"/>
              <w:rPr>
                <w:rFonts w:cstheme="minorHAnsi"/>
                <w:color w:val="000000"/>
                <w:sz w:val="24"/>
                <w:szCs w:val="24"/>
                <w:lang w:val="en-US"/>
              </w:rPr>
            </w:pPr>
            <w:r w:rsidRPr="00810DC8">
              <w:rPr>
                <w:rFonts w:cstheme="minorHAnsi"/>
                <w:color w:val="000000"/>
                <w:sz w:val="24"/>
                <w:szCs w:val="24"/>
                <w:lang w:val="en-US"/>
              </w:rPr>
              <w:t>Chapter</w:t>
            </w:r>
            <w:r>
              <w:rPr>
                <w:rFonts w:cstheme="minorHAnsi"/>
                <w:color w:val="000000"/>
                <w:sz w:val="24"/>
                <w:szCs w:val="24"/>
                <w:lang w:val="en-US"/>
              </w:rPr>
              <w:t xml:space="preserve"> </w:t>
            </w:r>
            <w:r w:rsidR="0082705B">
              <w:rPr>
                <w:rFonts w:cstheme="minorHAnsi"/>
                <w:color w:val="000000"/>
                <w:sz w:val="24"/>
                <w:szCs w:val="24"/>
                <w:lang w:val="en-US"/>
              </w:rPr>
              <w:t>2</w:t>
            </w:r>
          </w:p>
        </w:tc>
      </w:tr>
      <w:bookmarkEnd w:id="9"/>
    </w:tbl>
    <w:p w14:paraId="534973AF" w14:textId="77777777" w:rsidR="00E14704" w:rsidRDefault="00E14704" w:rsidP="00E14704">
      <w:pPr>
        <w:spacing w:after="0" w:line="276" w:lineRule="auto"/>
        <w:rPr>
          <w:rFonts w:eastAsiaTheme="minorEastAsia" w:cstheme="minorHAnsi"/>
          <w:color w:val="000000"/>
          <w:sz w:val="24"/>
          <w:szCs w:val="24"/>
          <w:lang w:val="en-US" w:eastAsia="en-AU"/>
        </w:rPr>
      </w:pPr>
    </w:p>
    <w:tbl>
      <w:tblPr>
        <w:tblStyle w:val="TableGrid"/>
        <w:tblpPr w:leftFromText="180" w:rightFromText="180" w:vertAnchor="text" w:horzAnchor="margin" w:tblpXSpec="center" w:tblpY="57"/>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865"/>
        <w:gridCol w:w="8341"/>
      </w:tblGrid>
      <w:tr w:rsidR="00E14704" w14:paraId="59E18AC7" w14:textId="77777777" w:rsidTr="00E14704">
        <w:trPr>
          <w:trHeight w:val="1701"/>
        </w:trPr>
        <w:bookmarkStart w:id="10" w:name="_Hlk80256239" w:displacedByCustomXml="next"/>
        <w:sdt>
          <w:sdtPr>
            <w:rPr>
              <w:noProof/>
            </w:rPr>
            <w:id w:val="83652435"/>
            <w:picture/>
          </w:sdtPr>
          <w:sdtContent>
            <w:tc>
              <w:tcPr>
                <w:tcW w:w="1838" w:type="dxa"/>
                <w:shd w:val="clear" w:color="auto" w:fill="DEEAF6" w:themeFill="accent5" w:themeFillTint="33"/>
                <w:hideMark/>
              </w:tcPr>
              <w:p w14:paraId="43E7E341" w14:textId="77777777" w:rsidR="00E14704" w:rsidRDefault="00E14704" w:rsidP="00E14704">
                <w:pPr>
                  <w:jc w:val="center"/>
                  <w:rPr>
                    <w:noProof/>
                  </w:rPr>
                </w:pPr>
                <w:r>
                  <w:rPr>
                    <w:noProof/>
                  </w:rPr>
                  <w:drawing>
                    <wp:inline distT="0" distB="0" distL="0" distR="0" wp14:anchorId="44C704F7" wp14:editId="221653F8">
                      <wp:extent cx="856478" cy="112585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856478" cy="1125855"/>
                              </a:xfrm>
                              <a:prstGeom prst="rect">
                                <a:avLst/>
                              </a:prstGeom>
                              <a:noFill/>
                              <a:ln>
                                <a:noFill/>
                              </a:ln>
                            </pic:spPr>
                          </pic:pic>
                        </a:graphicData>
                      </a:graphic>
                    </wp:inline>
                  </w:drawing>
                </w:r>
              </w:p>
            </w:tc>
          </w:sdtContent>
        </w:sdt>
        <w:tc>
          <w:tcPr>
            <w:tcW w:w="8222" w:type="dxa"/>
            <w:shd w:val="clear" w:color="auto" w:fill="DEEAF6" w:themeFill="accent5" w:themeFillTint="33"/>
            <w:vAlign w:val="center"/>
            <w:hideMark/>
          </w:tcPr>
          <w:p w14:paraId="320616EC" w14:textId="77777777" w:rsidR="00E14704" w:rsidRDefault="00E14704" w:rsidP="00E14704">
            <w:pPr>
              <w:pStyle w:val="Heading4GSA"/>
              <w:spacing w:after="0"/>
            </w:pPr>
            <w:r>
              <w:t>Textbook reference</w:t>
            </w:r>
          </w:p>
          <w:p w14:paraId="2EAA1B33" w14:textId="77777777" w:rsidR="00E14704" w:rsidRPr="00810DC8" w:rsidRDefault="00E14704" w:rsidP="00E14704">
            <w:pPr>
              <w:keepNext/>
              <w:spacing w:line="276" w:lineRule="auto"/>
              <w:rPr>
                <w:rFonts w:eastAsiaTheme="minorHAnsi" w:cstheme="minorHAnsi"/>
                <w:i/>
                <w:iCs/>
                <w:color w:val="000000"/>
                <w:sz w:val="24"/>
                <w:szCs w:val="24"/>
                <w:lang w:val="en-US"/>
              </w:rPr>
            </w:pPr>
            <w:r w:rsidRPr="00810DC8">
              <w:rPr>
                <w:rFonts w:eastAsiaTheme="minorHAnsi" w:cstheme="minorHAnsi"/>
                <w:color w:val="000000"/>
                <w:sz w:val="24"/>
                <w:szCs w:val="24"/>
                <w:lang w:val="en-US"/>
              </w:rPr>
              <w:t>Kearns, K. (2020)</w:t>
            </w:r>
            <w:r w:rsidRPr="00810DC8">
              <w:rPr>
                <w:rFonts w:eastAsiaTheme="minorHAnsi" w:cstheme="minorHAnsi"/>
                <w:i/>
                <w:iCs/>
                <w:color w:val="000000"/>
                <w:sz w:val="24"/>
                <w:szCs w:val="24"/>
                <w:lang w:val="en-US"/>
              </w:rPr>
              <w:t xml:space="preserve"> </w:t>
            </w:r>
            <w:r>
              <w:rPr>
                <w:rFonts w:cstheme="minorHAnsi"/>
                <w:i/>
                <w:iCs/>
                <w:color w:val="000000"/>
                <w:sz w:val="24"/>
                <w:szCs w:val="24"/>
                <w:lang w:val="en-US"/>
              </w:rPr>
              <w:t>Birth to Big School</w:t>
            </w:r>
            <w:r w:rsidRPr="00810DC8">
              <w:rPr>
                <w:rFonts w:cstheme="minorHAnsi"/>
                <w:color w:val="000000"/>
                <w:sz w:val="24"/>
                <w:szCs w:val="24"/>
                <w:lang w:val="en-US"/>
              </w:rPr>
              <w:t>, 5th ed., Cengage Learning Australia, Melbourne.</w:t>
            </w:r>
          </w:p>
          <w:p w14:paraId="4EE24799" w14:textId="04B068AA" w:rsidR="00E14704" w:rsidRDefault="00D6668C" w:rsidP="00B34ED7">
            <w:pPr>
              <w:pStyle w:val="NormalGSA"/>
              <w:spacing w:before="0"/>
            </w:pPr>
            <w:r w:rsidRPr="00810DC8">
              <w:t>Chapter</w:t>
            </w:r>
            <w:r>
              <w:t xml:space="preserve"> 7 </w:t>
            </w:r>
          </w:p>
        </w:tc>
      </w:tr>
      <w:bookmarkEnd w:id="10"/>
    </w:tbl>
    <w:p w14:paraId="3C95D819" w14:textId="77777777" w:rsidR="00E14704" w:rsidRPr="00754AAF" w:rsidRDefault="00E14704" w:rsidP="00E14704">
      <w:pPr>
        <w:spacing w:after="120" w:line="240" w:lineRule="auto"/>
        <w:rPr>
          <w:rFonts w:eastAsiaTheme="minorEastAsia" w:cstheme="minorHAnsi"/>
          <w:color w:val="000000"/>
          <w:sz w:val="24"/>
          <w:szCs w:val="24"/>
          <w:lang w:val="en-US" w:eastAsia="en-AU"/>
        </w:rPr>
      </w:pP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E14704" w14:paraId="2498D3AB" w14:textId="77777777" w:rsidTr="00E14704">
        <w:trPr>
          <w:jc w:val="center"/>
        </w:trPr>
        <w:sdt>
          <w:sdtPr>
            <w:rPr>
              <w:noProof/>
            </w:rPr>
            <w:id w:val="-520557020"/>
            <w:picture/>
          </w:sdtPr>
          <w:sdtContent>
            <w:tc>
              <w:tcPr>
                <w:tcW w:w="1413" w:type="dxa"/>
                <w:shd w:val="clear" w:color="auto" w:fill="DEEAF6" w:themeFill="accent5" w:themeFillTint="33"/>
                <w:vAlign w:val="center"/>
                <w:hideMark/>
              </w:tcPr>
              <w:p w14:paraId="5B900ED2" w14:textId="77777777" w:rsidR="00E14704" w:rsidRDefault="00E14704" w:rsidP="00E14704">
                <w:pPr>
                  <w:pStyle w:val="NormalGSA"/>
                  <w:rPr>
                    <w:noProof/>
                  </w:rPr>
                </w:pPr>
                <w:r>
                  <w:rPr>
                    <w:noProof/>
                  </w:rPr>
                  <w:drawing>
                    <wp:inline distT="0" distB="0" distL="0" distR="0" wp14:anchorId="4DA01B92" wp14:editId="124E9F03">
                      <wp:extent cx="720725" cy="720725"/>
                      <wp:effectExtent l="0" t="0" r="317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0725" cy="720725"/>
                              </a:xfrm>
                              <a:prstGeom prst="rect">
                                <a:avLst/>
                              </a:prstGeom>
                              <a:noFill/>
                              <a:ln>
                                <a:noFill/>
                              </a:ln>
                            </pic:spPr>
                          </pic:pic>
                        </a:graphicData>
                      </a:graphic>
                    </wp:inline>
                  </w:drawing>
                </w:r>
              </w:p>
            </w:tc>
          </w:sdtContent>
        </w:sdt>
        <w:tc>
          <w:tcPr>
            <w:tcW w:w="8329" w:type="dxa"/>
            <w:shd w:val="clear" w:color="auto" w:fill="DEEAF6" w:themeFill="accent5" w:themeFillTint="33"/>
            <w:vAlign w:val="center"/>
            <w:hideMark/>
          </w:tcPr>
          <w:p w14:paraId="40958307" w14:textId="77777777" w:rsidR="00E14704" w:rsidRDefault="00E14704" w:rsidP="00E14704">
            <w:pPr>
              <w:pStyle w:val="Heading4GSA"/>
            </w:pPr>
            <w:r>
              <w:t>Reading</w:t>
            </w:r>
          </w:p>
          <w:p w14:paraId="42D07D3B" w14:textId="0F7D702E" w:rsidR="00E14704" w:rsidRPr="0067136B" w:rsidRDefault="00CD02DE" w:rsidP="00B34ED7">
            <w:pPr>
              <w:pStyle w:val="NormalGSA"/>
              <w:rPr>
                <w:rFonts w:cs="Arial"/>
                <w:i/>
                <w:iCs/>
              </w:rPr>
            </w:pPr>
            <w:r w:rsidRPr="00780095">
              <w:t>Australian Children’s Education &amp; Care Quality Authority</w:t>
            </w:r>
            <w:r w:rsidR="00B34ED7">
              <w:t>.</w:t>
            </w:r>
            <w:r w:rsidRPr="00780095">
              <w:t xml:space="preserve"> (September2020</w:t>
            </w:r>
            <w:r w:rsidRPr="0021136A">
              <w:rPr>
                <w:i/>
                <w:iCs/>
              </w:rPr>
              <w:t>)</w:t>
            </w:r>
            <w:r>
              <w:t>.</w:t>
            </w:r>
            <w:r w:rsidR="00AD691B">
              <w:rPr>
                <w:rFonts w:cs="Arial"/>
                <w:i/>
                <w:iCs/>
              </w:rPr>
              <w:t xml:space="preserve"> </w:t>
            </w:r>
            <w:r w:rsidR="00E14704" w:rsidRPr="0067136B">
              <w:rPr>
                <w:rFonts w:cs="Arial"/>
                <w:i/>
                <w:iCs/>
              </w:rPr>
              <w:t>Developing and Reviewing Your Quality Improvement Plan</w:t>
            </w:r>
          </w:p>
          <w:p w14:paraId="53612A88" w14:textId="77777777" w:rsidR="00E14704" w:rsidRPr="0067136B" w:rsidRDefault="00000000" w:rsidP="00B34ED7">
            <w:pPr>
              <w:pStyle w:val="NormalGSA"/>
              <w:spacing w:before="0"/>
            </w:pPr>
            <w:hyperlink r:id="rId16" w:history="1">
              <w:r w:rsidR="00E14704" w:rsidRPr="0067136B">
                <w:rPr>
                  <w:rStyle w:val="Hyperlink"/>
                </w:rPr>
                <w:t>https://www.acecqa.gov.au/sites/default/files/2020-09/DevelopingandReviewingYourQualityImprovementPlan.pdf</w:t>
              </w:r>
            </w:hyperlink>
          </w:p>
          <w:p w14:paraId="14CCEE04" w14:textId="03091BD5" w:rsidR="00B34ED7" w:rsidRDefault="00CD02DE" w:rsidP="00B34ED7">
            <w:pPr>
              <w:pStyle w:val="NormalGSA"/>
              <w:spacing w:before="240"/>
              <w:rPr>
                <w:i/>
                <w:iCs/>
              </w:rPr>
            </w:pPr>
            <w:r w:rsidRPr="00780095">
              <w:t>Australian Children’s Education &amp; Care Quality Authority</w:t>
            </w:r>
            <w:r w:rsidR="00B34ED7">
              <w:t>.</w:t>
            </w:r>
            <w:r w:rsidRPr="00780095">
              <w:t xml:space="preserve"> (September2020</w:t>
            </w:r>
            <w:r w:rsidRPr="0021136A">
              <w:rPr>
                <w:i/>
                <w:iCs/>
              </w:rPr>
              <w:t xml:space="preserve">). </w:t>
            </w:r>
            <w:r w:rsidR="00E14704" w:rsidRPr="0067136B">
              <w:rPr>
                <w:i/>
                <w:iCs/>
              </w:rPr>
              <w:t>Self-Assessment Tool</w:t>
            </w:r>
            <w:r w:rsidR="00B34ED7">
              <w:rPr>
                <w:i/>
                <w:iCs/>
              </w:rPr>
              <w:t>.</w:t>
            </w:r>
          </w:p>
          <w:p w14:paraId="51A98509" w14:textId="14D3D956" w:rsidR="00E14704" w:rsidRPr="0067136B" w:rsidRDefault="00000000" w:rsidP="00B34ED7">
            <w:pPr>
              <w:pStyle w:val="NormalGSA"/>
              <w:spacing w:before="0"/>
            </w:pPr>
            <w:hyperlink r:id="rId17" w:history="1">
              <w:r w:rsidR="00907176" w:rsidRPr="009E46D0">
                <w:rPr>
                  <w:rStyle w:val="Hyperlink"/>
                </w:rPr>
                <w:t>https://www.acecqa.gov.au/assessment/quality-improvement-plans</w:t>
              </w:r>
            </w:hyperlink>
            <w:r w:rsidR="00907176">
              <w:t xml:space="preserve"> </w:t>
            </w:r>
          </w:p>
          <w:p w14:paraId="07B684E9" w14:textId="2E531A92" w:rsidR="00B34ED7" w:rsidRDefault="00CD02DE" w:rsidP="00B34ED7">
            <w:pPr>
              <w:pStyle w:val="NormalGSA"/>
              <w:spacing w:before="240" w:line="240" w:lineRule="auto"/>
              <w:rPr>
                <w:i/>
                <w:iCs/>
              </w:rPr>
            </w:pPr>
            <w:r w:rsidRPr="00780095">
              <w:t>Australian Children’s Education &amp; Care Quality Authority</w:t>
            </w:r>
            <w:r w:rsidR="00B34ED7">
              <w:t>.</w:t>
            </w:r>
            <w:r w:rsidRPr="00780095">
              <w:t xml:space="preserve"> (September2020</w:t>
            </w:r>
            <w:r w:rsidRPr="0021136A">
              <w:rPr>
                <w:i/>
                <w:iCs/>
              </w:rPr>
              <w:t>).</w:t>
            </w:r>
            <w:r w:rsidR="00B34ED7">
              <w:rPr>
                <w:i/>
                <w:iCs/>
              </w:rPr>
              <w:t xml:space="preserve"> </w:t>
            </w:r>
            <w:r w:rsidR="00E14704" w:rsidRPr="0067136B">
              <w:rPr>
                <w:i/>
                <w:iCs/>
              </w:rPr>
              <w:t>Assessment and Rating</w:t>
            </w:r>
            <w:r w:rsidR="00B34ED7">
              <w:rPr>
                <w:i/>
                <w:iCs/>
              </w:rPr>
              <w:t>.</w:t>
            </w:r>
          </w:p>
          <w:p w14:paraId="6F619E1B" w14:textId="0015872F" w:rsidR="00E14704" w:rsidRPr="0067136B" w:rsidRDefault="00000000" w:rsidP="00B34ED7">
            <w:pPr>
              <w:pStyle w:val="NormalGSA"/>
              <w:spacing w:before="0" w:line="240" w:lineRule="auto"/>
              <w:rPr>
                <w:rStyle w:val="Hyperlink"/>
              </w:rPr>
            </w:pPr>
            <w:hyperlink r:id="rId18" w:history="1">
              <w:r w:rsidR="00E14704" w:rsidRPr="0067136B">
                <w:rPr>
                  <w:rStyle w:val="Hyperlink"/>
                </w:rPr>
                <w:t>https://www.acecqa.gov.au/assessment</w:t>
              </w:r>
            </w:hyperlink>
          </w:p>
          <w:p w14:paraId="0EFB6AF9" w14:textId="3ABD493C" w:rsidR="00E14704" w:rsidRDefault="00CD02DE" w:rsidP="00B34ED7">
            <w:pPr>
              <w:pStyle w:val="NormalGSA"/>
              <w:spacing w:before="240" w:line="240" w:lineRule="auto"/>
              <w:rPr>
                <w:i/>
                <w:iCs/>
              </w:rPr>
            </w:pPr>
            <w:bookmarkStart w:id="11" w:name="_Hlk70420130"/>
            <w:r w:rsidRPr="00780095">
              <w:t>Australian Children’s Education &amp; Care Quality Authority</w:t>
            </w:r>
            <w:r w:rsidR="00B34ED7">
              <w:t>.</w:t>
            </w:r>
            <w:r w:rsidRPr="00780095">
              <w:t xml:space="preserve"> (September2020</w:t>
            </w:r>
            <w:r w:rsidRPr="0021136A">
              <w:rPr>
                <w:i/>
                <w:iCs/>
              </w:rPr>
              <w:t xml:space="preserve">). </w:t>
            </w:r>
            <w:r w:rsidR="00E14704" w:rsidRPr="0067136B">
              <w:rPr>
                <w:i/>
                <w:iCs/>
              </w:rPr>
              <w:t>Guide to the National Quality Framework</w:t>
            </w:r>
            <w:r w:rsidR="00B34ED7">
              <w:rPr>
                <w:i/>
                <w:iCs/>
              </w:rPr>
              <w:t>.</w:t>
            </w:r>
          </w:p>
          <w:p w14:paraId="66E2C47D" w14:textId="12B29DB0" w:rsidR="00E14704" w:rsidRPr="00086377" w:rsidRDefault="00000000" w:rsidP="00B34ED7">
            <w:pPr>
              <w:pStyle w:val="NormalGSA"/>
              <w:spacing w:before="0" w:after="240" w:line="240" w:lineRule="auto"/>
            </w:pPr>
            <w:hyperlink r:id="rId19" w:history="1">
              <w:r w:rsidR="00E14704" w:rsidRPr="007506F7">
                <w:rPr>
                  <w:rStyle w:val="Hyperlink"/>
                </w:rPr>
                <w:t>https://www.acecqa.gov.au/sites/default/files/2020-09/Guide-to-the-NQF-September-2020.pdf</w:t>
              </w:r>
            </w:hyperlink>
            <w:bookmarkEnd w:id="11"/>
          </w:p>
        </w:tc>
      </w:tr>
    </w:tbl>
    <w:p w14:paraId="1E42358A" w14:textId="77777777" w:rsidR="00CC3D95" w:rsidRDefault="00CC3D95">
      <w:pPr>
        <w:rPr>
          <w:rFonts w:ascii="Arial" w:eastAsiaTheme="majorEastAsia" w:hAnsi="Arial" w:cs="Arial"/>
          <w:b/>
          <w:bCs/>
          <w:color w:val="1F3864" w:themeColor="accent1" w:themeShade="80"/>
          <w:sz w:val="32"/>
          <w:szCs w:val="32"/>
        </w:rPr>
      </w:pPr>
      <w:r>
        <w:br w:type="page"/>
      </w:r>
    </w:p>
    <w:p w14:paraId="39A76F39" w14:textId="62B9C159" w:rsidR="005C41E7" w:rsidRDefault="005C41E7" w:rsidP="005C41E7">
      <w:pPr>
        <w:pStyle w:val="Heading2GSA"/>
      </w:pPr>
      <w:r w:rsidRPr="00AA391E">
        <w:t xml:space="preserve">Workplace </w:t>
      </w:r>
      <w:r>
        <w:t>t</w:t>
      </w:r>
      <w:r w:rsidRPr="00AA391E">
        <w:t xml:space="preserve">asks </w:t>
      </w:r>
      <w:r>
        <w:t>p</w:t>
      </w:r>
      <w:r w:rsidRPr="00AA391E">
        <w:t xml:space="preserve">lanning </w:t>
      </w:r>
      <w:r>
        <w:t>t</w:t>
      </w:r>
      <w:r w:rsidRPr="00AA391E">
        <w:t>able</w:t>
      </w:r>
    </w:p>
    <w:p w14:paraId="6762AFC0" w14:textId="77777777" w:rsidR="005C41E7" w:rsidRDefault="005C41E7" w:rsidP="005C41E7">
      <w:pPr>
        <w:pStyle w:val="NormalGSA"/>
      </w:pPr>
      <w:r w:rsidRPr="00881760">
        <w:t xml:space="preserve">This tool provides you with a summary of the </w:t>
      </w:r>
      <w:r>
        <w:t>w</w:t>
      </w:r>
      <w:r w:rsidRPr="00881760">
        <w:t xml:space="preserve">orkplace </w:t>
      </w:r>
      <w:r>
        <w:t>t</w:t>
      </w:r>
      <w:r w:rsidRPr="00881760">
        <w:t xml:space="preserve">asks for </w:t>
      </w:r>
      <w:r>
        <w:t>this</w:t>
      </w:r>
      <w:r w:rsidRPr="00881760">
        <w:t xml:space="preserve"> unit. It indicates</w:t>
      </w:r>
      <w:r>
        <w:t>:</w:t>
      </w:r>
    </w:p>
    <w:p w14:paraId="4FFD54FB" w14:textId="77777777" w:rsidR="005C41E7" w:rsidRPr="007318FC" w:rsidRDefault="005C41E7" w:rsidP="005C41E7">
      <w:pPr>
        <w:pStyle w:val="BulletGSA"/>
      </w:pPr>
      <w:r w:rsidRPr="007318FC">
        <w:t>the approximate time frame needed to complete each task</w:t>
      </w:r>
    </w:p>
    <w:p w14:paraId="44B2012B" w14:textId="77777777" w:rsidR="005C41E7" w:rsidRPr="007318FC" w:rsidRDefault="005C41E7" w:rsidP="005C41E7">
      <w:pPr>
        <w:pStyle w:val="BulletGSA"/>
      </w:pPr>
      <w:r w:rsidRPr="007318FC">
        <w:t xml:space="preserve">the preparation required for each task. </w:t>
      </w:r>
    </w:p>
    <w:p w14:paraId="7BE39C3E" w14:textId="0FE6AD8A" w:rsidR="005C41E7" w:rsidRDefault="005C41E7" w:rsidP="005C41E7">
      <w:pPr>
        <w:pStyle w:val="NormalGSA"/>
      </w:pPr>
      <w:r w:rsidRPr="00881760">
        <w:t xml:space="preserve">Use this tool </w:t>
      </w:r>
      <w:r>
        <w:t xml:space="preserve">with your </w:t>
      </w:r>
      <w:r w:rsidR="00B34ED7">
        <w:t>Workplace Supervisor</w:t>
      </w:r>
      <w:r>
        <w:t xml:space="preserve"> </w:t>
      </w:r>
      <w:r w:rsidRPr="00881760">
        <w:t>to plan the completion of your tasks.</w:t>
      </w:r>
    </w:p>
    <w:p w14:paraId="65EDFD9E" w14:textId="77777777" w:rsidR="005C41E7" w:rsidRDefault="005C41E7" w:rsidP="005C41E7">
      <w:pPr>
        <w:pStyle w:val="NormalGSA"/>
      </w:pP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5C41E7" w14:paraId="6D9599ED" w14:textId="77777777" w:rsidTr="005F34BE">
        <w:trPr>
          <w:jc w:val="center"/>
        </w:trPr>
        <w:sdt>
          <w:sdtPr>
            <w:id w:val="1891613691"/>
            <w:picture/>
          </w:sdtPr>
          <w:sdtContent>
            <w:tc>
              <w:tcPr>
                <w:tcW w:w="1413" w:type="dxa"/>
                <w:shd w:val="clear" w:color="auto" w:fill="DEEAF6" w:themeFill="accent5" w:themeFillTint="33"/>
                <w:vAlign w:val="center"/>
              </w:tcPr>
              <w:p w14:paraId="7627836B" w14:textId="77777777" w:rsidR="005C41E7" w:rsidRDefault="005C41E7" w:rsidP="005F34BE">
                <w:pPr>
                  <w:pStyle w:val="NormalGSA"/>
                  <w:spacing w:line="240" w:lineRule="auto"/>
                  <w:jc w:val="center"/>
                </w:pPr>
                <w:r>
                  <w:rPr>
                    <w:noProof/>
                  </w:rPr>
                  <w:drawing>
                    <wp:inline distT="0" distB="0" distL="0" distR="0" wp14:anchorId="1F3EC454" wp14:editId="45FE7E84">
                      <wp:extent cx="720000" cy="720000"/>
                      <wp:effectExtent l="0" t="0" r="444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tretch>
                                <a:fillRect/>
                              </a:stretch>
                            </pic:blipFill>
                            <pic:spPr bwMode="auto">
                              <a:xfrm>
                                <a:off x="0" y="0"/>
                                <a:ext cx="720000" cy="720000"/>
                              </a:xfrm>
                              <a:prstGeom prst="rect">
                                <a:avLst/>
                              </a:prstGeom>
                              <a:noFill/>
                              <a:ln>
                                <a:noFill/>
                              </a:ln>
                            </pic:spPr>
                          </pic:pic>
                        </a:graphicData>
                      </a:graphic>
                    </wp:inline>
                  </w:drawing>
                </w:r>
              </w:p>
            </w:tc>
          </w:sdtContent>
        </w:sdt>
        <w:tc>
          <w:tcPr>
            <w:tcW w:w="8329" w:type="dxa"/>
            <w:shd w:val="clear" w:color="auto" w:fill="DEEAF6" w:themeFill="accent5" w:themeFillTint="33"/>
            <w:vAlign w:val="center"/>
          </w:tcPr>
          <w:p w14:paraId="64E984B9" w14:textId="77777777" w:rsidR="005C41E7" w:rsidRDefault="005C41E7" w:rsidP="005F34BE">
            <w:pPr>
              <w:pStyle w:val="NormalGSA"/>
            </w:pPr>
            <w:r w:rsidRPr="00065082">
              <w:t xml:space="preserve">This symbol indicates that the task can be completed </w:t>
            </w:r>
            <w:r>
              <w:t xml:space="preserve">either </w:t>
            </w:r>
            <w:r w:rsidRPr="00065082">
              <w:t>in your allocated workplace study time</w:t>
            </w:r>
            <w:r>
              <w:t>, or at home.</w:t>
            </w:r>
          </w:p>
        </w:tc>
      </w:tr>
    </w:tbl>
    <w:p w14:paraId="1F3F0872" w14:textId="77777777" w:rsidR="005C41E7" w:rsidRDefault="005C41E7" w:rsidP="005C41E7">
      <w:pPr>
        <w:pStyle w:val="NormalGSA"/>
      </w:pP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5C41E7" w14:paraId="2B1E3844" w14:textId="77777777" w:rsidTr="005F34BE">
        <w:trPr>
          <w:jc w:val="center"/>
        </w:trPr>
        <w:sdt>
          <w:sdtPr>
            <w:id w:val="-18859969"/>
            <w:picture/>
          </w:sdtPr>
          <w:sdtContent>
            <w:tc>
              <w:tcPr>
                <w:tcW w:w="1413" w:type="dxa"/>
                <w:shd w:val="clear" w:color="auto" w:fill="DEEAF6" w:themeFill="accent5" w:themeFillTint="33"/>
                <w:vAlign w:val="center"/>
              </w:tcPr>
              <w:p w14:paraId="5033ADE4" w14:textId="77777777" w:rsidR="005C41E7" w:rsidRDefault="005C41E7" w:rsidP="005F34BE">
                <w:pPr>
                  <w:pStyle w:val="NormalGSA"/>
                  <w:spacing w:line="240" w:lineRule="auto"/>
                  <w:jc w:val="center"/>
                </w:pPr>
                <w:r>
                  <w:rPr>
                    <w:noProof/>
                  </w:rPr>
                  <w:drawing>
                    <wp:inline distT="0" distB="0" distL="0" distR="0" wp14:anchorId="4F486A0A" wp14:editId="2818E48A">
                      <wp:extent cx="720000" cy="720000"/>
                      <wp:effectExtent l="0" t="0" r="444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noFill/>
                              </a:ln>
                            </pic:spPr>
                          </pic:pic>
                        </a:graphicData>
                      </a:graphic>
                    </wp:inline>
                  </w:drawing>
                </w:r>
              </w:p>
            </w:tc>
          </w:sdtContent>
        </w:sdt>
        <w:tc>
          <w:tcPr>
            <w:tcW w:w="8329" w:type="dxa"/>
            <w:shd w:val="clear" w:color="auto" w:fill="DEEAF6" w:themeFill="accent5" w:themeFillTint="33"/>
            <w:vAlign w:val="center"/>
          </w:tcPr>
          <w:p w14:paraId="69A2F1AC" w14:textId="4A38E50C" w:rsidR="005C41E7" w:rsidRDefault="005C41E7" w:rsidP="005F34BE">
            <w:pPr>
              <w:pStyle w:val="NormalGSA"/>
            </w:pPr>
            <w:r w:rsidRPr="00065082">
              <w:t xml:space="preserve">This symbol indicates that </w:t>
            </w:r>
            <w:r>
              <w:t xml:space="preserve">your </w:t>
            </w:r>
            <w:r w:rsidR="00B34ED7">
              <w:t>Workplace Supervisor</w:t>
            </w:r>
            <w:r>
              <w:t xml:space="preserve"> must observe you as you complete this task, or sign to confirm you </w:t>
            </w:r>
          </w:p>
        </w:tc>
      </w:tr>
    </w:tbl>
    <w:p w14:paraId="416147F1" w14:textId="77777777" w:rsidR="005C41E7" w:rsidRDefault="005C41E7" w:rsidP="005C41E7">
      <w:pPr>
        <w:pStyle w:val="NormalGSA"/>
      </w:pPr>
    </w:p>
    <w:tbl>
      <w:tblPr>
        <w:tblStyle w:val="TableGrid"/>
        <w:tblW w:w="10206" w:type="dxa"/>
        <w:jc w:val="center"/>
        <w:tblLayout w:type="fixed"/>
        <w:tblLook w:val="04A0" w:firstRow="1" w:lastRow="0" w:firstColumn="1" w:lastColumn="0" w:noHBand="0" w:noVBand="1"/>
      </w:tblPr>
      <w:tblGrid>
        <w:gridCol w:w="1034"/>
        <w:gridCol w:w="1039"/>
        <w:gridCol w:w="4981"/>
        <w:gridCol w:w="1615"/>
        <w:gridCol w:w="1537"/>
      </w:tblGrid>
      <w:tr w:rsidR="005C41E7" w:rsidRPr="00571E32" w14:paraId="36195C1C" w14:textId="77777777" w:rsidTr="005F34BE">
        <w:trPr>
          <w:jc w:val="center"/>
        </w:trPr>
        <w:tc>
          <w:tcPr>
            <w:tcW w:w="507" w:type="pct"/>
            <w:tcBorders>
              <w:top w:val="single" w:sz="4" w:space="0" w:color="auto"/>
              <w:left w:val="single" w:sz="4" w:space="0" w:color="auto"/>
              <w:bottom w:val="single" w:sz="4" w:space="0" w:color="auto"/>
              <w:right w:val="single" w:sz="4" w:space="0" w:color="FFFFFF" w:themeColor="background1"/>
            </w:tcBorders>
            <w:shd w:val="clear" w:color="auto" w:fill="1F3864" w:themeFill="accent1" w:themeFillShade="80"/>
            <w:vAlign w:val="center"/>
          </w:tcPr>
          <w:p w14:paraId="4C11CE14" w14:textId="77777777" w:rsidR="005C41E7" w:rsidRPr="009976A6" w:rsidRDefault="005C41E7" w:rsidP="005F34BE">
            <w:pPr>
              <w:pStyle w:val="TableHeadingICCC"/>
              <w:spacing w:line="240" w:lineRule="auto"/>
            </w:pPr>
            <w:r w:rsidRPr="009976A6">
              <w:t>Task</w:t>
            </w:r>
          </w:p>
        </w:tc>
        <w:tc>
          <w:tcPr>
            <w:tcW w:w="509" w:type="pct"/>
            <w:tcBorders>
              <w:top w:val="single" w:sz="4" w:space="0" w:color="auto"/>
              <w:left w:val="single" w:sz="4" w:space="0" w:color="FFFFFF" w:themeColor="background1"/>
              <w:bottom w:val="single" w:sz="4" w:space="0" w:color="auto"/>
              <w:right w:val="single" w:sz="4" w:space="0" w:color="FFFFFF" w:themeColor="background1"/>
            </w:tcBorders>
            <w:shd w:val="clear" w:color="auto" w:fill="1F3864" w:themeFill="accent1" w:themeFillShade="80"/>
            <w:vAlign w:val="center"/>
          </w:tcPr>
          <w:p w14:paraId="621BB3D3" w14:textId="77777777" w:rsidR="005C41E7" w:rsidRDefault="005C41E7" w:rsidP="005F34BE">
            <w:pPr>
              <w:pStyle w:val="TableHeadingICCC"/>
              <w:spacing w:line="240" w:lineRule="auto"/>
            </w:pPr>
            <w:r w:rsidRPr="009976A6">
              <w:t xml:space="preserve">Time </w:t>
            </w:r>
            <w:r>
              <w:t>f</w:t>
            </w:r>
            <w:r w:rsidRPr="009976A6">
              <w:t>rame</w:t>
            </w:r>
          </w:p>
          <w:p w14:paraId="5BCE8855" w14:textId="77777777" w:rsidR="005C41E7" w:rsidRPr="009976A6" w:rsidRDefault="005C41E7" w:rsidP="005F34BE">
            <w:pPr>
              <w:pStyle w:val="TableHeadingICCC"/>
              <w:spacing w:line="240" w:lineRule="auto"/>
            </w:pPr>
            <w:r>
              <w:t>(mins)</w:t>
            </w:r>
          </w:p>
        </w:tc>
        <w:tc>
          <w:tcPr>
            <w:tcW w:w="2440" w:type="pct"/>
            <w:tcBorders>
              <w:top w:val="single" w:sz="4" w:space="0" w:color="auto"/>
              <w:left w:val="single" w:sz="4" w:space="0" w:color="FFFFFF" w:themeColor="background1"/>
              <w:bottom w:val="single" w:sz="4" w:space="0" w:color="auto"/>
              <w:right w:val="single" w:sz="4" w:space="0" w:color="FFFFFF" w:themeColor="background1"/>
            </w:tcBorders>
            <w:shd w:val="clear" w:color="auto" w:fill="1F3864" w:themeFill="accent1" w:themeFillShade="80"/>
            <w:vAlign w:val="center"/>
          </w:tcPr>
          <w:p w14:paraId="1D510730" w14:textId="77777777" w:rsidR="005C41E7" w:rsidRPr="009976A6" w:rsidRDefault="005C41E7" w:rsidP="005F34BE">
            <w:pPr>
              <w:pStyle w:val="TableHeadingICCC"/>
              <w:spacing w:line="240" w:lineRule="auto"/>
            </w:pPr>
            <w:r w:rsidRPr="009976A6">
              <w:t xml:space="preserve">Preparation for </w:t>
            </w:r>
            <w:r>
              <w:t>t</w:t>
            </w:r>
            <w:r w:rsidRPr="009976A6">
              <w:t>ask</w:t>
            </w:r>
          </w:p>
        </w:tc>
        <w:tc>
          <w:tcPr>
            <w:tcW w:w="791" w:type="pct"/>
            <w:tcBorders>
              <w:top w:val="single" w:sz="4" w:space="0" w:color="auto"/>
              <w:left w:val="single" w:sz="4" w:space="0" w:color="FFFFFF" w:themeColor="background1"/>
              <w:bottom w:val="single" w:sz="4" w:space="0" w:color="auto"/>
              <w:right w:val="single" w:sz="4" w:space="0" w:color="FFFFFF" w:themeColor="background1"/>
            </w:tcBorders>
            <w:shd w:val="clear" w:color="auto" w:fill="1F3864" w:themeFill="accent1" w:themeFillShade="80"/>
            <w:vAlign w:val="center"/>
          </w:tcPr>
          <w:p w14:paraId="488D7BE7" w14:textId="77777777" w:rsidR="005C41E7" w:rsidRPr="009976A6" w:rsidRDefault="005C41E7" w:rsidP="005F34BE">
            <w:pPr>
              <w:pStyle w:val="TableHeadingICCC"/>
              <w:spacing w:line="240" w:lineRule="auto"/>
            </w:pPr>
            <w:r w:rsidRPr="009976A6">
              <w:t xml:space="preserve">Target </w:t>
            </w:r>
            <w:r>
              <w:t>c</w:t>
            </w:r>
            <w:r w:rsidRPr="009976A6">
              <w:t xml:space="preserve">ompletion </w:t>
            </w:r>
            <w:r>
              <w:t>d</w:t>
            </w:r>
            <w:r w:rsidRPr="009976A6">
              <w:t>ate</w:t>
            </w:r>
          </w:p>
        </w:tc>
        <w:tc>
          <w:tcPr>
            <w:tcW w:w="753" w:type="pct"/>
            <w:tcBorders>
              <w:top w:val="single" w:sz="4" w:space="0" w:color="auto"/>
              <w:left w:val="single" w:sz="4" w:space="0" w:color="FFFFFF" w:themeColor="background1"/>
              <w:bottom w:val="single" w:sz="4" w:space="0" w:color="auto"/>
              <w:right w:val="single" w:sz="4" w:space="0" w:color="auto"/>
            </w:tcBorders>
            <w:shd w:val="clear" w:color="auto" w:fill="1F3864" w:themeFill="accent1" w:themeFillShade="80"/>
            <w:vAlign w:val="center"/>
          </w:tcPr>
          <w:p w14:paraId="76D720FC" w14:textId="77777777" w:rsidR="005C41E7" w:rsidRPr="009976A6" w:rsidRDefault="005C41E7" w:rsidP="005F34BE">
            <w:pPr>
              <w:pStyle w:val="TableHeadingICCC"/>
              <w:spacing w:line="240" w:lineRule="auto"/>
            </w:pPr>
            <w:r>
              <w:t>C</w:t>
            </w:r>
            <w:r w:rsidRPr="009976A6">
              <w:t>omplete</w:t>
            </w:r>
          </w:p>
        </w:tc>
      </w:tr>
      <w:tr w:rsidR="00BE0525" w14:paraId="52A37627" w14:textId="77777777" w:rsidTr="00BE0525">
        <w:trPr>
          <w:jc w:val="center"/>
        </w:trPr>
        <w:tc>
          <w:tcPr>
            <w:tcW w:w="507" w:type="pct"/>
            <w:tcBorders>
              <w:top w:val="single" w:sz="4" w:space="0" w:color="auto"/>
            </w:tcBorders>
            <w:vAlign w:val="center"/>
          </w:tcPr>
          <w:p w14:paraId="05EF5BB1" w14:textId="77777777" w:rsidR="00BE0525" w:rsidRDefault="00BE0525" w:rsidP="00BE0525">
            <w:pPr>
              <w:pStyle w:val="NormalGSA"/>
              <w:jc w:val="center"/>
            </w:pPr>
            <w:r>
              <w:t>Task 1</w:t>
            </w:r>
          </w:p>
          <w:p w14:paraId="4A9D4DA6" w14:textId="77777777" w:rsidR="00BE0525" w:rsidRDefault="00BE0525" w:rsidP="00BE0525">
            <w:pPr>
              <w:pStyle w:val="NormalGSA"/>
              <w:jc w:val="center"/>
            </w:pPr>
            <w:r>
              <w:rPr>
                <w:noProof/>
              </w:rPr>
              <w:drawing>
                <wp:inline distT="0" distB="0" distL="0" distR="0" wp14:anchorId="5E0452FB" wp14:editId="66F040A5">
                  <wp:extent cx="519430" cy="51943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stretch>
                            <a:fillRect/>
                          </a:stretch>
                        </pic:blipFill>
                        <pic:spPr bwMode="auto">
                          <a:xfrm>
                            <a:off x="0" y="0"/>
                            <a:ext cx="519430" cy="519430"/>
                          </a:xfrm>
                          <a:prstGeom prst="rect">
                            <a:avLst/>
                          </a:prstGeom>
                          <a:noFill/>
                          <a:ln>
                            <a:noFill/>
                          </a:ln>
                        </pic:spPr>
                      </pic:pic>
                    </a:graphicData>
                  </a:graphic>
                </wp:inline>
              </w:drawing>
            </w:r>
          </w:p>
        </w:tc>
        <w:tc>
          <w:tcPr>
            <w:tcW w:w="509" w:type="pct"/>
            <w:tcBorders>
              <w:top w:val="single" w:sz="4" w:space="0" w:color="auto"/>
            </w:tcBorders>
            <w:vAlign w:val="center"/>
          </w:tcPr>
          <w:p w14:paraId="0FB8A390" w14:textId="77777777" w:rsidR="00BE0525" w:rsidRDefault="00BE0525" w:rsidP="00BE0525">
            <w:pPr>
              <w:pStyle w:val="NormalGSA"/>
              <w:jc w:val="center"/>
            </w:pPr>
            <w:r>
              <w:t>120</w:t>
            </w:r>
          </w:p>
        </w:tc>
        <w:tc>
          <w:tcPr>
            <w:tcW w:w="2440" w:type="pct"/>
            <w:tcBorders>
              <w:top w:val="single" w:sz="4" w:space="0" w:color="auto"/>
            </w:tcBorders>
          </w:tcPr>
          <w:p w14:paraId="62DEBB5C" w14:textId="1DAC53F6" w:rsidR="00BE0525" w:rsidRPr="006171F2" w:rsidRDefault="00BE0525" w:rsidP="00BE0525">
            <w:pPr>
              <w:pStyle w:val="Tabletext"/>
              <w:rPr>
                <w:b/>
                <w:bCs/>
              </w:rPr>
            </w:pPr>
            <w:r w:rsidRPr="006171F2">
              <w:rPr>
                <w:b/>
                <w:bCs/>
              </w:rPr>
              <w:t>Stakeholder engagement</w:t>
            </w:r>
          </w:p>
          <w:p w14:paraId="39677F04" w14:textId="3EBC11B8" w:rsidR="00BE0525" w:rsidRPr="00E4781C" w:rsidRDefault="00BE0525" w:rsidP="00BE0525">
            <w:pPr>
              <w:pStyle w:val="BulletGSA"/>
            </w:pPr>
            <w:r>
              <w:t xml:space="preserve">Consult with your Workplace Supervisor </w:t>
            </w:r>
          </w:p>
        </w:tc>
        <w:tc>
          <w:tcPr>
            <w:tcW w:w="791" w:type="pct"/>
            <w:tcBorders>
              <w:top w:val="single" w:sz="4" w:space="0" w:color="auto"/>
            </w:tcBorders>
            <w:vAlign w:val="center"/>
          </w:tcPr>
          <w:p w14:paraId="52807CAA" w14:textId="6678089F" w:rsidR="00BE0525" w:rsidRDefault="00BE0525" w:rsidP="00BE0525">
            <w:pPr>
              <w:pStyle w:val="NormalGSA"/>
              <w:jc w:val="center"/>
            </w:pPr>
            <w:r w:rsidRPr="00537F81">
              <w:fldChar w:fldCharType="begin">
                <w:ffData>
                  <w:name w:val="Text1"/>
                  <w:enabled/>
                  <w:calcOnExit w:val="0"/>
                  <w:textInput/>
                </w:ffData>
              </w:fldChar>
            </w:r>
            <w:r w:rsidRPr="00537F81">
              <w:instrText xml:space="preserve"> FORMTEXT </w:instrText>
            </w:r>
            <w:r w:rsidRPr="00537F81">
              <w:fldChar w:fldCharType="separate"/>
            </w:r>
            <w:r w:rsidRPr="00537F81">
              <w:t> </w:t>
            </w:r>
            <w:r w:rsidRPr="00537F81">
              <w:t> </w:t>
            </w:r>
            <w:r w:rsidRPr="00537F81">
              <w:t> </w:t>
            </w:r>
            <w:r w:rsidRPr="00537F81">
              <w:t> </w:t>
            </w:r>
            <w:r w:rsidRPr="00537F81">
              <w:t> </w:t>
            </w:r>
            <w:r w:rsidRPr="00537F81">
              <w:rPr>
                <w:rFonts w:eastAsiaTheme="minorHAnsi"/>
              </w:rPr>
              <w:fldChar w:fldCharType="end"/>
            </w:r>
          </w:p>
        </w:tc>
        <w:sdt>
          <w:sdtPr>
            <w:rPr>
              <w:rFonts w:ascii="Arial" w:hAnsi="Arial" w:cs="Arial"/>
            </w:rPr>
            <w:id w:val="554590245"/>
            <w14:checkbox>
              <w14:checked w14:val="0"/>
              <w14:checkedState w14:val="2612" w14:font="MS Gothic"/>
              <w14:uncheckedState w14:val="2610" w14:font="MS Gothic"/>
            </w14:checkbox>
          </w:sdtPr>
          <w:sdtContent>
            <w:tc>
              <w:tcPr>
                <w:tcW w:w="753" w:type="pct"/>
                <w:tcBorders>
                  <w:top w:val="single" w:sz="4" w:space="0" w:color="auto"/>
                </w:tcBorders>
                <w:vAlign w:val="center"/>
              </w:tcPr>
              <w:p w14:paraId="263B7926" w14:textId="77777777" w:rsidR="00BE0525" w:rsidRDefault="00BE0525" w:rsidP="00BE0525">
                <w:pPr>
                  <w:spacing w:before="120" w:line="276" w:lineRule="auto"/>
                  <w:jc w:val="center"/>
                  <w:rPr>
                    <w:rFonts w:ascii="Arial" w:hAnsi="Arial" w:cs="Arial"/>
                  </w:rPr>
                </w:pPr>
                <w:r>
                  <w:rPr>
                    <w:rFonts w:ascii="MS Gothic" w:eastAsia="MS Gothic" w:hAnsi="MS Gothic" w:cs="Arial" w:hint="eastAsia"/>
                  </w:rPr>
                  <w:t>☐</w:t>
                </w:r>
              </w:p>
            </w:tc>
          </w:sdtContent>
        </w:sdt>
      </w:tr>
      <w:tr w:rsidR="00BE0525" w14:paraId="432CE1C8" w14:textId="77777777" w:rsidTr="00BE0525">
        <w:trPr>
          <w:jc w:val="center"/>
        </w:trPr>
        <w:tc>
          <w:tcPr>
            <w:tcW w:w="507" w:type="pct"/>
            <w:vAlign w:val="center"/>
          </w:tcPr>
          <w:p w14:paraId="63F89DB8" w14:textId="77777777" w:rsidR="00BE0525" w:rsidRDefault="00BE0525" w:rsidP="00BE0525">
            <w:pPr>
              <w:pStyle w:val="NormalGSA"/>
              <w:jc w:val="center"/>
            </w:pPr>
            <w:r>
              <w:t>Task 2</w:t>
            </w:r>
          </w:p>
          <w:p w14:paraId="53C776BB" w14:textId="77777777" w:rsidR="00BE0525" w:rsidRDefault="00BE0525" w:rsidP="00BE0525">
            <w:pPr>
              <w:pStyle w:val="NormalGSA"/>
              <w:jc w:val="center"/>
            </w:pPr>
            <w:r>
              <w:rPr>
                <w:noProof/>
              </w:rPr>
              <w:drawing>
                <wp:inline distT="0" distB="0" distL="0" distR="0" wp14:anchorId="29ECF580" wp14:editId="0292F723">
                  <wp:extent cx="552450" cy="552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tretch>
                            <a:fillRect/>
                          </a:stretch>
                        </pic:blipFill>
                        <pic:spPr bwMode="auto">
                          <a:xfrm>
                            <a:off x="0" y="0"/>
                            <a:ext cx="552870" cy="552870"/>
                          </a:xfrm>
                          <a:prstGeom prst="rect">
                            <a:avLst/>
                          </a:prstGeom>
                          <a:noFill/>
                          <a:ln>
                            <a:noFill/>
                          </a:ln>
                        </pic:spPr>
                      </pic:pic>
                    </a:graphicData>
                  </a:graphic>
                </wp:inline>
              </w:drawing>
            </w:r>
          </w:p>
        </w:tc>
        <w:tc>
          <w:tcPr>
            <w:tcW w:w="509" w:type="pct"/>
            <w:vAlign w:val="center"/>
          </w:tcPr>
          <w:p w14:paraId="2622CA70" w14:textId="77777777" w:rsidR="00BE0525" w:rsidRDefault="00BE0525" w:rsidP="00BE0525">
            <w:pPr>
              <w:pStyle w:val="NormalGSA"/>
              <w:jc w:val="center"/>
            </w:pPr>
            <w:r>
              <w:t>6 – 8 hrs</w:t>
            </w:r>
          </w:p>
        </w:tc>
        <w:tc>
          <w:tcPr>
            <w:tcW w:w="2440" w:type="pct"/>
          </w:tcPr>
          <w:p w14:paraId="1FBCF0BF" w14:textId="104962C9" w:rsidR="00BE0525" w:rsidRPr="006171F2" w:rsidRDefault="00BE0525" w:rsidP="00BE0525">
            <w:pPr>
              <w:pStyle w:val="Tabletext"/>
              <w:rPr>
                <w:b/>
                <w:bCs/>
              </w:rPr>
            </w:pPr>
            <w:r w:rsidRPr="006171F2">
              <w:rPr>
                <w:b/>
                <w:bCs/>
              </w:rPr>
              <w:t xml:space="preserve">Collecting information: QA3 The Physical Environment </w:t>
            </w:r>
          </w:p>
          <w:p w14:paraId="2E6CA2DC" w14:textId="1E463455" w:rsidR="00BE0525" w:rsidRDefault="00BE0525" w:rsidP="00BE0525">
            <w:pPr>
              <w:pStyle w:val="BulletGSA"/>
            </w:pPr>
            <w:r>
              <w:t>This task requires you use a range of evidence collection tools</w:t>
            </w:r>
          </w:p>
          <w:p w14:paraId="18B092BD" w14:textId="06525F13" w:rsidR="00BE0525" w:rsidRDefault="00BE0525" w:rsidP="00BE0525">
            <w:pPr>
              <w:pStyle w:val="BulletGSA"/>
            </w:pPr>
            <w:r>
              <w:t>Familiarise yourself with the entirety of this task before commencing</w:t>
            </w:r>
          </w:p>
          <w:p w14:paraId="48FA14B5" w14:textId="3EBC06C9" w:rsidR="00BE0525" w:rsidRDefault="00BE0525" w:rsidP="00BE0525">
            <w:pPr>
              <w:pStyle w:val="BulletGSA"/>
            </w:pPr>
            <w:r>
              <w:t xml:space="preserve">You must work with your Workplace Supervisor to schedule time over </w:t>
            </w:r>
            <w:r w:rsidRPr="006171F2">
              <w:rPr>
                <w:b/>
                <w:bCs/>
              </w:rPr>
              <w:t>two to three</w:t>
            </w:r>
            <w:r>
              <w:t xml:space="preserve"> weeks to complete this task</w:t>
            </w:r>
          </w:p>
          <w:p w14:paraId="3CF93880" w14:textId="77777777" w:rsidR="00BE0525" w:rsidRPr="00CC3D95" w:rsidRDefault="00BE0525" w:rsidP="00BE0525">
            <w:pPr>
              <w:pStyle w:val="BulletGSA"/>
            </w:pPr>
            <w:r w:rsidRPr="00CC3D95">
              <w:t xml:space="preserve">Note: If you have already completed </w:t>
            </w:r>
            <w:r w:rsidRPr="00CD02DE">
              <w:rPr>
                <w:b/>
                <w:bCs/>
              </w:rPr>
              <w:t>CHCECE050</w:t>
            </w:r>
            <w:r w:rsidRPr="00CC3D95">
              <w:t xml:space="preserve"> Work in partnership with children’s families (Workplace Task 6) you will have already completed part of this task. Use your results to add to the evidence you are gathering for the QIP.</w:t>
            </w:r>
          </w:p>
        </w:tc>
        <w:tc>
          <w:tcPr>
            <w:tcW w:w="791" w:type="pct"/>
            <w:vAlign w:val="center"/>
          </w:tcPr>
          <w:p w14:paraId="3FF94AAF" w14:textId="25EFA2F1" w:rsidR="00BE0525" w:rsidRDefault="00BE0525" w:rsidP="00BE0525">
            <w:pPr>
              <w:pStyle w:val="NormalGSA"/>
              <w:jc w:val="center"/>
            </w:pPr>
            <w:r w:rsidRPr="00537F81">
              <w:fldChar w:fldCharType="begin">
                <w:ffData>
                  <w:name w:val="Text1"/>
                  <w:enabled/>
                  <w:calcOnExit w:val="0"/>
                  <w:textInput/>
                </w:ffData>
              </w:fldChar>
            </w:r>
            <w:r w:rsidRPr="00537F81">
              <w:instrText xml:space="preserve"> FORMTEXT </w:instrText>
            </w:r>
            <w:r w:rsidRPr="00537F81">
              <w:fldChar w:fldCharType="separate"/>
            </w:r>
            <w:r w:rsidRPr="00537F81">
              <w:t> </w:t>
            </w:r>
            <w:r w:rsidRPr="00537F81">
              <w:t> </w:t>
            </w:r>
            <w:r w:rsidRPr="00537F81">
              <w:t> </w:t>
            </w:r>
            <w:r w:rsidRPr="00537F81">
              <w:t> </w:t>
            </w:r>
            <w:r w:rsidRPr="00537F81">
              <w:t> </w:t>
            </w:r>
            <w:r w:rsidRPr="00537F81">
              <w:rPr>
                <w:rFonts w:eastAsiaTheme="minorHAnsi"/>
              </w:rPr>
              <w:fldChar w:fldCharType="end"/>
            </w:r>
          </w:p>
        </w:tc>
        <w:sdt>
          <w:sdtPr>
            <w:rPr>
              <w:rFonts w:ascii="Arial" w:hAnsi="Arial" w:cs="Arial"/>
            </w:rPr>
            <w:id w:val="-990947177"/>
            <w14:checkbox>
              <w14:checked w14:val="0"/>
              <w14:checkedState w14:val="2612" w14:font="MS Gothic"/>
              <w14:uncheckedState w14:val="2610" w14:font="MS Gothic"/>
            </w14:checkbox>
          </w:sdtPr>
          <w:sdtContent>
            <w:tc>
              <w:tcPr>
                <w:tcW w:w="753" w:type="pct"/>
                <w:vAlign w:val="center"/>
              </w:tcPr>
              <w:p w14:paraId="59B300A7" w14:textId="7EE1EA9D" w:rsidR="00BE0525" w:rsidRDefault="00BE0525" w:rsidP="00BE0525">
                <w:pPr>
                  <w:spacing w:before="120" w:line="276" w:lineRule="auto"/>
                  <w:jc w:val="center"/>
                  <w:rPr>
                    <w:rFonts w:ascii="Arial" w:hAnsi="Arial" w:cs="Arial"/>
                  </w:rPr>
                </w:pPr>
                <w:r>
                  <w:rPr>
                    <w:rFonts w:ascii="MS Gothic" w:eastAsia="MS Gothic" w:hAnsi="MS Gothic" w:cs="Arial" w:hint="eastAsia"/>
                  </w:rPr>
                  <w:t>☐</w:t>
                </w:r>
              </w:p>
            </w:tc>
          </w:sdtContent>
        </w:sdt>
      </w:tr>
      <w:tr w:rsidR="00BE0525" w14:paraId="6C967253" w14:textId="77777777" w:rsidTr="00BE0525">
        <w:trPr>
          <w:jc w:val="center"/>
        </w:trPr>
        <w:tc>
          <w:tcPr>
            <w:tcW w:w="507" w:type="pct"/>
            <w:vAlign w:val="center"/>
          </w:tcPr>
          <w:p w14:paraId="2BDE8AB4" w14:textId="77777777" w:rsidR="00BE0525" w:rsidRDefault="00BE0525" w:rsidP="00BE0525">
            <w:pPr>
              <w:pStyle w:val="NormalGSA"/>
              <w:jc w:val="center"/>
            </w:pPr>
            <w:r>
              <w:t>Task 3</w:t>
            </w:r>
          </w:p>
          <w:p w14:paraId="137BD517" w14:textId="77777777" w:rsidR="00BE0525" w:rsidRDefault="00BE0525" w:rsidP="00BE0525">
            <w:pPr>
              <w:pStyle w:val="NormalGSA"/>
              <w:jc w:val="center"/>
            </w:pPr>
            <w:r>
              <w:rPr>
                <w:noProof/>
              </w:rPr>
              <w:drawing>
                <wp:inline distT="0" distB="0" distL="0" distR="0" wp14:anchorId="5B1F9FB4" wp14:editId="673E99C0">
                  <wp:extent cx="519430" cy="51943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stretch>
                            <a:fillRect/>
                          </a:stretch>
                        </pic:blipFill>
                        <pic:spPr bwMode="auto">
                          <a:xfrm>
                            <a:off x="0" y="0"/>
                            <a:ext cx="519430" cy="519430"/>
                          </a:xfrm>
                          <a:prstGeom prst="rect">
                            <a:avLst/>
                          </a:prstGeom>
                          <a:noFill/>
                          <a:ln>
                            <a:noFill/>
                          </a:ln>
                        </pic:spPr>
                      </pic:pic>
                    </a:graphicData>
                  </a:graphic>
                </wp:inline>
              </w:drawing>
            </w:r>
          </w:p>
        </w:tc>
        <w:tc>
          <w:tcPr>
            <w:tcW w:w="509" w:type="pct"/>
            <w:vAlign w:val="center"/>
          </w:tcPr>
          <w:p w14:paraId="10AA8197" w14:textId="77777777" w:rsidR="00BE0525" w:rsidRPr="00577A0E" w:rsidRDefault="00BE0525" w:rsidP="00BE0525">
            <w:pPr>
              <w:pStyle w:val="NormalGSA"/>
              <w:jc w:val="center"/>
              <w:rPr>
                <w:sz w:val="22"/>
                <w:szCs w:val="22"/>
              </w:rPr>
            </w:pPr>
            <w:r w:rsidRPr="00577A0E">
              <w:rPr>
                <w:sz w:val="22"/>
                <w:szCs w:val="22"/>
              </w:rPr>
              <w:t>Include in hours allocated above</w:t>
            </w:r>
          </w:p>
        </w:tc>
        <w:tc>
          <w:tcPr>
            <w:tcW w:w="2440" w:type="pct"/>
          </w:tcPr>
          <w:p w14:paraId="783A341A" w14:textId="120F8E43" w:rsidR="00BE0525" w:rsidRPr="00CD02DE" w:rsidRDefault="00BE0525" w:rsidP="00BE0525">
            <w:pPr>
              <w:pStyle w:val="Tabletext"/>
              <w:rPr>
                <w:b/>
                <w:bCs/>
                <w:color w:val="auto"/>
              </w:rPr>
            </w:pPr>
            <w:r w:rsidRPr="00CD02DE">
              <w:rPr>
                <w:b/>
                <w:bCs/>
                <w:color w:val="auto"/>
              </w:rPr>
              <w:t>Collecting information: QA 2 Children’s Health and Safety</w:t>
            </w:r>
          </w:p>
          <w:p w14:paraId="6BEDB6C3" w14:textId="77777777" w:rsidR="00BE0525" w:rsidRDefault="00BE0525" w:rsidP="00BE0525">
            <w:pPr>
              <w:pStyle w:val="BulletGSA"/>
            </w:pPr>
            <w:r>
              <w:t>This task is in 2 parts.</w:t>
            </w:r>
          </w:p>
          <w:p w14:paraId="198957A5" w14:textId="734EC995" w:rsidR="00BE0525" w:rsidRPr="00D116F5" w:rsidRDefault="00BE0525" w:rsidP="00BE0525">
            <w:pPr>
              <w:pStyle w:val="BulletGSA"/>
            </w:pPr>
            <w:r>
              <w:t>You must work with your Workplace Supervisor to schedule time to complete this task in the same timeframe as Task 2.</w:t>
            </w:r>
          </w:p>
        </w:tc>
        <w:tc>
          <w:tcPr>
            <w:tcW w:w="791" w:type="pct"/>
            <w:vAlign w:val="center"/>
          </w:tcPr>
          <w:p w14:paraId="44F411B5" w14:textId="754AAF98" w:rsidR="00BE0525" w:rsidRDefault="00BE0525" w:rsidP="00BE0525">
            <w:pPr>
              <w:pStyle w:val="NormalGSA"/>
              <w:jc w:val="center"/>
            </w:pPr>
            <w:r w:rsidRPr="00537F81">
              <w:fldChar w:fldCharType="begin">
                <w:ffData>
                  <w:name w:val="Text1"/>
                  <w:enabled/>
                  <w:calcOnExit w:val="0"/>
                  <w:textInput/>
                </w:ffData>
              </w:fldChar>
            </w:r>
            <w:r w:rsidRPr="00537F81">
              <w:instrText xml:space="preserve"> FORMTEXT </w:instrText>
            </w:r>
            <w:r w:rsidRPr="00537F81">
              <w:fldChar w:fldCharType="separate"/>
            </w:r>
            <w:r w:rsidRPr="00537F81">
              <w:t> </w:t>
            </w:r>
            <w:r w:rsidRPr="00537F81">
              <w:t> </w:t>
            </w:r>
            <w:r w:rsidRPr="00537F81">
              <w:t> </w:t>
            </w:r>
            <w:r w:rsidRPr="00537F81">
              <w:t> </w:t>
            </w:r>
            <w:r w:rsidRPr="00537F81">
              <w:t> </w:t>
            </w:r>
            <w:r w:rsidRPr="00537F81">
              <w:rPr>
                <w:rFonts w:eastAsiaTheme="minorHAnsi"/>
              </w:rPr>
              <w:fldChar w:fldCharType="end"/>
            </w:r>
          </w:p>
        </w:tc>
        <w:sdt>
          <w:sdtPr>
            <w:rPr>
              <w:rFonts w:ascii="Arial" w:hAnsi="Arial" w:cs="Arial"/>
            </w:rPr>
            <w:id w:val="879670915"/>
            <w14:checkbox>
              <w14:checked w14:val="0"/>
              <w14:checkedState w14:val="2612" w14:font="MS Gothic"/>
              <w14:uncheckedState w14:val="2610" w14:font="MS Gothic"/>
            </w14:checkbox>
          </w:sdtPr>
          <w:sdtContent>
            <w:tc>
              <w:tcPr>
                <w:tcW w:w="753" w:type="pct"/>
                <w:vAlign w:val="center"/>
              </w:tcPr>
              <w:p w14:paraId="62583281" w14:textId="77777777" w:rsidR="00BE0525" w:rsidRDefault="00BE0525" w:rsidP="00BE0525">
                <w:pPr>
                  <w:spacing w:before="120" w:line="276" w:lineRule="auto"/>
                  <w:jc w:val="center"/>
                  <w:rPr>
                    <w:rFonts w:ascii="Arial" w:hAnsi="Arial" w:cs="Arial"/>
                  </w:rPr>
                </w:pPr>
                <w:r>
                  <w:rPr>
                    <w:rFonts w:ascii="MS Gothic" w:eastAsia="MS Gothic" w:hAnsi="MS Gothic" w:cs="Arial" w:hint="eastAsia"/>
                  </w:rPr>
                  <w:t>☐</w:t>
                </w:r>
              </w:p>
            </w:tc>
          </w:sdtContent>
        </w:sdt>
      </w:tr>
      <w:tr w:rsidR="005C41E7" w14:paraId="421F6C7C" w14:textId="77777777" w:rsidTr="00BE0525">
        <w:trPr>
          <w:jc w:val="center"/>
        </w:trPr>
        <w:tc>
          <w:tcPr>
            <w:tcW w:w="507" w:type="pct"/>
            <w:vAlign w:val="center"/>
          </w:tcPr>
          <w:p w14:paraId="62ACD6D5" w14:textId="77777777" w:rsidR="005C41E7" w:rsidRDefault="005C41E7" w:rsidP="005F34BE">
            <w:pPr>
              <w:pStyle w:val="NormalGSA"/>
              <w:jc w:val="center"/>
            </w:pPr>
            <w:r>
              <w:t>Task 4</w:t>
            </w:r>
          </w:p>
          <w:p w14:paraId="1BBA8CD0" w14:textId="77777777" w:rsidR="005C41E7" w:rsidRDefault="005C41E7" w:rsidP="005F34BE">
            <w:pPr>
              <w:pStyle w:val="NormalGSA"/>
              <w:jc w:val="center"/>
            </w:pPr>
            <w:r>
              <w:rPr>
                <w:noProof/>
              </w:rPr>
              <w:drawing>
                <wp:inline distT="0" distB="0" distL="0" distR="0" wp14:anchorId="679D5807" wp14:editId="1A46F95C">
                  <wp:extent cx="552450" cy="552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tretch>
                            <a:fillRect/>
                          </a:stretch>
                        </pic:blipFill>
                        <pic:spPr bwMode="auto">
                          <a:xfrm>
                            <a:off x="0" y="0"/>
                            <a:ext cx="552870" cy="552870"/>
                          </a:xfrm>
                          <a:prstGeom prst="rect">
                            <a:avLst/>
                          </a:prstGeom>
                          <a:noFill/>
                          <a:ln>
                            <a:noFill/>
                          </a:ln>
                        </pic:spPr>
                      </pic:pic>
                    </a:graphicData>
                  </a:graphic>
                </wp:inline>
              </w:drawing>
            </w:r>
          </w:p>
        </w:tc>
        <w:tc>
          <w:tcPr>
            <w:tcW w:w="509" w:type="pct"/>
            <w:vAlign w:val="center"/>
          </w:tcPr>
          <w:p w14:paraId="5EB8BC76" w14:textId="77777777" w:rsidR="005C41E7" w:rsidRPr="00732458" w:rsidRDefault="005C41E7" w:rsidP="005F34BE">
            <w:pPr>
              <w:pStyle w:val="NormalGSA"/>
              <w:jc w:val="center"/>
              <w:rPr>
                <w:sz w:val="22"/>
                <w:szCs w:val="22"/>
              </w:rPr>
            </w:pPr>
            <w:r>
              <w:rPr>
                <w:sz w:val="22"/>
                <w:szCs w:val="22"/>
              </w:rPr>
              <w:t>120</w:t>
            </w:r>
          </w:p>
        </w:tc>
        <w:tc>
          <w:tcPr>
            <w:tcW w:w="2440" w:type="pct"/>
          </w:tcPr>
          <w:p w14:paraId="7022DDD8" w14:textId="77777777" w:rsidR="005C41E7" w:rsidRPr="00CD02DE" w:rsidRDefault="005C41E7" w:rsidP="005F34BE">
            <w:pPr>
              <w:pStyle w:val="Tabletext"/>
              <w:rPr>
                <w:b/>
                <w:bCs/>
                <w:color w:val="auto"/>
              </w:rPr>
            </w:pPr>
            <w:r w:rsidRPr="00CD02DE">
              <w:rPr>
                <w:b/>
                <w:bCs/>
                <w:color w:val="auto"/>
              </w:rPr>
              <w:t>Develop a QIP for two quality areas: QA2 &amp; QA3</w:t>
            </w:r>
          </w:p>
          <w:p w14:paraId="3D7E838B" w14:textId="2336BCC8" w:rsidR="005C41E7" w:rsidRDefault="005C41E7" w:rsidP="00F9598C">
            <w:pPr>
              <w:pStyle w:val="BulletGSA"/>
            </w:pPr>
            <w:r>
              <w:t xml:space="preserve">This task summarises and draws together information gathered in previous tasks. </w:t>
            </w:r>
          </w:p>
          <w:p w14:paraId="2E8BB111" w14:textId="3F97FECC" w:rsidR="000853A6" w:rsidRDefault="000853A6" w:rsidP="00F9598C">
            <w:pPr>
              <w:pStyle w:val="BulletGSA"/>
            </w:pPr>
            <w:r>
              <w:t xml:space="preserve">Consult with your </w:t>
            </w:r>
            <w:r w:rsidR="00B34ED7">
              <w:t>Workplace Supervisor</w:t>
            </w:r>
            <w:r w:rsidR="00CC3D95">
              <w:t xml:space="preserve"> </w:t>
            </w:r>
            <w:r>
              <w:t>during this task.</w:t>
            </w:r>
            <w:r w:rsidR="00741493">
              <w:t xml:space="preserve"> Ensure your Workplace Supervisor completes the Supervisor Declaration</w:t>
            </w:r>
          </w:p>
          <w:p w14:paraId="04A5A5A7" w14:textId="14BAF1AC" w:rsidR="00D6668C" w:rsidRDefault="00AD691B" w:rsidP="00F9598C">
            <w:pPr>
              <w:pStyle w:val="BulletGSA"/>
            </w:pPr>
            <w:r>
              <w:t>Complete reflective journal</w:t>
            </w:r>
            <w:r w:rsidR="00741493">
              <w:t>.</w:t>
            </w:r>
          </w:p>
        </w:tc>
        <w:tc>
          <w:tcPr>
            <w:tcW w:w="791" w:type="pct"/>
            <w:vAlign w:val="center"/>
          </w:tcPr>
          <w:p w14:paraId="61D0A6A5" w14:textId="5179D532" w:rsidR="005C41E7" w:rsidRDefault="00BE0525" w:rsidP="00BE0525">
            <w:pPr>
              <w:pStyle w:val="NormalGSA"/>
              <w:jc w:val="cente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sdt>
          <w:sdtPr>
            <w:rPr>
              <w:rFonts w:ascii="Arial" w:hAnsi="Arial" w:cs="Arial"/>
            </w:rPr>
            <w:id w:val="397103610"/>
            <w14:checkbox>
              <w14:checked w14:val="0"/>
              <w14:checkedState w14:val="2612" w14:font="MS Gothic"/>
              <w14:uncheckedState w14:val="2610" w14:font="MS Gothic"/>
            </w14:checkbox>
          </w:sdtPr>
          <w:sdtContent>
            <w:tc>
              <w:tcPr>
                <w:tcW w:w="753" w:type="pct"/>
                <w:vAlign w:val="center"/>
              </w:tcPr>
              <w:p w14:paraId="1C9603E0" w14:textId="169F6069" w:rsidR="005C41E7" w:rsidRDefault="00617916" w:rsidP="005F34BE">
                <w:pPr>
                  <w:spacing w:before="120" w:line="276" w:lineRule="auto"/>
                  <w:jc w:val="center"/>
                  <w:rPr>
                    <w:rFonts w:ascii="Arial" w:hAnsi="Arial" w:cs="Arial"/>
                  </w:rPr>
                </w:pPr>
                <w:r>
                  <w:rPr>
                    <w:rFonts w:ascii="MS Gothic" w:eastAsia="MS Gothic" w:hAnsi="MS Gothic" w:cs="Arial" w:hint="eastAsia"/>
                  </w:rPr>
                  <w:t>☐</w:t>
                </w:r>
              </w:p>
            </w:tc>
          </w:sdtContent>
        </w:sdt>
      </w:tr>
      <w:tr w:rsidR="005C41E7" w14:paraId="2CB21B0E" w14:textId="77777777" w:rsidTr="005F34BE">
        <w:trPr>
          <w:jc w:val="center"/>
        </w:trPr>
        <w:tc>
          <w:tcPr>
            <w:tcW w:w="5000" w:type="pct"/>
            <w:gridSpan w:val="5"/>
            <w:vAlign w:val="center"/>
          </w:tcPr>
          <w:p w14:paraId="4A91AF28" w14:textId="77777777" w:rsidR="005C41E7" w:rsidRPr="00734948" w:rsidRDefault="005C41E7" w:rsidP="005F34BE">
            <w:pPr>
              <w:pStyle w:val="NormalGSA"/>
            </w:pPr>
            <w:r w:rsidRPr="00734948">
              <w:t>Supervisor notes and/or suggestions:</w:t>
            </w:r>
            <w:r w:rsidRPr="00734948">
              <w:tab/>
            </w:r>
          </w:p>
          <w:p w14:paraId="51F970C4" w14:textId="38A6C9C3" w:rsidR="005C41E7" w:rsidRDefault="00BE0525" w:rsidP="005F34BE">
            <w:pPr>
              <w:pStyle w:val="NormalGSA"/>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6967E3DF" w14:textId="77777777" w:rsidR="005C41E7" w:rsidRDefault="005C41E7" w:rsidP="005F34BE">
            <w:pPr>
              <w:pStyle w:val="NormalGSA"/>
            </w:pPr>
          </w:p>
          <w:p w14:paraId="519DC597" w14:textId="77777777" w:rsidR="005C41E7" w:rsidRDefault="005C41E7" w:rsidP="005F34BE">
            <w:pPr>
              <w:pStyle w:val="NormalGSA"/>
            </w:pPr>
          </w:p>
        </w:tc>
      </w:tr>
    </w:tbl>
    <w:p w14:paraId="47C4C2D3" w14:textId="77777777" w:rsidR="005C41E7" w:rsidRDefault="005C41E7" w:rsidP="005C41E7">
      <w:pPr>
        <w:pStyle w:val="Heading3GSA"/>
        <w:rPr>
          <w:rFonts w:asciiTheme="minorHAnsi" w:hAnsiTheme="minorHAnsi" w:cstheme="minorHAnsi"/>
          <w:color w:val="auto"/>
          <w:sz w:val="24"/>
          <w:szCs w:val="24"/>
        </w:rPr>
      </w:pPr>
    </w:p>
    <w:p w14:paraId="6E9CBFA4" w14:textId="418AB708" w:rsidR="005C41E7" w:rsidRPr="005F34BE" w:rsidRDefault="005C41E7" w:rsidP="005F34BE">
      <w:pPr>
        <w:rPr>
          <w:rFonts w:eastAsiaTheme="majorEastAsia" w:cstheme="minorHAnsi"/>
          <w:b/>
          <w:bCs/>
          <w:sz w:val="24"/>
          <w:szCs w:val="24"/>
          <w:lang w:eastAsia="en-AU"/>
        </w:rPr>
      </w:pPr>
      <w:r>
        <w:rPr>
          <w:rFonts w:cstheme="minorHAnsi"/>
          <w:sz w:val="24"/>
          <w:szCs w:val="24"/>
        </w:rPr>
        <w:br w:type="page"/>
      </w:r>
    </w:p>
    <w:p w14:paraId="0E70EFAA" w14:textId="77777777" w:rsidR="005C41E7" w:rsidRPr="00DD5F53" w:rsidRDefault="005C41E7" w:rsidP="005C41E7">
      <w:pPr>
        <w:spacing w:after="0" w:line="276" w:lineRule="auto"/>
        <w:rPr>
          <w:rFonts w:eastAsiaTheme="majorEastAsia" w:cstheme="minorHAnsi"/>
          <w:b/>
          <w:bCs/>
          <w:color w:val="1F3864" w:themeColor="accent1" w:themeShade="80"/>
          <w:sz w:val="40"/>
          <w:szCs w:val="40"/>
          <w:lang w:val="en-US"/>
        </w:rPr>
      </w:pPr>
      <w:r w:rsidRPr="00DD5F53">
        <w:rPr>
          <w:rFonts w:eastAsiaTheme="majorEastAsia" w:cstheme="minorHAnsi"/>
          <w:b/>
          <w:bCs/>
          <w:color w:val="1F3864" w:themeColor="accent1" w:themeShade="80"/>
          <w:sz w:val="40"/>
          <w:szCs w:val="40"/>
          <w:lang w:val="en-US"/>
        </w:rPr>
        <w:t>Before you commence these assessment tasks</w:t>
      </w:r>
    </w:p>
    <w:p w14:paraId="1DA7149E" w14:textId="77777777" w:rsidR="005C41E7" w:rsidRPr="00D356D4" w:rsidRDefault="005C41E7" w:rsidP="005F34BE">
      <w:pPr>
        <w:pStyle w:val="NormalGSA"/>
      </w:pPr>
      <w:r w:rsidRPr="00D356D4">
        <w:t xml:space="preserve">This is a major workplace task which will take around </w:t>
      </w:r>
      <w:r w:rsidRPr="005F34BE">
        <w:rPr>
          <w:b/>
          <w:bCs/>
        </w:rPr>
        <w:t>six</w:t>
      </w:r>
      <w:r w:rsidRPr="00D356D4">
        <w:t xml:space="preserve"> weeks to complete. You will need to complete some parts of this task at the service as well as working on it at home.</w:t>
      </w:r>
    </w:p>
    <w:p w14:paraId="2DCEAC4B" w14:textId="17AA7EC1" w:rsidR="005C41E7" w:rsidRPr="00D356D4" w:rsidRDefault="005C41E7" w:rsidP="005F34BE">
      <w:pPr>
        <w:pStyle w:val="NormalGSA"/>
      </w:pPr>
      <w:r w:rsidRPr="00D356D4">
        <w:t xml:space="preserve">You will require the support and guidance of your </w:t>
      </w:r>
      <w:r w:rsidR="00B34ED7">
        <w:t>Workplace Supervisor</w:t>
      </w:r>
      <w:r w:rsidRPr="00D356D4">
        <w:t>.</w:t>
      </w:r>
      <w:r>
        <w:t xml:space="preserve"> </w:t>
      </w:r>
      <w:r w:rsidRPr="00D356D4">
        <w:t>You will also require the support and cooperation of other educators at the service.</w:t>
      </w:r>
    </w:p>
    <w:p w14:paraId="6CB48A3E" w14:textId="77777777" w:rsidR="005C41E7" w:rsidRPr="00D356D4" w:rsidRDefault="005C41E7" w:rsidP="005F34BE">
      <w:pPr>
        <w:pStyle w:val="NormalGSA"/>
      </w:pPr>
      <w:r w:rsidRPr="00D356D4">
        <w:t>You must follow the service Privacy and Confidentiality Policy when undertaking this task.</w:t>
      </w:r>
    </w:p>
    <w:p w14:paraId="652853EC" w14:textId="77777777" w:rsidR="005C41E7" w:rsidRPr="00D356D4" w:rsidRDefault="005C41E7" w:rsidP="005F34BE">
      <w:pPr>
        <w:pStyle w:val="NormalGSA"/>
      </w:pPr>
      <w:r w:rsidRPr="00D356D4">
        <w:t>You are strongly advised to develop a plan of action to complete each task in a timely manner.</w:t>
      </w:r>
    </w:p>
    <w:p w14:paraId="5728780C" w14:textId="1EDB8B37" w:rsidR="005C41E7" w:rsidRDefault="005C41E7" w:rsidP="005F34BE">
      <w:pPr>
        <w:pStyle w:val="NormalGSA"/>
      </w:pPr>
      <w:r>
        <w:t xml:space="preserve">You </w:t>
      </w:r>
      <w:r w:rsidRPr="000853A6">
        <w:rPr>
          <w:b/>
          <w:bCs/>
        </w:rPr>
        <w:t>must</w:t>
      </w:r>
      <w:r>
        <w:t xml:space="preserve"> consult with your </w:t>
      </w:r>
      <w:r w:rsidR="00B34ED7">
        <w:t>Workplace Supervisor</w:t>
      </w:r>
      <w:r w:rsidR="00CC3D95" w:rsidRPr="00DD5F53">
        <w:t xml:space="preserve"> </w:t>
      </w:r>
      <w:r w:rsidRPr="00DD5F53">
        <w:t>about each task.</w:t>
      </w:r>
      <w:r>
        <w:t xml:space="preserve"> </w:t>
      </w:r>
      <w:r w:rsidRPr="00DD5F53">
        <w:t xml:space="preserve">To complete this </w:t>
      </w:r>
      <w:r w:rsidR="000853A6" w:rsidRPr="00DD5F53">
        <w:t>task,</w:t>
      </w:r>
      <w:r w:rsidRPr="00DD5F53">
        <w:t xml:space="preserve"> you </w:t>
      </w:r>
      <w:r w:rsidRPr="000853A6">
        <w:rPr>
          <w:b/>
          <w:bCs/>
        </w:rPr>
        <w:t>must</w:t>
      </w:r>
      <w:r w:rsidRPr="00DD5F53">
        <w:t xml:space="preserve"> seek permission to access and read the existing service QIP.</w:t>
      </w:r>
      <w:r>
        <w:t xml:space="preserve"> </w:t>
      </w:r>
    </w:p>
    <w:p w14:paraId="4692531A" w14:textId="68D84C47" w:rsidR="005C41E7" w:rsidRPr="00DD5F53" w:rsidRDefault="005C41E7" w:rsidP="005F34BE">
      <w:pPr>
        <w:pStyle w:val="NormalGSA"/>
      </w:pPr>
      <w:r w:rsidRPr="00DD5F53">
        <w:t>You must access the ACECQA website and related QIP documents (your service may</w:t>
      </w:r>
      <w:r w:rsidR="000853A6">
        <w:t xml:space="preserve"> have</w:t>
      </w:r>
      <w:r w:rsidRPr="00DD5F53">
        <w:t xml:space="preserve"> copies of these documents</w:t>
      </w:r>
      <w:r w:rsidR="000853A6">
        <w:t>)</w:t>
      </w:r>
      <w:r w:rsidRPr="00DD5F53">
        <w:t>.</w:t>
      </w:r>
    </w:p>
    <w:p w14:paraId="768AF81D" w14:textId="77777777" w:rsidR="005C41E7" w:rsidRDefault="005C41E7" w:rsidP="005F34BE">
      <w:pPr>
        <w:pStyle w:val="NormalGSA"/>
      </w:pPr>
      <w:r w:rsidRPr="00DD5F53">
        <w:t>You will complete a series of templates designed to step you through the QIP process. You must follow the instructions for each step and complete each step before moving on to the next step.</w:t>
      </w:r>
    </w:p>
    <w:p w14:paraId="4C5D7169" w14:textId="77777777" w:rsidR="005C41E7" w:rsidRPr="00DD5F53" w:rsidRDefault="005C41E7" w:rsidP="005F34BE">
      <w:pPr>
        <w:pStyle w:val="NormalGSA"/>
      </w:pPr>
      <w:r w:rsidRPr="00DD5F53">
        <w:t>The two quality areas for your QIP are:</w:t>
      </w:r>
    </w:p>
    <w:p w14:paraId="37D4B32B" w14:textId="116963F9" w:rsidR="005C41E7" w:rsidRDefault="005C41E7" w:rsidP="005F34BE">
      <w:pPr>
        <w:pStyle w:val="NormalGSA"/>
      </w:pPr>
      <w:r>
        <w:t>QA2 Children’s Health and Safety</w:t>
      </w:r>
    </w:p>
    <w:p w14:paraId="75EA5348" w14:textId="77777777" w:rsidR="005C41E7" w:rsidRDefault="005C41E7" w:rsidP="005F34BE">
      <w:pPr>
        <w:pStyle w:val="NormalGSA"/>
      </w:pPr>
      <w:r>
        <w:t>QA3 Physical Environment</w:t>
      </w:r>
    </w:p>
    <w:p w14:paraId="3989E91E" w14:textId="77DDCB9D" w:rsidR="005C41E7" w:rsidRPr="00D6789C" w:rsidRDefault="005C41E7" w:rsidP="009912F2">
      <w:pPr>
        <w:pStyle w:val="NormalGSA"/>
        <w:spacing w:after="120"/>
      </w:pPr>
      <w:r>
        <w:t xml:space="preserve">Before commencing your workplace </w:t>
      </w:r>
      <w:r w:rsidR="000853A6">
        <w:t>tasks,</w:t>
      </w:r>
      <w:r>
        <w:t xml:space="preserve"> you must access the following documents and review the </w:t>
      </w:r>
      <w:r>
        <w:rPr>
          <w:i/>
          <w:iCs/>
        </w:rPr>
        <w:t xml:space="preserve">Assessment and Ratings information </w:t>
      </w:r>
      <w:r w:rsidRPr="00265E39">
        <w:t>on the ACECQA website</w:t>
      </w:r>
      <w:r>
        <w:rPr>
          <w:i/>
          <w:iCs/>
        </w:rPr>
        <w:t>.</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5C41E7" w14:paraId="21AB8245" w14:textId="77777777" w:rsidTr="005F34BE">
        <w:trPr>
          <w:jc w:val="center"/>
        </w:trPr>
        <w:sdt>
          <w:sdtPr>
            <w:rPr>
              <w:noProof/>
            </w:rPr>
            <w:id w:val="-260684469"/>
            <w:picture/>
          </w:sdtPr>
          <w:sdtContent>
            <w:tc>
              <w:tcPr>
                <w:tcW w:w="1413" w:type="dxa"/>
                <w:shd w:val="clear" w:color="auto" w:fill="DEEAF6" w:themeFill="accent5" w:themeFillTint="33"/>
                <w:vAlign w:val="center"/>
                <w:hideMark/>
              </w:tcPr>
              <w:p w14:paraId="7AC0F664" w14:textId="77777777" w:rsidR="005C41E7" w:rsidRDefault="005C41E7" w:rsidP="005F34BE">
                <w:pPr>
                  <w:pStyle w:val="NormalGSA"/>
                  <w:rPr>
                    <w:noProof/>
                  </w:rPr>
                </w:pPr>
                <w:r>
                  <w:rPr>
                    <w:noProof/>
                  </w:rPr>
                  <w:drawing>
                    <wp:inline distT="0" distB="0" distL="0" distR="0" wp14:anchorId="2FD8F8B8" wp14:editId="31CA6A76">
                      <wp:extent cx="720725" cy="720725"/>
                      <wp:effectExtent l="0" t="0" r="317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0725" cy="720725"/>
                              </a:xfrm>
                              <a:prstGeom prst="rect">
                                <a:avLst/>
                              </a:prstGeom>
                              <a:noFill/>
                              <a:ln>
                                <a:noFill/>
                              </a:ln>
                            </pic:spPr>
                          </pic:pic>
                        </a:graphicData>
                      </a:graphic>
                    </wp:inline>
                  </w:drawing>
                </w:r>
              </w:p>
            </w:tc>
          </w:sdtContent>
        </w:sdt>
        <w:tc>
          <w:tcPr>
            <w:tcW w:w="8329" w:type="dxa"/>
            <w:shd w:val="clear" w:color="auto" w:fill="DEEAF6" w:themeFill="accent5" w:themeFillTint="33"/>
            <w:vAlign w:val="center"/>
            <w:hideMark/>
          </w:tcPr>
          <w:p w14:paraId="57B95A01" w14:textId="77777777" w:rsidR="005C41E7" w:rsidRDefault="005C41E7" w:rsidP="005F34BE">
            <w:pPr>
              <w:pStyle w:val="Heading4GSA"/>
            </w:pPr>
            <w:r>
              <w:t>Reading</w:t>
            </w:r>
          </w:p>
          <w:p w14:paraId="7CBEC5FB" w14:textId="3BED804D" w:rsidR="005C41E7" w:rsidRPr="0067136B" w:rsidRDefault="005C41E7" w:rsidP="00547413">
            <w:pPr>
              <w:pStyle w:val="NormalGSA"/>
              <w:spacing w:before="0"/>
              <w:rPr>
                <w:rFonts w:cs="Arial"/>
                <w:i/>
                <w:iCs/>
              </w:rPr>
            </w:pPr>
            <w:r w:rsidRPr="0067136B">
              <w:rPr>
                <w:rFonts w:cs="Arial"/>
                <w:i/>
                <w:iCs/>
              </w:rPr>
              <w:t>Developing and Reviewing Your Quality Improvement Plan</w:t>
            </w:r>
            <w:r w:rsidR="00CD02DE">
              <w:rPr>
                <w:rFonts w:cs="Arial"/>
                <w:i/>
                <w:iCs/>
              </w:rPr>
              <w:t xml:space="preserve">. </w:t>
            </w:r>
            <w:r w:rsidR="00CD02DE" w:rsidRPr="00CD02DE">
              <w:rPr>
                <w:rFonts w:cs="Arial"/>
              </w:rPr>
              <w:t>ACECQA</w:t>
            </w:r>
            <w:r w:rsidR="00CD02DE">
              <w:rPr>
                <w:rFonts w:cs="Arial"/>
              </w:rPr>
              <w:t xml:space="preserve"> </w:t>
            </w:r>
            <w:r w:rsidR="00CD02DE" w:rsidRPr="00CD02DE">
              <w:rPr>
                <w:rFonts w:cs="Arial"/>
              </w:rPr>
              <w:t>(2020)</w:t>
            </w:r>
            <w:r w:rsidR="00547413">
              <w:rPr>
                <w:rFonts w:cs="Arial"/>
              </w:rPr>
              <w:t>.</w:t>
            </w:r>
          </w:p>
          <w:p w14:paraId="3AA9A57B" w14:textId="405FDC1E" w:rsidR="00CD02DE" w:rsidRDefault="00000000" w:rsidP="00547413">
            <w:pPr>
              <w:pStyle w:val="NormalGSA"/>
              <w:spacing w:before="0"/>
              <w:rPr>
                <w:rStyle w:val="Hyperlink"/>
              </w:rPr>
            </w:pPr>
            <w:hyperlink r:id="rId22" w:history="1">
              <w:r w:rsidR="000D618C" w:rsidRPr="007852E5">
                <w:rPr>
                  <w:rStyle w:val="Hyperlink"/>
                </w:rPr>
                <w:t>https://www.acecqa.gov.au/sites/default/files/2020-09/DevelopingandReviewingYourQualityImprovementPlan.pdf</w:t>
              </w:r>
            </w:hyperlink>
          </w:p>
          <w:p w14:paraId="20DEAE99" w14:textId="215FE011" w:rsidR="000D618C" w:rsidRDefault="005C41E7" w:rsidP="00547413">
            <w:pPr>
              <w:pStyle w:val="NormalGSA"/>
              <w:spacing w:before="240"/>
              <w:rPr>
                <w:i/>
                <w:iCs/>
              </w:rPr>
            </w:pPr>
            <w:r w:rsidRPr="0067136B">
              <w:rPr>
                <w:i/>
                <w:iCs/>
              </w:rPr>
              <w:t>Self-Assessment Tool</w:t>
            </w:r>
            <w:r w:rsidR="00CD02DE">
              <w:rPr>
                <w:i/>
                <w:iCs/>
              </w:rPr>
              <w:t xml:space="preserve">. </w:t>
            </w:r>
            <w:r w:rsidR="00CD02DE" w:rsidRPr="00CD02DE">
              <w:t>ACECQA (2020</w:t>
            </w:r>
            <w:r w:rsidR="00CD02DE">
              <w:rPr>
                <w:i/>
                <w:iCs/>
              </w:rPr>
              <w:t>)</w:t>
            </w:r>
            <w:r w:rsidR="00547413">
              <w:rPr>
                <w:i/>
                <w:iCs/>
              </w:rPr>
              <w:t>.</w:t>
            </w:r>
          </w:p>
          <w:p w14:paraId="42880EFD" w14:textId="0FBEB69B" w:rsidR="005C41E7" w:rsidRPr="00CD02DE" w:rsidRDefault="00000000" w:rsidP="000D618C">
            <w:pPr>
              <w:pStyle w:val="NormalGSA"/>
              <w:spacing w:before="0"/>
              <w:rPr>
                <w:u w:val="single"/>
              </w:rPr>
            </w:pPr>
            <w:hyperlink r:id="rId23" w:history="1">
              <w:r w:rsidR="000D618C" w:rsidRPr="007852E5">
                <w:rPr>
                  <w:rStyle w:val="Hyperlink"/>
                </w:rPr>
                <w:t>https://www.acecqa.gov.au/assessment/quality-improvement-plans</w:t>
              </w:r>
            </w:hyperlink>
            <w:r w:rsidR="003C4790">
              <w:t xml:space="preserve"> </w:t>
            </w:r>
          </w:p>
          <w:p w14:paraId="3A311D17" w14:textId="0ADECAEF" w:rsidR="00547413" w:rsidRDefault="005C41E7" w:rsidP="00547413">
            <w:pPr>
              <w:pStyle w:val="NormalGSA"/>
              <w:spacing w:before="240" w:line="240" w:lineRule="auto"/>
              <w:rPr>
                <w:i/>
                <w:iCs/>
              </w:rPr>
            </w:pPr>
            <w:r w:rsidRPr="0067136B">
              <w:rPr>
                <w:i/>
                <w:iCs/>
              </w:rPr>
              <w:t>Assessment and Ratings</w:t>
            </w:r>
            <w:r w:rsidR="00CD02DE">
              <w:rPr>
                <w:i/>
                <w:iCs/>
              </w:rPr>
              <w:t xml:space="preserve">. </w:t>
            </w:r>
            <w:r w:rsidR="00CD02DE" w:rsidRPr="00CD02DE">
              <w:t>ACECQA</w:t>
            </w:r>
            <w:r w:rsidR="00CD02DE">
              <w:t xml:space="preserve"> </w:t>
            </w:r>
            <w:r w:rsidR="00CD02DE" w:rsidRPr="00CD02DE">
              <w:t>(2020</w:t>
            </w:r>
            <w:r w:rsidR="00CD02DE">
              <w:rPr>
                <w:i/>
                <w:iCs/>
              </w:rPr>
              <w:t>)</w:t>
            </w:r>
            <w:r w:rsidR="00547413">
              <w:rPr>
                <w:i/>
                <w:iCs/>
              </w:rPr>
              <w:t>.</w:t>
            </w:r>
          </w:p>
          <w:p w14:paraId="4D77D3BF" w14:textId="1836EB7B" w:rsidR="00CD02DE" w:rsidRDefault="00000000" w:rsidP="00547413">
            <w:pPr>
              <w:pStyle w:val="NormalGSA"/>
              <w:spacing w:before="0" w:line="240" w:lineRule="auto"/>
              <w:rPr>
                <w:rStyle w:val="Hyperlink"/>
              </w:rPr>
            </w:pPr>
            <w:hyperlink r:id="rId24" w:history="1">
              <w:r w:rsidR="00547413" w:rsidRPr="007852E5">
                <w:rPr>
                  <w:rStyle w:val="Hyperlink"/>
                </w:rPr>
                <w:t>https://www.acecqa.gov.au/assessment</w:t>
              </w:r>
            </w:hyperlink>
          </w:p>
          <w:p w14:paraId="24A1A459" w14:textId="511DBA6E" w:rsidR="005C41E7" w:rsidRPr="00CD02DE" w:rsidRDefault="003C4790" w:rsidP="00547413">
            <w:pPr>
              <w:pStyle w:val="NormalGSA"/>
              <w:spacing w:before="240" w:line="240" w:lineRule="auto"/>
              <w:rPr>
                <w:color w:val="0563C1" w:themeColor="hyperlink"/>
                <w:u w:val="single"/>
              </w:rPr>
            </w:pPr>
            <w:r>
              <w:rPr>
                <w:i/>
                <w:iCs/>
              </w:rPr>
              <w:t xml:space="preserve">A </w:t>
            </w:r>
            <w:r w:rsidR="005C41E7" w:rsidRPr="0067136B">
              <w:rPr>
                <w:i/>
                <w:iCs/>
              </w:rPr>
              <w:t>Guide to the National Quality Framework</w:t>
            </w:r>
            <w:r w:rsidR="00CD02DE">
              <w:rPr>
                <w:i/>
                <w:iCs/>
              </w:rPr>
              <w:t xml:space="preserve">. </w:t>
            </w:r>
            <w:r w:rsidR="00CD02DE" w:rsidRPr="000F731C">
              <w:t>ACECQA (2020).</w:t>
            </w:r>
          </w:p>
          <w:p w14:paraId="43D01B13" w14:textId="182A5F51" w:rsidR="005C41E7" w:rsidRPr="00547413" w:rsidRDefault="00000000" w:rsidP="00547413">
            <w:pPr>
              <w:pStyle w:val="NormalGSA"/>
              <w:spacing w:before="0" w:line="240" w:lineRule="auto"/>
            </w:pPr>
            <w:hyperlink r:id="rId25" w:history="1">
              <w:r w:rsidR="005C41E7" w:rsidRPr="007506F7">
                <w:rPr>
                  <w:rStyle w:val="Hyperlink"/>
                </w:rPr>
                <w:t>https://www.acecqa.gov.au/sites/default/files/2020-09/Guide-to-the-NQF-September-2020.pdf</w:t>
              </w:r>
            </w:hyperlink>
          </w:p>
        </w:tc>
      </w:tr>
    </w:tbl>
    <w:p w14:paraId="4BB146CA" w14:textId="77777777" w:rsidR="005C41E7" w:rsidRPr="00A1658B" w:rsidRDefault="005C41E7" w:rsidP="005C41E7">
      <w:pPr>
        <w:spacing w:line="254" w:lineRule="auto"/>
        <w:rPr>
          <w:rFonts w:cstheme="minorHAnsi"/>
          <w:sz w:val="24"/>
          <w:szCs w:val="24"/>
        </w:rPr>
      </w:pPr>
    </w:p>
    <w:tbl>
      <w:tblPr>
        <w:tblStyle w:val="TableGrid"/>
        <w:tblW w:w="102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560"/>
        <w:gridCol w:w="8726"/>
      </w:tblGrid>
      <w:tr w:rsidR="005C41E7" w14:paraId="67C57EA7" w14:textId="77777777" w:rsidTr="00547413">
        <w:trPr>
          <w:jc w:val="center"/>
        </w:trPr>
        <w:sdt>
          <w:sdtPr>
            <w:rPr>
              <w:noProof/>
            </w:rPr>
            <w:id w:val="-1308931111"/>
            <w:picture/>
          </w:sdtPr>
          <w:sdtContent>
            <w:tc>
              <w:tcPr>
                <w:tcW w:w="1560" w:type="dxa"/>
                <w:shd w:val="clear" w:color="auto" w:fill="DEEAF6" w:themeFill="accent5" w:themeFillTint="33"/>
                <w:vAlign w:val="center"/>
                <w:hideMark/>
              </w:tcPr>
              <w:p w14:paraId="6AF59649" w14:textId="77777777" w:rsidR="005C41E7" w:rsidRDefault="005C41E7" w:rsidP="005F34BE">
                <w:pPr>
                  <w:pStyle w:val="NormalGSA"/>
                  <w:rPr>
                    <w:noProof/>
                  </w:rPr>
                </w:pPr>
                <w:r>
                  <w:rPr>
                    <w:noProof/>
                  </w:rPr>
                  <w:drawing>
                    <wp:inline distT="0" distB="0" distL="0" distR="0" wp14:anchorId="3D62EC83" wp14:editId="1718278C">
                      <wp:extent cx="720725" cy="7207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0725" cy="720725"/>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6A9365BA" w14:textId="77777777" w:rsidR="005C41E7" w:rsidRDefault="005C41E7" w:rsidP="005F34BE">
            <w:pPr>
              <w:pStyle w:val="Heading4GSA"/>
            </w:pPr>
            <w:r>
              <w:t>Student tip</w:t>
            </w:r>
          </w:p>
          <w:p w14:paraId="33B29079" w14:textId="194A04A5" w:rsidR="005C41E7" w:rsidRPr="00547413" w:rsidRDefault="005C41E7" w:rsidP="00547413">
            <w:pPr>
              <w:pStyle w:val="BulletGSA"/>
            </w:pPr>
            <w:r w:rsidRPr="00547413">
              <w:t xml:space="preserve">You </w:t>
            </w:r>
            <w:r w:rsidRPr="00547413">
              <w:rPr>
                <w:b/>
                <w:bCs/>
              </w:rPr>
              <w:t>must</w:t>
            </w:r>
            <w:r w:rsidRPr="00547413">
              <w:t xml:space="preserve"> discuss and plan this task in consultation with your </w:t>
            </w:r>
            <w:r w:rsidR="00B34ED7" w:rsidRPr="00547413">
              <w:t>Workplace Supervisor</w:t>
            </w:r>
            <w:r w:rsidRPr="00547413">
              <w:t>.</w:t>
            </w:r>
          </w:p>
          <w:p w14:paraId="645D4E1E" w14:textId="04085F9F" w:rsidR="005C41E7" w:rsidRDefault="005C41E7" w:rsidP="00547413">
            <w:pPr>
              <w:pStyle w:val="BulletGSA"/>
            </w:pPr>
            <w:r>
              <w:t xml:space="preserve">You are advised to plan a </w:t>
            </w:r>
            <w:r w:rsidRPr="00E14704">
              <w:rPr>
                <w:b/>
                <w:bCs/>
              </w:rPr>
              <w:t>weekly</w:t>
            </w:r>
            <w:r>
              <w:t xml:space="preserve"> workplace schedule with time allocated by your </w:t>
            </w:r>
            <w:r w:rsidR="00B34ED7">
              <w:t>Workplace Supervisor</w:t>
            </w:r>
            <w:r>
              <w:t xml:space="preserve"> to undertake the various components of this task. </w:t>
            </w:r>
          </w:p>
          <w:p w14:paraId="6A8ABEC5" w14:textId="46C1987B" w:rsidR="005C41E7" w:rsidRDefault="005C41E7" w:rsidP="00547413">
            <w:pPr>
              <w:pStyle w:val="BulletGSA"/>
            </w:pPr>
            <w:r>
              <w:t>There may be</w:t>
            </w:r>
            <w:r w:rsidR="000F731C">
              <w:t xml:space="preserve"> a</w:t>
            </w:r>
            <w:r>
              <w:t xml:space="preserve"> valid reason why some components of this task </w:t>
            </w:r>
            <w:r w:rsidR="000853A6">
              <w:t>can’t</w:t>
            </w:r>
            <w:r>
              <w:t xml:space="preserve"> be completed. Where this is the </w:t>
            </w:r>
            <w:r w:rsidR="000853A6">
              <w:t>case,</w:t>
            </w:r>
            <w:r>
              <w:t xml:space="preserve"> you </w:t>
            </w:r>
            <w:r>
              <w:rPr>
                <w:b/>
                <w:bCs/>
              </w:rPr>
              <w:t>must</w:t>
            </w:r>
            <w:r>
              <w:t xml:space="preserve"> contact your Assessor to discuss a plan of action.</w:t>
            </w:r>
          </w:p>
        </w:tc>
      </w:tr>
    </w:tbl>
    <w:p w14:paraId="0EE7BE4D" w14:textId="77777777" w:rsidR="00547413" w:rsidRDefault="00547413" w:rsidP="005C41E7">
      <w:pPr>
        <w:rPr>
          <w:rFonts w:cstheme="minorHAnsi"/>
          <w:sz w:val="24"/>
          <w:szCs w:val="24"/>
        </w:rPr>
      </w:pPr>
    </w:p>
    <w:tbl>
      <w:tblPr>
        <w:tblStyle w:val="TableGrid"/>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622"/>
        <w:gridCol w:w="8726"/>
      </w:tblGrid>
      <w:tr w:rsidR="00547413" w14:paraId="36AB2E69" w14:textId="77777777" w:rsidTr="00126716">
        <w:trPr>
          <w:jc w:val="center"/>
        </w:trPr>
        <w:sdt>
          <w:sdtPr>
            <w:rPr>
              <w:noProof/>
            </w:rPr>
            <w:id w:val="139846796"/>
            <w:picture/>
          </w:sdtPr>
          <w:sdtContent>
            <w:tc>
              <w:tcPr>
                <w:tcW w:w="1622" w:type="dxa"/>
                <w:shd w:val="clear" w:color="auto" w:fill="DEEAF6" w:themeFill="accent5" w:themeFillTint="33"/>
                <w:vAlign w:val="center"/>
                <w:hideMark/>
              </w:tcPr>
              <w:p w14:paraId="730C5371" w14:textId="39F03FAE" w:rsidR="00547413" w:rsidRDefault="00F9598C" w:rsidP="00126716">
                <w:pPr>
                  <w:pStyle w:val="NormalGSA"/>
                  <w:rPr>
                    <w:noProof/>
                  </w:rPr>
                </w:pPr>
                <w:r>
                  <w:rPr>
                    <w:noProof/>
                  </w:rPr>
                  <w:drawing>
                    <wp:inline distT="0" distB="0" distL="0" distR="0" wp14:anchorId="50C7CD80" wp14:editId="1C2398CB">
                      <wp:extent cx="720000" cy="720000"/>
                      <wp:effectExtent l="0" t="0" r="4445"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3AEA0FF6" w14:textId="77777777" w:rsidR="00547413" w:rsidRDefault="00547413" w:rsidP="00126716">
            <w:pPr>
              <w:pStyle w:val="Heading4GSA"/>
            </w:pPr>
            <w:r>
              <w:t>Workplace Supervisor tip</w:t>
            </w:r>
          </w:p>
          <w:p w14:paraId="40731839" w14:textId="77777777" w:rsidR="00547413" w:rsidRPr="000853A6" w:rsidRDefault="00547413" w:rsidP="00126716">
            <w:pPr>
              <w:pStyle w:val="NormalGSA"/>
            </w:pPr>
            <w:r w:rsidRPr="000853A6">
              <w:t xml:space="preserve">As you are aware the QIP process is not designed to be undertaken by one person, rather the intent is that it be completed as a collaborative process with all stakeholders over an extended period of time. </w:t>
            </w:r>
          </w:p>
          <w:p w14:paraId="1A7523F7" w14:textId="77777777" w:rsidR="00547413" w:rsidRPr="000853A6" w:rsidRDefault="00547413" w:rsidP="00126716">
            <w:pPr>
              <w:pStyle w:val="NormalGSA"/>
            </w:pPr>
            <w:r w:rsidRPr="000853A6">
              <w:t xml:space="preserve">The workplace skills and knowledge requirements as set out above for this unit are extremely challenging for a Diploma student. </w:t>
            </w:r>
          </w:p>
          <w:p w14:paraId="1AF18BBB" w14:textId="77777777" w:rsidR="00547413" w:rsidRPr="000853A6" w:rsidRDefault="00547413" w:rsidP="00126716">
            <w:pPr>
              <w:pStyle w:val="NormalGSA"/>
            </w:pPr>
            <w:r w:rsidRPr="000853A6">
              <w:t>The templates for this assessment have been developed to assist the student to work through the QIP process and at the same time demonstrate the assessment evidence required for this unit.</w:t>
            </w:r>
          </w:p>
          <w:p w14:paraId="3F8A45F9" w14:textId="77777777" w:rsidR="00547413" w:rsidRDefault="00547413" w:rsidP="00126716">
            <w:pPr>
              <w:pStyle w:val="NormalGSA"/>
            </w:pPr>
            <w:r w:rsidRPr="000853A6">
              <w:t>Your supervision, support and guidance will be critical to a positive outcome for the student.</w:t>
            </w:r>
          </w:p>
        </w:tc>
      </w:tr>
    </w:tbl>
    <w:p w14:paraId="7433C58F" w14:textId="225AC296" w:rsidR="005C41E7" w:rsidRDefault="005C41E7" w:rsidP="005C41E7">
      <w:pPr>
        <w:rPr>
          <w:rFonts w:cstheme="minorHAnsi"/>
          <w:sz w:val="24"/>
          <w:szCs w:val="24"/>
        </w:rPr>
      </w:pPr>
      <w:r>
        <w:rPr>
          <w:rFonts w:cstheme="minorHAnsi"/>
          <w:sz w:val="24"/>
          <w:szCs w:val="24"/>
        </w:rPr>
        <w:br w:type="page"/>
      </w:r>
    </w:p>
    <w:p w14:paraId="012EFF4E" w14:textId="2F544049" w:rsidR="005C41E7" w:rsidRDefault="005C41E7" w:rsidP="000853A6">
      <w:pPr>
        <w:pStyle w:val="Heading2GSA"/>
        <w:rPr>
          <w:lang w:val="en-US"/>
        </w:rPr>
      </w:pPr>
      <w:r>
        <w:rPr>
          <w:lang w:val="en-US"/>
        </w:rPr>
        <w:t xml:space="preserve">Task 1: Stakeholder </w:t>
      </w:r>
      <w:r w:rsidR="00CC3D95">
        <w:rPr>
          <w:lang w:val="en-US"/>
        </w:rPr>
        <w:t>e</w:t>
      </w:r>
      <w:r>
        <w:rPr>
          <w:lang w:val="en-US"/>
        </w:rPr>
        <w:t>ngagement</w:t>
      </w:r>
    </w:p>
    <w:p w14:paraId="03050CA9" w14:textId="134A31E5" w:rsidR="005C41E7" w:rsidRDefault="005C41E7" w:rsidP="000853A6">
      <w:pPr>
        <w:pStyle w:val="NormalItalicGSA"/>
      </w:pPr>
      <w:r w:rsidRPr="00B71498">
        <w:t>Th</w:t>
      </w:r>
      <w:r w:rsidR="0074780F" w:rsidRPr="00B71498">
        <w:t>e purpose of this</w:t>
      </w:r>
      <w:r w:rsidRPr="00B71498">
        <w:t xml:space="preserve"> task </w:t>
      </w:r>
      <w:r w:rsidR="0074780F" w:rsidRPr="00B71498">
        <w:t xml:space="preserve">is </w:t>
      </w:r>
      <w:r w:rsidR="003C4790" w:rsidRPr="00B71498">
        <w:t>for you</w:t>
      </w:r>
      <w:r w:rsidRPr="00B71498">
        <w:t xml:space="preserve"> to demonstrate your knowledge of</w:t>
      </w:r>
      <w:r w:rsidRPr="00B71498">
        <w:rPr>
          <w:b/>
          <w:bCs/>
        </w:rPr>
        <w:t xml:space="preserve"> </w:t>
      </w:r>
      <w:r w:rsidRPr="00B71498">
        <w:t>how the key stakeholders (educators, children, families, local community) may be engaged at different stages of the quality improvement process.</w:t>
      </w:r>
    </w:p>
    <w:p w14:paraId="73C36125" w14:textId="77777777" w:rsidR="005C41E7" w:rsidRPr="009D7F80" w:rsidRDefault="005C41E7" w:rsidP="00547413">
      <w:pPr>
        <w:pStyle w:val="Heading4GSA"/>
        <w:rPr>
          <w:b/>
          <w:bCs/>
        </w:rPr>
      </w:pPr>
      <w:r w:rsidRPr="009D7F80">
        <w:t>Preparation</w:t>
      </w:r>
    </w:p>
    <w:p w14:paraId="2972C529" w14:textId="22B54B87" w:rsidR="005C41E7" w:rsidRDefault="005C41E7" w:rsidP="000853A6">
      <w:pPr>
        <w:pStyle w:val="NormalGSA"/>
        <w:rPr>
          <w:rFonts w:eastAsiaTheme="minorHAnsi"/>
        </w:rPr>
      </w:pPr>
      <w:r w:rsidRPr="0083391B">
        <w:rPr>
          <w:rFonts w:eastAsiaTheme="minorHAnsi"/>
        </w:rPr>
        <w:t xml:space="preserve">To </w:t>
      </w:r>
      <w:r>
        <w:rPr>
          <w:rFonts w:eastAsiaTheme="minorHAnsi"/>
        </w:rPr>
        <w:t xml:space="preserve">complete this </w:t>
      </w:r>
      <w:r w:rsidR="000853A6">
        <w:rPr>
          <w:rFonts w:eastAsiaTheme="minorHAnsi"/>
        </w:rPr>
        <w:t>task,</w:t>
      </w:r>
      <w:r>
        <w:rPr>
          <w:rFonts w:eastAsiaTheme="minorHAnsi"/>
        </w:rPr>
        <w:t xml:space="preserve"> you will need to:</w:t>
      </w:r>
    </w:p>
    <w:p w14:paraId="330272AA" w14:textId="7686A6F4" w:rsidR="005C41E7" w:rsidRDefault="000F731C" w:rsidP="000853A6">
      <w:pPr>
        <w:pStyle w:val="BulletGSA"/>
        <w:rPr>
          <w:rFonts w:eastAsiaTheme="minorHAnsi"/>
        </w:rPr>
      </w:pPr>
      <w:r>
        <w:rPr>
          <w:rFonts w:eastAsiaTheme="minorHAnsi"/>
        </w:rPr>
        <w:t>A</w:t>
      </w:r>
      <w:r w:rsidR="005C41E7">
        <w:rPr>
          <w:rFonts w:eastAsiaTheme="minorHAnsi"/>
        </w:rPr>
        <w:t xml:space="preserve">rrange time to meet with your </w:t>
      </w:r>
      <w:r w:rsidR="00B34ED7">
        <w:rPr>
          <w:rFonts w:eastAsiaTheme="minorHAnsi"/>
        </w:rPr>
        <w:t>Workplace Supervisor</w:t>
      </w:r>
      <w:r w:rsidR="005C41E7">
        <w:rPr>
          <w:rFonts w:eastAsiaTheme="minorHAnsi"/>
        </w:rPr>
        <w:t xml:space="preserve"> and an educator</w:t>
      </w:r>
    </w:p>
    <w:p w14:paraId="7FF5A325" w14:textId="55ACACD9" w:rsidR="005C41E7" w:rsidRDefault="000F731C" w:rsidP="000853A6">
      <w:pPr>
        <w:pStyle w:val="BulletGSA"/>
        <w:rPr>
          <w:rFonts w:eastAsiaTheme="minorHAnsi"/>
        </w:rPr>
      </w:pPr>
      <w:r>
        <w:rPr>
          <w:rFonts w:eastAsiaTheme="minorHAnsi"/>
        </w:rPr>
        <w:t>A</w:t>
      </w:r>
      <w:r w:rsidR="005C41E7">
        <w:rPr>
          <w:rFonts w:eastAsiaTheme="minorHAnsi"/>
        </w:rPr>
        <w:t xml:space="preserve">sk permission to access and read the current QIP – this will familiarise you with the </w:t>
      </w:r>
      <w:r w:rsidR="00547413">
        <w:rPr>
          <w:rFonts w:eastAsiaTheme="minorHAnsi"/>
        </w:rPr>
        <w:t>service’</w:t>
      </w:r>
      <w:r w:rsidR="005C41E7">
        <w:rPr>
          <w:rFonts w:eastAsiaTheme="minorHAnsi"/>
        </w:rPr>
        <w:t>s current continuous improvement plan and may also assist you to understand how information is gathered from each stakeholder.</w:t>
      </w:r>
    </w:p>
    <w:p w14:paraId="5BA9753F" w14:textId="1C85DC43" w:rsidR="000177CF" w:rsidRPr="007E743C" w:rsidRDefault="000F731C" w:rsidP="000853A6">
      <w:pPr>
        <w:pStyle w:val="BulletGSA"/>
        <w:rPr>
          <w:rFonts w:eastAsiaTheme="minorHAnsi"/>
        </w:rPr>
      </w:pPr>
      <w:r>
        <w:rPr>
          <w:rFonts w:eastAsiaTheme="minorHAnsi"/>
        </w:rPr>
        <w:t>D</w:t>
      </w:r>
      <w:r w:rsidR="000177CF">
        <w:rPr>
          <w:rFonts w:eastAsiaTheme="minorHAnsi"/>
        </w:rPr>
        <w:t xml:space="preserve">iscuss the process used by your service when undertaking the </w:t>
      </w:r>
      <w:r w:rsidR="00274F0F">
        <w:rPr>
          <w:rFonts w:eastAsiaTheme="minorHAnsi"/>
        </w:rPr>
        <w:t>QIP.</w:t>
      </w:r>
    </w:p>
    <w:p w14:paraId="0D80B5E9" w14:textId="77777777" w:rsidR="005C41E7" w:rsidRDefault="005C41E7" w:rsidP="00547413">
      <w:pPr>
        <w:pStyle w:val="Heading4GSA"/>
        <w:rPr>
          <w:b/>
          <w:bCs/>
        </w:rPr>
      </w:pPr>
      <w:r w:rsidRPr="009D7F80">
        <w:t>Instructions</w:t>
      </w:r>
    </w:p>
    <w:p w14:paraId="1DCF5BAD" w14:textId="3801985D" w:rsidR="00547413" w:rsidRDefault="005C41E7" w:rsidP="00547413">
      <w:pPr>
        <w:pStyle w:val="BulletGSA"/>
        <w:numPr>
          <w:ilvl w:val="0"/>
          <w:numId w:val="43"/>
        </w:numPr>
        <w:spacing w:after="120"/>
        <w:ind w:left="425" w:hanging="425"/>
        <w:rPr>
          <w:rFonts w:eastAsiaTheme="minorHAnsi"/>
        </w:rPr>
      </w:pPr>
      <w:r w:rsidRPr="00547413">
        <w:rPr>
          <w:rStyle w:val="NormalGSAChar"/>
        </w:rPr>
        <w:t xml:space="preserve">In consultation with your </w:t>
      </w:r>
      <w:r w:rsidR="00B34ED7" w:rsidRPr="00547413">
        <w:rPr>
          <w:rStyle w:val="NormalGSAChar"/>
        </w:rPr>
        <w:t>Workplace Supervisor</w:t>
      </w:r>
      <w:r w:rsidR="00274F0F" w:rsidRPr="00547413">
        <w:rPr>
          <w:rStyle w:val="NormalGSAChar"/>
        </w:rPr>
        <w:t xml:space="preserve"> </w:t>
      </w:r>
      <w:r w:rsidRPr="00547413">
        <w:rPr>
          <w:rStyle w:val="NormalGSAChar"/>
        </w:rPr>
        <w:t>and educator</w:t>
      </w:r>
      <w:r w:rsidR="004148D9" w:rsidRPr="00547413">
        <w:rPr>
          <w:rStyle w:val="NormalGSAChar"/>
        </w:rPr>
        <w:t>s</w:t>
      </w:r>
      <w:r w:rsidRPr="00547413">
        <w:rPr>
          <w:rStyle w:val="NormalGSAChar"/>
        </w:rPr>
        <w:t xml:space="preserve"> complete the template</w:t>
      </w:r>
      <w:r>
        <w:rPr>
          <w:rFonts w:eastAsiaTheme="minorHAnsi"/>
        </w:rPr>
        <w:t xml:space="preserve">. </w:t>
      </w:r>
    </w:p>
    <w:p w14:paraId="7F0193BC" w14:textId="77777777" w:rsidR="00547413" w:rsidRDefault="00547413">
      <w:pPr>
        <w:rPr>
          <w:rFonts w:cstheme="minorHAnsi"/>
          <w:color w:val="000000"/>
          <w:sz w:val="24"/>
          <w:szCs w:val="24"/>
          <w:lang w:eastAsia="en-AU"/>
        </w:rPr>
      </w:pPr>
      <w:r>
        <w:br w:type="page"/>
      </w:r>
    </w:p>
    <w:tbl>
      <w:tblPr>
        <w:tblStyle w:val="TableGrid"/>
        <w:tblW w:w="0" w:type="auto"/>
        <w:tblLayout w:type="fixed"/>
        <w:tblLook w:val="04A0" w:firstRow="1" w:lastRow="0" w:firstColumn="1" w:lastColumn="0" w:noHBand="0" w:noVBand="1"/>
      </w:tblPr>
      <w:tblGrid>
        <w:gridCol w:w="10182"/>
        <w:gridCol w:w="12"/>
      </w:tblGrid>
      <w:tr w:rsidR="005C41E7" w:rsidRPr="007E743C" w14:paraId="195A183F" w14:textId="77777777" w:rsidTr="00BE0525">
        <w:trPr>
          <w:gridAfter w:val="1"/>
          <w:wAfter w:w="12" w:type="dxa"/>
        </w:trPr>
        <w:tc>
          <w:tcPr>
            <w:tcW w:w="10182" w:type="dxa"/>
            <w:shd w:val="clear" w:color="auto" w:fill="1F3864" w:themeFill="accent1" w:themeFillShade="80"/>
          </w:tcPr>
          <w:p w14:paraId="36FCBFE2" w14:textId="6E01A7F5" w:rsidR="005C41E7" w:rsidRPr="007E743C" w:rsidRDefault="005C41E7" w:rsidP="005F34BE">
            <w:pPr>
              <w:autoSpaceDE w:val="0"/>
              <w:autoSpaceDN w:val="0"/>
              <w:adjustRightInd w:val="0"/>
              <w:spacing w:line="360" w:lineRule="auto"/>
              <w:jc w:val="center"/>
              <w:rPr>
                <w:rFonts w:cstheme="minorHAnsi"/>
                <w:color w:val="FFFFFF" w:themeColor="background1"/>
                <w:sz w:val="28"/>
                <w:szCs w:val="28"/>
              </w:rPr>
            </w:pPr>
            <w:r w:rsidRPr="007E743C">
              <w:rPr>
                <w:rFonts w:cstheme="minorHAnsi"/>
                <w:color w:val="FFFFFF" w:themeColor="background1"/>
                <w:sz w:val="28"/>
                <w:szCs w:val="28"/>
              </w:rPr>
              <w:t>Task</w:t>
            </w:r>
            <w:r>
              <w:rPr>
                <w:rFonts w:cstheme="minorHAnsi"/>
                <w:color w:val="FFFFFF" w:themeColor="background1"/>
                <w:sz w:val="28"/>
                <w:szCs w:val="28"/>
              </w:rPr>
              <w:t xml:space="preserve"> 1</w:t>
            </w:r>
            <w:r w:rsidRPr="007E743C">
              <w:rPr>
                <w:rFonts w:cstheme="minorHAnsi"/>
                <w:color w:val="FFFFFF" w:themeColor="background1"/>
                <w:sz w:val="28"/>
                <w:szCs w:val="28"/>
              </w:rPr>
              <w:t xml:space="preserve">: Stakeholder </w:t>
            </w:r>
            <w:r w:rsidR="00274F0F">
              <w:rPr>
                <w:rFonts w:cstheme="minorHAnsi"/>
                <w:color w:val="FFFFFF" w:themeColor="background1"/>
                <w:sz w:val="28"/>
                <w:szCs w:val="28"/>
              </w:rPr>
              <w:t>e</w:t>
            </w:r>
            <w:r w:rsidRPr="007E743C">
              <w:rPr>
                <w:rFonts w:cstheme="minorHAnsi"/>
                <w:color w:val="FFFFFF" w:themeColor="background1"/>
                <w:sz w:val="28"/>
                <w:szCs w:val="28"/>
              </w:rPr>
              <w:t>ngagement</w:t>
            </w:r>
          </w:p>
        </w:tc>
      </w:tr>
      <w:tr w:rsidR="005C41E7" w:rsidRPr="00100050" w14:paraId="105FBD09" w14:textId="77777777" w:rsidTr="00BE0525">
        <w:trPr>
          <w:gridAfter w:val="1"/>
          <w:wAfter w:w="12" w:type="dxa"/>
        </w:trPr>
        <w:tc>
          <w:tcPr>
            <w:tcW w:w="10182" w:type="dxa"/>
            <w:shd w:val="clear" w:color="auto" w:fill="DEEAF6" w:themeFill="accent5" w:themeFillTint="33"/>
          </w:tcPr>
          <w:p w14:paraId="3060E5E1" w14:textId="77777777" w:rsidR="005C41E7" w:rsidRPr="00100050" w:rsidRDefault="005C41E7" w:rsidP="005F34BE">
            <w:pPr>
              <w:autoSpaceDE w:val="0"/>
              <w:autoSpaceDN w:val="0"/>
              <w:adjustRightInd w:val="0"/>
              <w:spacing w:line="360" w:lineRule="auto"/>
              <w:rPr>
                <w:rFonts w:cstheme="minorHAnsi"/>
                <w:sz w:val="24"/>
                <w:szCs w:val="24"/>
              </w:rPr>
            </w:pPr>
            <w:r w:rsidRPr="00100050">
              <w:rPr>
                <w:rFonts w:cstheme="minorHAnsi"/>
                <w:sz w:val="24"/>
                <w:szCs w:val="24"/>
              </w:rPr>
              <w:t>Engaging educators</w:t>
            </w:r>
          </w:p>
        </w:tc>
      </w:tr>
      <w:tr w:rsidR="005C41E7" w14:paraId="53FC797C" w14:textId="77777777" w:rsidTr="00BE0525">
        <w:trPr>
          <w:gridAfter w:val="1"/>
          <w:wAfter w:w="12" w:type="dxa"/>
        </w:trPr>
        <w:tc>
          <w:tcPr>
            <w:tcW w:w="10182" w:type="dxa"/>
          </w:tcPr>
          <w:p w14:paraId="13BCFB2C" w14:textId="0BE2D414" w:rsidR="005C41E7" w:rsidRPr="00EA2610" w:rsidRDefault="005C41E7" w:rsidP="00547413">
            <w:pPr>
              <w:pStyle w:val="ListParagraph"/>
              <w:numPr>
                <w:ilvl w:val="0"/>
                <w:numId w:val="6"/>
              </w:numPr>
              <w:tabs>
                <w:tab w:val="left" w:pos="447"/>
              </w:tabs>
              <w:autoSpaceDE w:val="0"/>
              <w:autoSpaceDN w:val="0"/>
              <w:adjustRightInd w:val="0"/>
              <w:spacing w:line="360" w:lineRule="auto"/>
              <w:ind w:left="447" w:hanging="447"/>
              <w:rPr>
                <w:rFonts w:cstheme="minorHAnsi"/>
                <w:sz w:val="24"/>
                <w:szCs w:val="24"/>
              </w:rPr>
            </w:pPr>
            <w:r w:rsidRPr="004F4446">
              <w:rPr>
                <w:rFonts w:cstheme="minorHAnsi"/>
                <w:sz w:val="24"/>
                <w:szCs w:val="24"/>
              </w:rPr>
              <w:t>How do educators contribute to the QIP</w:t>
            </w:r>
            <w:r>
              <w:rPr>
                <w:rFonts w:cstheme="minorHAnsi"/>
                <w:sz w:val="24"/>
                <w:szCs w:val="24"/>
              </w:rPr>
              <w:t xml:space="preserve"> on a regular, ongoing basis</w:t>
            </w:r>
            <w:r w:rsidRPr="004F4446">
              <w:rPr>
                <w:rFonts w:cstheme="minorHAnsi"/>
                <w:sz w:val="24"/>
                <w:szCs w:val="24"/>
              </w:rPr>
              <w:t>?</w:t>
            </w:r>
          </w:p>
        </w:tc>
      </w:tr>
      <w:tr w:rsidR="005C41E7" w14:paraId="0629BD46" w14:textId="77777777" w:rsidTr="00BE0525">
        <w:trPr>
          <w:gridAfter w:val="1"/>
          <w:wAfter w:w="12" w:type="dxa"/>
        </w:trPr>
        <w:tc>
          <w:tcPr>
            <w:tcW w:w="10182" w:type="dxa"/>
            <w:shd w:val="clear" w:color="auto" w:fill="auto"/>
          </w:tcPr>
          <w:p w14:paraId="319AED27" w14:textId="77777777" w:rsidR="00EA2610" w:rsidRDefault="00EA2610" w:rsidP="00415117">
            <w:pPr>
              <w:pStyle w:val="BulletGSA"/>
              <w:numPr>
                <w:ilvl w:val="0"/>
                <w:numId w:val="0"/>
              </w:numPr>
              <w:ind w:left="360" w:hanging="360"/>
              <w:rPr>
                <w:rFonts w:eastAsiaTheme="majorEastAsia"/>
              </w:rPr>
            </w:pPr>
          </w:p>
          <w:p w14:paraId="62D50C22" w14:textId="77777777" w:rsidR="00BE0525" w:rsidRDefault="00BE0525" w:rsidP="00415117">
            <w:pPr>
              <w:pStyle w:val="BulletGSA"/>
              <w:numPr>
                <w:ilvl w:val="0"/>
                <w:numId w:val="0"/>
              </w:numPr>
              <w:ind w:left="360" w:hanging="360"/>
            </w:pPr>
          </w:p>
          <w:p w14:paraId="4E632EFF" w14:textId="4CA4A183" w:rsidR="00415117" w:rsidRDefault="00BE0525" w:rsidP="00415117">
            <w:pPr>
              <w:pStyle w:val="BulletGSA"/>
              <w:numPr>
                <w:ilvl w:val="0"/>
                <w:numId w:val="0"/>
              </w:numPr>
              <w:ind w:left="360" w:hanging="360"/>
              <w:rPr>
                <w:rFonts w:eastAsiaTheme="majorEastAsia"/>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74DD9A7C" w14:textId="77777777" w:rsidR="00415117" w:rsidRDefault="00415117" w:rsidP="00415117">
            <w:pPr>
              <w:pStyle w:val="BulletGSA"/>
              <w:numPr>
                <w:ilvl w:val="0"/>
                <w:numId w:val="0"/>
              </w:numPr>
              <w:ind w:left="360" w:hanging="360"/>
              <w:rPr>
                <w:rFonts w:eastAsiaTheme="majorEastAsia"/>
              </w:rPr>
            </w:pPr>
          </w:p>
          <w:p w14:paraId="3FF070F2" w14:textId="223F639F" w:rsidR="00BE0525" w:rsidRPr="00EA2610" w:rsidRDefault="00BE0525" w:rsidP="00415117">
            <w:pPr>
              <w:pStyle w:val="BulletGSA"/>
              <w:numPr>
                <w:ilvl w:val="0"/>
                <w:numId w:val="0"/>
              </w:numPr>
              <w:ind w:left="360" w:hanging="360"/>
              <w:rPr>
                <w:rFonts w:eastAsiaTheme="majorEastAsia"/>
              </w:rPr>
            </w:pPr>
          </w:p>
        </w:tc>
      </w:tr>
      <w:tr w:rsidR="005C41E7" w:rsidRPr="004F4446" w14:paraId="6A3B1BC2" w14:textId="77777777" w:rsidTr="00BE0525">
        <w:trPr>
          <w:gridAfter w:val="1"/>
          <w:wAfter w:w="12" w:type="dxa"/>
        </w:trPr>
        <w:tc>
          <w:tcPr>
            <w:tcW w:w="10182" w:type="dxa"/>
          </w:tcPr>
          <w:p w14:paraId="0D0A9677" w14:textId="3EC7D39C" w:rsidR="005C41E7" w:rsidRPr="00EA2610" w:rsidRDefault="005C41E7" w:rsidP="00547413">
            <w:pPr>
              <w:pStyle w:val="ListParagraph"/>
              <w:numPr>
                <w:ilvl w:val="0"/>
                <w:numId w:val="6"/>
              </w:numPr>
              <w:tabs>
                <w:tab w:val="left" w:pos="447"/>
              </w:tabs>
              <w:autoSpaceDE w:val="0"/>
              <w:autoSpaceDN w:val="0"/>
              <w:adjustRightInd w:val="0"/>
              <w:spacing w:line="360" w:lineRule="auto"/>
              <w:ind w:left="447" w:hanging="447"/>
              <w:rPr>
                <w:rFonts w:cstheme="minorHAnsi"/>
                <w:sz w:val="24"/>
                <w:szCs w:val="24"/>
              </w:rPr>
            </w:pPr>
            <w:r>
              <w:rPr>
                <w:rFonts w:cstheme="minorHAnsi"/>
                <w:sz w:val="24"/>
                <w:szCs w:val="24"/>
              </w:rPr>
              <w:t xml:space="preserve">How are </w:t>
            </w:r>
            <w:r w:rsidR="000177CF">
              <w:rPr>
                <w:rFonts w:cstheme="minorHAnsi"/>
                <w:sz w:val="24"/>
                <w:szCs w:val="24"/>
              </w:rPr>
              <w:t>employees</w:t>
            </w:r>
            <w:r>
              <w:rPr>
                <w:rFonts w:cstheme="minorHAnsi"/>
                <w:sz w:val="24"/>
                <w:szCs w:val="24"/>
              </w:rPr>
              <w:t xml:space="preserve"> kept informed about the development of the QIP?</w:t>
            </w:r>
          </w:p>
        </w:tc>
      </w:tr>
      <w:tr w:rsidR="005C41E7" w14:paraId="2884CE44" w14:textId="77777777" w:rsidTr="00BE0525">
        <w:trPr>
          <w:gridAfter w:val="1"/>
          <w:wAfter w:w="12" w:type="dxa"/>
        </w:trPr>
        <w:tc>
          <w:tcPr>
            <w:tcW w:w="10182" w:type="dxa"/>
            <w:shd w:val="clear" w:color="auto" w:fill="auto"/>
          </w:tcPr>
          <w:p w14:paraId="5F571092" w14:textId="77777777" w:rsidR="00EA2610" w:rsidRDefault="00EA2610" w:rsidP="00415117">
            <w:pPr>
              <w:pStyle w:val="BulletGSA"/>
              <w:numPr>
                <w:ilvl w:val="0"/>
                <w:numId w:val="0"/>
              </w:numPr>
              <w:ind w:left="360" w:hanging="360"/>
            </w:pPr>
          </w:p>
          <w:p w14:paraId="32FDAF9B" w14:textId="747C6B13" w:rsidR="00415117" w:rsidRDefault="00415117" w:rsidP="00415117">
            <w:pPr>
              <w:pStyle w:val="BulletGSA"/>
              <w:numPr>
                <w:ilvl w:val="0"/>
                <w:numId w:val="0"/>
              </w:numPr>
              <w:ind w:left="360" w:hanging="360"/>
            </w:pPr>
          </w:p>
          <w:p w14:paraId="4E10F431" w14:textId="4DF75FD4" w:rsidR="00415117" w:rsidRDefault="00BE0525"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4A603B54" w14:textId="77777777" w:rsidR="00415117" w:rsidRDefault="00415117" w:rsidP="00415117">
            <w:pPr>
              <w:pStyle w:val="BulletGSA"/>
              <w:numPr>
                <w:ilvl w:val="0"/>
                <w:numId w:val="0"/>
              </w:numPr>
              <w:ind w:left="360" w:hanging="360"/>
            </w:pPr>
          </w:p>
          <w:p w14:paraId="6775AD43" w14:textId="7B74C96C" w:rsidR="00415117" w:rsidRPr="00EA2610" w:rsidRDefault="00415117" w:rsidP="00415117">
            <w:pPr>
              <w:pStyle w:val="BulletGSA"/>
              <w:numPr>
                <w:ilvl w:val="0"/>
                <w:numId w:val="0"/>
              </w:numPr>
              <w:ind w:left="360" w:hanging="360"/>
            </w:pPr>
          </w:p>
        </w:tc>
      </w:tr>
      <w:tr w:rsidR="005C41E7" w14:paraId="67C05B0F" w14:textId="77777777" w:rsidTr="00BE0525">
        <w:trPr>
          <w:gridAfter w:val="1"/>
          <w:wAfter w:w="12" w:type="dxa"/>
        </w:trPr>
        <w:tc>
          <w:tcPr>
            <w:tcW w:w="10182" w:type="dxa"/>
            <w:shd w:val="clear" w:color="auto" w:fill="DEEAF6" w:themeFill="accent5" w:themeFillTint="33"/>
          </w:tcPr>
          <w:p w14:paraId="09E9C1E6" w14:textId="13D97417" w:rsidR="005C41E7" w:rsidRDefault="005C41E7" w:rsidP="005F34BE">
            <w:pPr>
              <w:autoSpaceDE w:val="0"/>
              <w:autoSpaceDN w:val="0"/>
              <w:adjustRightInd w:val="0"/>
              <w:spacing w:line="360" w:lineRule="auto"/>
              <w:rPr>
                <w:rFonts w:cstheme="minorHAnsi"/>
                <w:sz w:val="24"/>
                <w:szCs w:val="24"/>
              </w:rPr>
            </w:pPr>
            <w:r>
              <w:rPr>
                <w:rFonts w:cstheme="minorHAnsi"/>
                <w:sz w:val="24"/>
                <w:szCs w:val="24"/>
              </w:rPr>
              <w:t>Engaging other employees (</w:t>
            </w:r>
            <w:r w:rsidR="004B03DB">
              <w:rPr>
                <w:rFonts w:cstheme="minorHAnsi"/>
                <w:sz w:val="24"/>
                <w:szCs w:val="24"/>
              </w:rPr>
              <w:t>e.g.,</w:t>
            </w:r>
            <w:r>
              <w:rPr>
                <w:rFonts w:cstheme="minorHAnsi"/>
                <w:sz w:val="24"/>
                <w:szCs w:val="24"/>
              </w:rPr>
              <w:t xml:space="preserve"> cook, admin, training coordinator etc</w:t>
            </w:r>
            <w:r w:rsidR="00547413">
              <w:rPr>
                <w:rFonts w:cstheme="minorHAnsi"/>
                <w:sz w:val="24"/>
                <w:szCs w:val="24"/>
              </w:rPr>
              <w:t>.</w:t>
            </w:r>
            <w:r>
              <w:rPr>
                <w:rFonts w:cstheme="minorHAnsi"/>
                <w:sz w:val="24"/>
                <w:szCs w:val="24"/>
              </w:rPr>
              <w:t>)</w:t>
            </w:r>
          </w:p>
        </w:tc>
      </w:tr>
      <w:tr w:rsidR="005C41E7" w14:paraId="19847743" w14:textId="77777777" w:rsidTr="00BE0525">
        <w:trPr>
          <w:gridAfter w:val="1"/>
          <w:wAfter w:w="12" w:type="dxa"/>
        </w:trPr>
        <w:tc>
          <w:tcPr>
            <w:tcW w:w="10182" w:type="dxa"/>
          </w:tcPr>
          <w:p w14:paraId="10D01363" w14:textId="296F0CE8" w:rsidR="00EA2610" w:rsidRPr="00E14704" w:rsidRDefault="00274F0F" w:rsidP="00547413">
            <w:pPr>
              <w:pStyle w:val="ListParagraph"/>
              <w:numPr>
                <w:ilvl w:val="0"/>
                <w:numId w:val="6"/>
              </w:numPr>
              <w:tabs>
                <w:tab w:val="left" w:pos="447"/>
              </w:tabs>
              <w:autoSpaceDE w:val="0"/>
              <w:autoSpaceDN w:val="0"/>
              <w:adjustRightInd w:val="0"/>
              <w:spacing w:line="360" w:lineRule="auto"/>
              <w:ind w:left="447" w:hanging="447"/>
              <w:rPr>
                <w:rFonts w:cstheme="minorHAnsi"/>
                <w:sz w:val="24"/>
                <w:szCs w:val="24"/>
              </w:rPr>
            </w:pPr>
            <w:r>
              <w:rPr>
                <w:rFonts w:cstheme="minorHAnsi"/>
                <w:sz w:val="24"/>
                <w:szCs w:val="24"/>
              </w:rPr>
              <w:tab/>
            </w:r>
            <w:r w:rsidR="005C41E7">
              <w:rPr>
                <w:rFonts w:cstheme="minorHAnsi"/>
                <w:sz w:val="24"/>
                <w:szCs w:val="24"/>
              </w:rPr>
              <w:t>How do these employees contribute to the QIP on a regular, ongoing basis?</w:t>
            </w:r>
          </w:p>
        </w:tc>
      </w:tr>
      <w:tr w:rsidR="005C41E7" w14:paraId="72DF3842" w14:textId="77777777" w:rsidTr="00BE0525">
        <w:trPr>
          <w:gridAfter w:val="1"/>
          <w:wAfter w:w="12" w:type="dxa"/>
        </w:trPr>
        <w:tc>
          <w:tcPr>
            <w:tcW w:w="10182" w:type="dxa"/>
            <w:shd w:val="clear" w:color="auto" w:fill="auto"/>
          </w:tcPr>
          <w:p w14:paraId="0908FE56" w14:textId="77777777" w:rsidR="005C41E7" w:rsidRDefault="005C41E7" w:rsidP="00415117">
            <w:pPr>
              <w:pStyle w:val="BulletGSA"/>
              <w:numPr>
                <w:ilvl w:val="0"/>
                <w:numId w:val="0"/>
              </w:numPr>
              <w:ind w:left="360" w:hanging="360"/>
            </w:pPr>
          </w:p>
          <w:p w14:paraId="7E6FA373" w14:textId="26242B4C" w:rsidR="00415117" w:rsidRDefault="00415117" w:rsidP="00415117">
            <w:pPr>
              <w:pStyle w:val="BulletGSA"/>
              <w:numPr>
                <w:ilvl w:val="0"/>
                <w:numId w:val="0"/>
              </w:numPr>
              <w:ind w:left="360" w:hanging="360"/>
            </w:pPr>
          </w:p>
          <w:p w14:paraId="09F4F87A" w14:textId="62A7259F" w:rsidR="00415117" w:rsidRDefault="00BE0525"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40AD86D8" w14:textId="77777777" w:rsidR="00415117" w:rsidRDefault="00415117" w:rsidP="00415117">
            <w:pPr>
              <w:pStyle w:val="BulletGSA"/>
              <w:numPr>
                <w:ilvl w:val="0"/>
                <w:numId w:val="0"/>
              </w:numPr>
              <w:ind w:left="360" w:hanging="360"/>
            </w:pPr>
          </w:p>
          <w:p w14:paraId="722AE6A5" w14:textId="15ED038A" w:rsidR="00415117" w:rsidRPr="0082705B" w:rsidRDefault="00415117" w:rsidP="00415117">
            <w:pPr>
              <w:pStyle w:val="BulletGSA"/>
              <w:numPr>
                <w:ilvl w:val="0"/>
                <w:numId w:val="0"/>
              </w:numPr>
              <w:ind w:left="360" w:hanging="360"/>
            </w:pPr>
          </w:p>
        </w:tc>
      </w:tr>
      <w:tr w:rsidR="007E77F3" w14:paraId="58D127E1" w14:textId="77777777" w:rsidTr="00BE0525">
        <w:trPr>
          <w:gridAfter w:val="1"/>
          <w:wAfter w:w="12" w:type="dxa"/>
        </w:trPr>
        <w:tc>
          <w:tcPr>
            <w:tcW w:w="10182" w:type="dxa"/>
            <w:shd w:val="clear" w:color="auto" w:fill="DEEAF6" w:themeFill="accent5" w:themeFillTint="33"/>
          </w:tcPr>
          <w:p w14:paraId="1A054FC0" w14:textId="55A1AE20" w:rsidR="007E77F3" w:rsidRPr="00E63C03" w:rsidRDefault="002A431C" w:rsidP="002A431C">
            <w:pPr>
              <w:pStyle w:val="NormalGSA"/>
            </w:pPr>
            <w:r>
              <w:t xml:space="preserve">Interpreting and </w:t>
            </w:r>
            <w:r w:rsidR="00274F0F">
              <w:t xml:space="preserve">sharing information </w:t>
            </w:r>
            <w:r>
              <w:t>to the team</w:t>
            </w:r>
          </w:p>
        </w:tc>
      </w:tr>
      <w:tr w:rsidR="007E77F3" w14:paraId="69543D0C" w14:textId="77777777" w:rsidTr="00BE0525">
        <w:trPr>
          <w:gridAfter w:val="1"/>
          <w:wAfter w:w="12" w:type="dxa"/>
        </w:trPr>
        <w:tc>
          <w:tcPr>
            <w:tcW w:w="10182" w:type="dxa"/>
            <w:shd w:val="clear" w:color="auto" w:fill="auto"/>
          </w:tcPr>
          <w:p w14:paraId="25091AC2" w14:textId="093D399B" w:rsidR="002A431C" w:rsidRPr="00E63C03" w:rsidRDefault="002A431C" w:rsidP="00547413">
            <w:pPr>
              <w:pStyle w:val="NormalGSA"/>
              <w:numPr>
                <w:ilvl w:val="0"/>
                <w:numId w:val="6"/>
              </w:numPr>
              <w:ind w:left="447" w:hanging="425"/>
            </w:pPr>
            <w:r>
              <w:t>What strategies does the service use to interpret and share details about the assessment and ratings process including how it relates to legislation and regulations</w:t>
            </w:r>
            <w:r w:rsidR="00274F0F">
              <w:t>?</w:t>
            </w:r>
          </w:p>
        </w:tc>
      </w:tr>
      <w:tr w:rsidR="002A431C" w14:paraId="11688CD0" w14:textId="77777777" w:rsidTr="00BE0525">
        <w:trPr>
          <w:gridAfter w:val="1"/>
          <w:wAfter w:w="12" w:type="dxa"/>
        </w:trPr>
        <w:tc>
          <w:tcPr>
            <w:tcW w:w="10182" w:type="dxa"/>
            <w:shd w:val="clear" w:color="auto" w:fill="auto"/>
          </w:tcPr>
          <w:p w14:paraId="5881C78C" w14:textId="77777777" w:rsidR="002A431C" w:rsidRDefault="002A431C" w:rsidP="00415117">
            <w:pPr>
              <w:pStyle w:val="BulletGSA"/>
              <w:numPr>
                <w:ilvl w:val="0"/>
                <w:numId w:val="0"/>
              </w:numPr>
              <w:ind w:left="360" w:hanging="360"/>
            </w:pPr>
          </w:p>
          <w:p w14:paraId="43B3FC73" w14:textId="77777777" w:rsidR="00415117" w:rsidRDefault="00415117" w:rsidP="00415117">
            <w:pPr>
              <w:pStyle w:val="BulletGSA"/>
              <w:numPr>
                <w:ilvl w:val="0"/>
                <w:numId w:val="0"/>
              </w:numPr>
              <w:ind w:left="360" w:hanging="360"/>
            </w:pPr>
          </w:p>
          <w:p w14:paraId="6CAB5E86" w14:textId="0731BB9F" w:rsidR="00415117" w:rsidRDefault="00BE0525"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554682A4" w14:textId="77777777" w:rsidR="00415117" w:rsidRDefault="00415117" w:rsidP="00415117">
            <w:pPr>
              <w:pStyle w:val="BulletGSA"/>
              <w:numPr>
                <w:ilvl w:val="0"/>
                <w:numId w:val="0"/>
              </w:numPr>
              <w:ind w:left="360" w:hanging="360"/>
            </w:pPr>
          </w:p>
          <w:p w14:paraId="2181F389" w14:textId="055627EE" w:rsidR="00415117" w:rsidRDefault="00415117" w:rsidP="00415117">
            <w:pPr>
              <w:pStyle w:val="BulletGSA"/>
              <w:numPr>
                <w:ilvl w:val="0"/>
                <w:numId w:val="0"/>
              </w:numPr>
              <w:ind w:left="360" w:hanging="360"/>
            </w:pPr>
          </w:p>
        </w:tc>
      </w:tr>
      <w:tr w:rsidR="005C41E7" w:rsidRPr="00100050" w14:paraId="19B5B20D" w14:textId="77777777" w:rsidTr="00BE0525">
        <w:trPr>
          <w:gridAfter w:val="1"/>
          <w:wAfter w:w="12" w:type="dxa"/>
        </w:trPr>
        <w:tc>
          <w:tcPr>
            <w:tcW w:w="10182" w:type="dxa"/>
            <w:shd w:val="clear" w:color="auto" w:fill="DEEAF6" w:themeFill="accent5" w:themeFillTint="33"/>
          </w:tcPr>
          <w:p w14:paraId="787E209A" w14:textId="77777777" w:rsidR="005C41E7" w:rsidRPr="00100050" w:rsidRDefault="005C41E7" w:rsidP="005F34BE">
            <w:pPr>
              <w:autoSpaceDE w:val="0"/>
              <w:autoSpaceDN w:val="0"/>
              <w:adjustRightInd w:val="0"/>
              <w:spacing w:line="360" w:lineRule="auto"/>
              <w:rPr>
                <w:rFonts w:cstheme="minorHAnsi"/>
                <w:sz w:val="24"/>
                <w:szCs w:val="24"/>
              </w:rPr>
            </w:pPr>
            <w:r w:rsidRPr="00100050">
              <w:rPr>
                <w:rFonts w:cstheme="minorHAnsi"/>
                <w:sz w:val="24"/>
                <w:szCs w:val="24"/>
              </w:rPr>
              <w:t xml:space="preserve">Engaging families </w:t>
            </w:r>
          </w:p>
        </w:tc>
      </w:tr>
      <w:tr w:rsidR="005C41E7" w:rsidRPr="004F4446" w14:paraId="20B7148F" w14:textId="77777777" w:rsidTr="00BE0525">
        <w:trPr>
          <w:gridAfter w:val="1"/>
          <w:wAfter w:w="12" w:type="dxa"/>
        </w:trPr>
        <w:tc>
          <w:tcPr>
            <w:tcW w:w="10182" w:type="dxa"/>
          </w:tcPr>
          <w:p w14:paraId="422857A4" w14:textId="27929061" w:rsidR="005C41E7" w:rsidRPr="002A431C" w:rsidRDefault="002A431C" w:rsidP="00547413">
            <w:pPr>
              <w:tabs>
                <w:tab w:val="left" w:pos="447"/>
              </w:tabs>
              <w:autoSpaceDE w:val="0"/>
              <w:autoSpaceDN w:val="0"/>
              <w:adjustRightInd w:val="0"/>
              <w:spacing w:line="276" w:lineRule="auto"/>
              <w:ind w:left="447" w:hanging="447"/>
              <w:rPr>
                <w:rFonts w:cstheme="minorHAnsi"/>
                <w:sz w:val="24"/>
                <w:szCs w:val="24"/>
              </w:rPr>
            </w:pPr>
            <w:r>
              <w:rPr>
                <w:rFonts w:cstheme="minorHAnsi"/>
                <w:sz w:val="24"/>
                <w:szCs w:val="24"/>
              </w:rPr>
              <w:t>e.</w:t>
            </w:r>
            <w:r w:rsidR="00274F0F">
              <w:rPr>
                <w:rFonts w:cstheme="minorHAnsi"/>
                <w:sz w:val="24"/>
                <w:szCs w:val="24"/>
              </w:rPr>
              <w:tab/>
            </w:r>
            <w:r w:rsidR="005C41E7" w:rsidRPr="002A431C">
              <w:rPr>
                <w:rFonts w:cstheme="minorHAnsi"/>
                <w:sz w:val="24"/>
                <w:szCs w:val="24"/>
              </w:rPr>
              <w:t>What practices are used to engage families on a regular, ongoing basis, to contribute information for the QIP?</w:t>
            </w:r>
          </w:p>
        </w:tc>
      </w:tr>
      <w:tr w:rsidR="005C41E7" w14:paraId="02CFBE8B" w14:textId="77777777" w:rsidTr="00BE0525">
        <w:trPr>
          <w:gridAfter w:val="1"/>
          <w:wAfter w:w="12" w:type="dxa"/>
        </w:trPr>
        <w:tc>
          <w:tcPr>
            <w:tcW w:w="10182" w:type="dxa"/>
            <w:shd w:val="clear" w:color="auto" w:fill="auto"/>
          </w:tcPr>
          <w:p w14:paraId="10E7F558" w14:textId="77777777" w:rsidR="005C41E7" w:rsidRDefault="005C41E7" w:rsidP="00415117">
            <w:pPr>
              <w:pStyle w:val="BulletGSA"/>
              <w:numPr>
                <w:ilvl w:val="0"/>
                <w:numId w:val="0"/>
              </w:numPr>
              <w:ind w:left="360" w:hanging="360"/>
              <w:rPr>
                <w:rFonts w:eastAsiaTheme="majorEastAsia"/>
              </w:rPr>
            </w:pPr>
          </w:p>
          <w:p w14:paraId="200ECEDC" w14:textId="77777777" w:rsidR="00415117" w:rsidRDefault="00415117" w:rsidP="00415117">
            <w:pPr>
              <w:pStyle w:val="BulletGSA"/>
              <w:numPr>
                <w:ilvl w:val="0"/>
                <w:numId w:val="0"/>
              </w:numPr>
              <w:ind w:left="360" w:hanging="360"/>
              <w:rPr>
                <w:rFonts w:eastAsiaTheme="majorEastAsia"/>
              </w:rPr>
            </w:pPr>
          </w:p>
          <w:p w14:paraId="38B3AA2E" w14:textId="3F8A1570" w:rsidR="00415117" w:rsidRDefault="00BE0525" w:rsidP="00415117">
            <w:pPr>
              <w:pStyle w:val="BulletGSA"/>
              <w:numPr>
                <w:ilvl w:val="0"/>
                <w:numId w:val="0"/>
              </w:numPr>
              <w:ind w:left="360" w:hanging="360"/>
              <w:rPr>
                <w:rFonts w:eastAsiaTheme="majorEastAsia"/>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5E67FAA7" w14:textId="77777777" w:rsidR="00415117" w:rsidRDefault="00415117" w:rsidP="00415117">
            <w:pPr>
              <w:pStyle w:val="BulletGSA"/>
              <w:numPr>
                <w:ilvl w:val="0"/>
                <w:numId w:val="0"/>
              </w:numPr>
              <w:ind w:left="360" w:hanging="360"/>
              <w:rPr>
                <w:rFonts w:eastAsiaTheme="majorEastAsia"/>
              </w:rPr>
            </w:pPr>
          </w:p>
          <w:p w14:paraId="4E252A2C" w14:textId="5F947C0D" w:rsidR="00415117" w:rsidRPr="0082705B" w:rsidRDefault="00415117" w:rsidP="00415117">
            <w:pPr>
              <w:pStyle w:val="BulletGSA"/>
              <w:numPr>
                <w:ilvl w:val="0"/>
                <w:numId w:val="0"/>
              </w:numPr>
              <w:ind w:left="360" w:hanging="360"/>
              <w:rPr>
                <w:rFonts w:eastAsiaTheme="majorEastAsia"/>
              </w:rPr>
            </w:pPr>
          </w:p>
        </w:tc>
      </w:tr>
      <w:tr w:rsidR="005C41E7" w:rsidRPr="004F4446" w14:paraId="1B427ACC" w14:textId="77777777" w:rsidTr="00BE0525">
        <w:trPr>
          <w:gridAfter w:val="1"/>
          <w:wAfter w:w="12" w:type="dxa"/>
        </w:trPr>
        <w:tc>
          <w:tcPr>
            <w:tcW w:w="10182" w:type="dxa"/>
          </w:tcPr>
          <w:p w14:paraId="456DAAE9" w14:textId="2D639201" w:rsidR="005C41E7" w:rsidRPr="002A431C" w:rsidRDefault="002A431C" w:rsidP="0042628E">
            <w:pPr>
              <w:autoSpaceDE w:val="0"/>
              <w:autoSpaceDN w:val="0"/>
              <w:adjustRightInd w:val="0"/>
              <w:spacing w:line="360" w:lineRule="auto"/>
              <w:ind w:left="447" w:hanging="425"/>
              <w:rPr>
                <w:rFonts w:cstheme="minorHAnsi"/>
                <w:sz w:val="24"/>
                <w:szCs w:val="24"/>
              </w:rPr>
            </w:pPr>
            <w:r>
              <w:rPr>
                <w:rFonts w:cstheme="minorHAnsi"/>
                <w:sz w:val="24"/>
                <w:szCs w:val="24"/>
              </w:rPr>
              <w:t>f.</w:t>
            </w:r>
            <w:r w:rsidR="00274F0F">
              <w:rPr>
                <w:rFonts w:cstheme="minorHAnsi"/>
                <w:sz w:val="24"/>
                <w:szCs w:val="24"/>
              </w:rPr>
              <w:tab/>
            </w:r>
            <w:r w:rsidR="005C41E7" w:rsidRPr="002A431C">
              <w:rPr>
                <w:rFonts w:cstheme="minorHAnsi"/>
                <w:sz w:val="24"/>
                <w:szCs w:val="24"/>
              </w:rPr>
              <w:t>What are the challenges faced when seeking to engage families in this process?</w:t>
            </w:r>
          </w:p>
        </w:tc>
      </w:tr>
      <w:tr w:rsidR="005C41E7" w14:paraId="7D3DDC63" w14:textId="77777777" w:rsidTr="00BE0525">
        <w:trPr>
          <w:gridAfter w:val="1"/>
          <w:wAfter w:w="12" w:type="dxa"/>
        </w:trPr>
        <w:tc>
          <w:tcPr>
            <w:tcW w:w="10182" w:type="dxa"/>
            <w:shd w:val="clear" w:color="auto" w:fill="auto"/>
          </w:tcPr>
          <w:p w14:paraId="6BA781CD" w14:textId="77777777" w:rsidR="005C41E7" w:rsidRDefault="005C41E7" w:rsidP="00415117">
            <w:pPr>
              <w:pStyle w:val="BulletGSA"/>
              <w:numPr>
                <w:ilvl w:val="0"/>
                <w:numId w:val="0"/>
              </w:numPr>
              <w:ind w:left="360" w:hanging="360"/>
              <w:rPr>
                <w:rFonts w:eastAsiaTheme="majorEastAsia"/>
              </w:rPr>
            </w:pPr>
          </w:p>
          <w:p w14:paraId="67369E4D" w14:textId="77777777" w:rsidR="00415117" w:rsidRDefault="00415117" w:rsidP="00415117">
            <w:pPr>
              <w:pStyle w:val="BulletGSA"/>
              <w:numPr>
                <w:ilvl w:val="0"/>
                <w:numId w:val="0"/>
              </w:numPr>
              <w:ind w:left="360" w:hanging="360"/>
              <w:rPr>
                <w:rFonts w:eastAsiaTheme="majorEastAsia"/>
              </w:rPr>
            </w:pPr>
          </w:p>
          <w:p w14:paraId="50CEDBE6" w14:textId="2F654C72" w:rsidR="00415117" w:rsidRDefault="00415117" w:rsidP="00415117">
            <w:pPr>
              <w:pStyle w:val="BulletGSA"/>
              <w:numPr>
                <w:ilvl w:val="0"/>
                <w:numId w:val="0"/>
              </w:numPr>
              <w:ind w:left="360" w:hanging="360"/>
              <w:rPr>
                <w:rFonts w:eastAsiaTheme="majorEastAsia"/>
              </w:rPr>
            </w:pPr>
          </w:p>
          <w:p w14:paraId="69E558FB" w14:textId="36A8DB27" w:rsidR="00415117" w:rsidRDefault="00BE0525" w:rsidP="00415117">
            <w:pPr>
              <w:pStyle w:val="BulletGSA"/>
              <w:numPr>
                <w:ilvl w:val="0"/>
                <w:numId w:val="0"/>
              </w:numPr>
              <w:ind w:left="360" w:hanging="360"/>
              <w:rPr>
                <w:rFonts w:eastAsiaTheme="majorEastAsia"/>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1C6704B4" w14:textId="77777777" w:rsidR="00415117" w:rsidRDefault="00415117" w:rsidP="00415117">
            <w:pPr>
              <w:pStyle w:val="BulletGSA"/>
              <w:numPr>
                <w:ilvl w:val="0"/>
                <w:numId w:val="0"/>
              </w:numPr>
              <w:ind w:left="360" w:hanging="360"/>
              <w:rPr>
                <w:rFonts w:eastAsiaTheme="majorEastAsia"/>
              </w:rPr>
            </w:pPr>
          </w:p>
          <w:p w14:paraId="69F5294A" w14:textId="1E938521" w:rsidR="00415117" w:rsidRPr="005170EF" w:rsidRDefault="00415117" w:rsidP="00415117">
            <w:pPr>
              <w:pStyle w:val="BulletGSA"/>
              <w:numPr>
                <w:ilvl w:val="0"/>
                <w:numId w:val="0"/>
              </w:numPr>
              <w:ind w:left="360" w:hanging="360"/>
              <w:rPr>
                <w:rFonts w:eastAsiaTheme="majorEastAsia"/>
              </w:rPr>
            </w:pPr>
          </w:p>
        </w:tc>
      </w:tr>
      <w:tr w:rsidR="005C41E7" w:rsidRPr="004F4446" w14:paraId="1060B222" w14:textId="77777777" w:rsidTr="00BE0525">
        <w:trPr>
          <w:gridAfter w:val="1"/>
          <w:wAfter w:w="12" w:type="dxa"/>
        </w:trPr>
        <w:tc>
          <w:tcPr>
            <w:tcW w:w="10182" w:type="dxa"/>
          </w:tcPr>
          <w:p w14:paraId="3AACC079" w14:textId="248AC707" w:rsidR="005C41E7" w:rsidRPr="002A431C" w:rsidRDefault="002A431C" w:rsidP="0042628E">
            <w:pPr>
              <w:tabs>
                <w:tab w:val="left" w:pos="447"/>
              </w:tabs>
              <w:autoSpaceDE w:val="0"/>
              <w:autoSpaceDN w:val="0"/>
              <w:adjustRightInd w:val="0"/>
              <w:spacing w:line="360" w:lineRule="auto"/>
              <w:ind w:left="447" w:hanging="447"/>
              <w:rPr>
                <w:rFonts w:cstheme="minorHAnsi"/>
                <w:sz w:val="24"/>
                <w:szCs w:val="24"/>
              </w:rPr>
            </w:pPr>
            <w:r>
              <w:rPr>
                <w:rFonts w:cstheme="minorHAnsi"/>
                <w:sz w:val="24"/>
                <w:szCs w:val="24"/>
              </w:rPr>
              <w:t>g.</w:t>
            </w:r>
            <w:r w:rsidR="00274F0F">
              <w:rPr>
                <w:rFonts w:cstheme="minorHAnsi"/>
                <w:sz w:val="24"/>
                <w:szCs w:val="24"/>
              </w:rPr>
              <w:tab/>
            </w:r>
            <w:r w:rsidR="005C41E7" w:rsidRPr="002A431C">
              <w:rPr>
                <w:rFonts w:cstheme="minorHAnsi"/>
                <w:sz w:val="24"/>
                <w:szCs w:val="24"/>
              </w:rPr>
              <w:t>Provide two examples of how families have contributed to the continuous improvement process.</w:t>
            </w:r>
          </w:p>
        </w:tc>
      </w:tr>
      <w:tr w:rsidR="005C41E7" w14:paraId="6A77DC6D" w14:textId="77777777" w:rsidTr="00BE0525">
        <w:trPr>
          <w:gridAfter w:val="1"/>
          <w:wAfter w:w="12" w:type="dxa"/>
        </w:trPr>
        <w:tc>
          <w:tcPr>
            <w:tcW w:w="10182" w:type="dxa"/>
            <w:shd w:val="clear" w:color="auto" w:fill="auto"/>
          </w:tcPr>
          <w:p w14:paraId="7F758A72" w14:textId="77777777" w:rsidR="005C41E7" w:rsidRDefault="005C41E7" w:rsidP="00415117">
            <w:pPr>
              <w:pStyle w:val="BulletGSA"/>
              <w:numPr>
                <w:ilvl w:val="0"/>
                <w:numId w:val="0"/>
              </w:numPr>
              <w:ind w:left="360" w:hanging="360"/>
            </w:pPr>
          </w:p>
          <w:p w14:paraId="3D752D79" w14:textId="77777777" w:rsidR="00415117" w:rsidRDefault="00415117" w:rsidP="00415117">
            <w:pPr>
              <w:pStyle w:val="BulletGSA"/>
              <w:numPr>
                <w:ilvl w:val="0"/>
                <w:numId w:val="0"/>
              </w:numPr>
              <w:ind w:left="360" w:hanging="360"/>
            </w:pPr>
          </w:p>
          <w:p w14:paraId="36A3795D" w14:textId="2133B109" w:rsidR="00415117" w:rsidRDefault="00BE0525"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49B88511" w14:textId="77777777" w:rsidR="00415117" w:rsidRDefault="00415117" w:rsidP="00415117">
            <w:pPr>
              <w:pStyle w:val="BulletGSA"/>
              <w:numPr>
                <w:ilvl w:val="0"/>
                <w:numId w:val="0"/>
              </w:numPr>
              <w:ind w:left="360" w:hanging="360"/>
            </w:pPr>
          </w:p>
          <w:p w14:paraId="24264027" w14:textId="3873B376" w:rsidR="00415117" w:rsidRPr="005170EF" w:rsidRDefault="00415117" w:rsidP="00415117">
            <w:pPr>
              <w:pStyle w:val="BulletGSA"/>
              <w:numPr>
                <w:ilvl w:val="0"/>
                <w:numId w:val="0"/>
              </w:numPr>
              <w:ind w:left="360" w:hanging="360"/>
            </w:pPr>
          </w:p>
        </w:tc>
      </w:tr>
      <w:tr w:rsidR="005C41E7" w:rsidRPr="00100050" w14:paraId="05F3E9F0" w14:textId="77777777" w:rsidTr="00BE0525">
        <w:trPr>
          <w:gridAfter w:val="1"/>
          <w:wAfter w:w="12" w:type="dxa"/>
        </w:trPr>
        <w:tc>
          <w:tcPr>
            <w:tcW w:w="10182" w:type="dxa"/>
            <w:shd w:val="clear" w:color="auto" w:fill="DEEAF6" w:themeFill="accent5" w:themeFillTint="33"/>
          </w:tcPr>
          <w:p w14:paraId="13502DA6" w14:textId="77777777" w:rsidR="005C41E7" w:rsidRPr="00100050" w:rsidRDefault="005C41E7" w:rsidP="005F34BE">
            <w:pPr>
              <w:autoSpaceDE w:val="0"/>
              <w:autoSpaceDN w:val="0"/>
              <w:adjustRightInd w:val="0"/>
              <w:spacing w:line="360" w:lineRule="auto"/>
              <w:rPr>
                <w:rFonts w:cstheme="minorHAnsi"/>
                <w:sz w:val="24"/>
                <w:szCs w:val="24"/>
              </w:rPr>
            </w:pPr>
            <w:r w:rsidRPr="00100050">
              <w:rPr>
                <w:rFonts w:cstheme="minorHAnsi"/>
                <w:sz w:val="24"/>
                <w:szCs w:val="24"/>
              </w:rPr>
              <w:t>Engaging the local community</w:t>
            </w:r>
          </w:p>
        </w:tc>
      </w:tr>
      <w:tr w:rsidR="005C41E7" w:rsidRPr="004F4446" w14:paraId="107133E1" w14:textId="77777777" w:rsidTr="00BE0525">
        <w:trPr>
          <w:gridAfter w:val="1"/>
          <w:wAfter w:w="12" w:type="dxa"/>
        </w:trPr>
        <w:tc>
          <w:tcPr>
            <w:tcW w:w="10182" w:type="dxa"/>
          </w:tcPr>
          <w:p w14:paraId="4AED660F" w14:textId="59AB5FD9" w:rsidR="005C41E7" w:rsidRPr="002A431C" w:rsidRDefault="002A431C" w:rsidP="0042628E">
            <w:pPr>
              <w:tabs>
                <w:tab w:val="left" w:pos="447"/>
              </w:tabs>
              <w:autoSpaceDE w:val="0"/>
              <w:autoSpaceDN w:val="0"/>
              <w:adjustRightInd w:val="0"/>
              <w:spacing w:line="360" w:lineRule="auto"/>
              <w:ind w:left="447" w:hanging="447"/>
              <w:rPr>
                <w:rFonts w:cstheme="minorHAnsi"/>
                <w:sz w:val="24"/>
                <w:szCs w:val="24"/>
              </w:rPr>
            </w:pPr>
            <w:r>
              <w:rPr>
                <w:rFonts w:cstheme="minorHAnsi"/>
                <w:sz w:val="24"/>
                <w:szCs w:val="24"/>
              </w:rPr>
              <w:t>h.</w:t>
            </w:r>
            <w:r w:rsidR="00EC3FE2">
              <w:rPr>
                <w:rFonts w:cstheme="minorHAnsi"/>
                <w:sz w:val="24"/>
                <w:szCs w:val="24"/>
              </w:rPr>
              <w:t xml:space="preserve"> </w:t>
            </w:r>
            <w:r w:rsidR="00274F0F">
              <w:rPr>
                <w:rFonts w:cstheme="minorHAnsi"/>
                <w:sz w:val="24"/>
                <w:szCs w:val="24"/>
              </w:rPr>
              <w:tab/>
            </w:r>
            <w:r w:rsidR="005C41E7" w:rsidRPr="002A431C">
              <w:rPr>
                <w:rFonts w:cstheme="minorHAnsi"/>
                <w:sz w:val="24"/>
                <w:szCs w:val="24"/>
              </w:rPr>
              <w:t xml:space="preserve">How does the </w:t>
            </w:r>
            <w:r w:rsidR="00227C0E">
              <w:rPr>
                <w:rFonts w:cstheme="minorHAnsi"/>
                <w:sz w:val="24"/>
                <w:szCs w:val="24"/>
              </w:rPr>
              <w:t>service</w:t>
            </w:r>
            <w:r w:rsidR="005C41E7" w:rsidRPr="002A431C">
              <w:rPr>
                <w:rFonts w:cstheme="minorHAnsi"/>
                <w:sz w:val="24"/>
                <w:szCs w:val="24"/>
              </w:rPr>
              <w:t xml:space="preserve"> currently engage with the local community on a regular ongoing basis?</w:t>
            </w:r>
          </w:p>
        </w:tc>
      </w:tr>
      <w:tr w:rsidR="005170EF" w14:paraId="0678F553" w14:textId="77777777" w:rsidTr="00BE0525">
        <w:tblPrEx>
          <w:jc w:val="center"/>
          <w:shd w:val="clear" w:color="auto" w:fill="E2EFD9" w:themeFill="accent6" w:themeFillTint="33"/>
        </w:tblPrEx>
        <w:trPr>
          <w:jc w:val="center"/>
        </w:trPr>
        <w:tc>
          <w:tcPr>
            <w:tcW w:w="10194" w:type="dxa"/>
            <w:gridSpan w:val="2"/>
            <w:shd w:val="clear" w:color="auto" w:fill="auto"/>
          </w:tcPr>
          <w:p w14:paraId="244F1742" w14:textId="77777777" w:rsidR="007D1339" w:rsidRDefault="007D1339" w:rsidP="00415117">
            <w:pPr>
              <w:pStyle w:val="BulletGSA"/>
              <w:numPr>
                <w:ilvl w:val="0"/>
                <w:numId w:val="0"/>
              </w:numPr>
              <w:ind w:left="360" w:hanging="360"/>
            </w:pPr>
          </w:p>
          <w:p w14:paraId="5DCB070D" w14:textId="77777777" w:rsidR="00415117" w:rsidRDefault="00415117" w:rsidP="00415117">
            <w:pPr>
              <w:pStyle w:val="BulletGSA"/>
              <w:numPr>
                <w:ilvl w:val="0"/>
                <w:numId w:val="0"/>
              </w:numPr>
              <w:ind w:left="360" w:hanging="360"/>
            </w:pPr>
          </w:p>
          <w:p w14:paraId="0473BF77" w14:textId="55E61A56" w:rsidR="00415117" w:rsidRDefault="00BE0525"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73B794E0" w14:textId="77777777" w:rsidR="00415117" w:rsidRDefault="00415117" w:rsidP="00415117">
            <w:pPr>
              <w:pStyle w:val="BulletGSA"/>
              <w:numPr>
                <w:ilvl w:val="0"/>
                <w:numId w:val="0"/>
              </w:numPr>
              <w:ind w:left="360" w:hanging="360"/>
            </w:pPr>
          </w:p>
          <w:p w14:paraId="356889BD" w14:textId="6784FBAA" w:rsidR="00415117" w:rsidRPr="007D1339" w:rsidRDefault="00415117" w:rsidP="00415117">
            <w:pPr>
              <w:pStyle w:val="BulletGSA"/>
              <w:numPr>
                <w:ilvl w:val="0"/>
                <w:numId w:val="0"/>
              </w:numPr>
              <w:ind w:left="360" w:hanging="360"/>
            </w:pPr>
          </w:p>
        </w:tc>
      </w:tr>
      <w:tr w:rsidR="005C41E7" w:rsidRPr="004F4446" w14:paraId="5DDC1892" w14:textId="77777777" w:rsidTr="00BE0525">
        <w:trPr>
          <w:gridAfter w:val="1"/>
          <w:wAfter w:w="12" w:type="dxa"/>
        </w:trPr>
        <w:tc>
          <w:tcPr>
            <w:tcW w:w="10182" w:type="dxa"/>
          </w:tcPr>
          <w:p w14:paraId="305F94CC" w14:textId="0CD3BBAF" w:rsidR="005C41E7" w:rsidRPr="002A431C" w:rsidRDefault="002A431C" w:rsidP="0042628E">
            <w:pPr>
              <w:tabs>
                <w:tab w:val="left" w:pos="447"/>
              </w:tabs>
              <w:autoSpaceDE w:val="0"/>
              <w:autoSpaceDN w:val="0"/>
              <w:adjustRightInd w:val="0"/>
              <w:spacing w:line="360" w:lineRule="auto"/>
              <w:ind w:left="447" w:hanging="447"/>
              <w:rPr>
                <w:rFonts w:cstheme="minorHAnsi"/>
                <w:sz w:val="24"/>
                <w:szCs w:val="24"/>
              </w:rPr>
            </w:pPr>
            <w:r>
              <w:rPr>
                <w:rFonts w:cstheme="minorHAnsi"/>
                <w:sz w:val="24"/>
                <w:szCs w:val="24"/>
              </w:rPr>
              <w:t xml:space="preserve">i. </w:t>
            </w:r>
            <w:r w:rsidR="00274F0F">
              <w:rPr>
                <w:rFonts w:cstheme="minorHAnsi"/>
                <w:sz w:val="24"/>
                <w:szCs w:val="24"/>
              </w:rPr>
              <w:tab/>
            </w:r>
            <w:r w:rsidR="005C41E7" w:rsidRPr="002A431C">
              <w:rPr>
                <w:rFonts w:cstheme="minorHAnsi"/>
                <w:sz w:val="24"/>
                <w:szCs w:val="24"/>
              </w:rPr>
              <w:t>What are the benefits/outcomes of engagement with the community?</w:t>
            </w:r>
          </w:p>
        </w:tc>
      </w:tr>
      <w:tr w:rsidR="005C41E7" w14:paraId="15374416" w14:textId="77777777" w:rsidTr="00BE0525">
        <w:trPr>
          <w:gridAfter w:val="1"/>
          <w:wAfter w:w="12" w:type="dxa"/>
        </w:trPr>
        <w:tc>
          <w:tcPr>
            <w:tcW w:w="10182" w:type="dxa"/>
            <w:shd w:val="clear" w:color="auto" w:fill="auto"/>
          </w:tcPr>
          <w:p w14:paraId="6AB782AB" w14:textId="77777777" w:rsidR="005C41E7" w:rsidRDefault="005C41E7" w:rsidP="00415117">
            <w:pPr>
              <w:pStyle w:val="BulletGSA"/>
              <w:numPr>
                <w:ilvl w:val="0"/>
                <w:numId w:val="0"/>
              </w:numPr>
              <w:ind w:left="360" w:hanging="360"/>
            </w:pPr>
          </w:p>
          <w:p w14:paraId="762A33BF" w14:textId="77777777" w:rsidR="00415117" w:rsidRDefault="00415117" w:rsidP="00415117">
            <w:pPr>
              <w:pStyle w:val="BulletGSA"/>
              <w:numPr>
                <w:ilvl w:val="0"/>
                <w:numId w:val="0"/>
              </w:numPr>
              <w:ind w:left="360" w:hanging="360"/>
            </w:pPr>
          </w:p>
          <w:p w14:paraId="29E56EA4" w14:textId="55F6F823" w:rsidR="00415117" w:rsidRDefault="00BE0525"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t> </w:t>
            </w:r>
            <w:r>
              <w:t> </w:t>
            </w:r>
            <w:r>
              <w:t> </w:t>
            </w:r>
            <w:r>
              <w:t> </w:t>
            </w:r>
            <w:r>
              <w:t> </w:t>
            </w:r>
            <w:r w:rsidRPr="00287488">
              <w:rPr>
                <w:rFonts w:eastAsiaTheme="minorHAnsi"/>
              </w:rPr>
              <w:fldChar w:fldCharType="end"/>
            </w:r>
          </w:p>
          <w:p w14:paraId="5AB0A5EB" w14:textId="77777777" w:rsidR="00415117" w:rsidRDefault="00415117" w:rsidP="00415117">
            <w:pPr>
              <w:pStyle w:val="BulletGSA"/>
              <w:numPr>
                <w:ilvl w:val="0"/>
                <w:numId w:val="0"/>
              </w:numPr>
              <w:ind w:left="360" w:hanging="360"/>
            </w:pPr>
          </w:p>
          <w:p w14:paraId="36988BC8" w14:textId="61D24512" w:rsidR="00415117" w:rsidRPr="00C4219B" w:rsidRDefault="00415117" w:rsidP="00415117">
            <w:pPr>
              <w:pStyle w:val="BulletGSA"/>
              <w:numPr>
                <w:ilvl w:val="0"/>
                <w:numId w:val="0"/>
              </w:numPr>
              <w:ind w:left="360" w:hanging="360"/>
            </w:pPr>
          </w:p>
        </w:tc>
      </w:tr>
      <w:tr w:rsidR="005C41E7" w:rsidRPr="004F4446" w14:paraId="493DF6C9" w14:textId="77777777" w:rsidTr="00BE0525">
        <w:trPr>
          <w:gridAfter w:val="1"/>
          <w:wAfter w:w="12" w:type="dxa"/>
        </w:trPr>
        <w:tc>
          <w:tcPr>
            <w:tcW w:w="10182" w:type="dxa"/>
          </w:tcPr>
          <w:p w14:paraId="02F3422A" w14:textId="1CB5F09A" w:rsidR="005C41E7" w:rsidRPr="002A431C" w:rsidRDefault="002A431C" w:rsidP="0042628E">
            <w:pPr>
              <w:tabs>
                <w:tab w:val="left" w:pos="447"/>
              </w:tabs>
              <w:autoSpaceDE w:val="0"/>
              <w:autoSpaceDN w:val="0"/>
              <w:adjustRightInd w:val="0"/>
              <w:spacing w:line="360" w:lineRule="auto"/>
              <w:ind w:left="447" w:hanging="447"/>
              <w:rPr>
                <w:rFonts w:cstheme="minorHAnsi"/>
                <w:sz w:val="24"/>
                <w:szCs w:val="24"/>
              </w:rPr>
            </w:pPr>
            <w:r>
              <w:rPr>
                <w:rFonts w:cstheme="minorHAnsi"/>
                <w:sz w:val="24"/>
                <w:szCs w:val="24"/>
              </w:rPr>
              <w:t>j.</w:t>
            </w:r>
            <w:r w:rsidR="00274F0F">
              <w:rPr>
                <w:rFonts w:cstheme="minorHAnsi"/>
                <w:sz w:val="24"/>
                <w:szCs w:val="24"/>
              </w:rPr>
              <w:tab/>
            </w:r>
            <w:r w:rsidR="005C41E7" w:rsidRPr="002A431C">
              <w:rPr>
                <w:rFonts w:cstheme="minorHAnsi"/>
                <w:sz w:val="24"/>
                <w:szCs w:val="24"/>
              </w:rPr>
              <w:t>What are the challenges of engaging with the local community?</w:t>
            </w:r>
          </w:p>
        </w:tc>
      </w:tr>
      <w:tr w:rsidR="005C41E7" w14:paraId="2F5C4A4C" w14:textId="77777777" w:rsidTr="00BE0525">
        <w:trPr>
          <w:gridAfter w:val="1"/>
          <w:wAfter w:w="12" w:type="dxa"/>
        </w:trPr>
        <w:tc>
          <w:tcPr>
            <w:tcW w:w="10182" w:type="dxa"/>
            <w:shd w:val="clear" w:color="auto" w:fill="auto"/>
          </w:tcPr>
          <w:p w14:paraId="5182CD9C" w14:textId="77777777" w:rsidR="007A2FDE" w:rsidRDefault="007A2FDE" w:rsidP="00415117">
            <w:pPr>
              <w:pStyle w:val="BulletGSA"/>
              <w:numPr>
                <w:ilvl w:val="0"/>
                <w:numId w:val="0"/>
              </w:numPr>
              <w:ind w:left="360" w:hanging="360"/>
              <w:rPr>
                <w:rFonts w:eastAsiaTheme="majorEastAsia"/>
              </w:rPr>
            </w:pPr>
          </w:p>
          <w:p w14:paraId="5CE8AF23" w14:textId="77777777" w:rsidR="00415117" w:rsidRDefault="00415117" w:rsidP="00415117">
            <w:pPr>
              <w:pStyle w:val="BulletGSA"/>
              <w:numPr>
                <w:ilvl w:val="0"/>
                <w:numId w:val="0"/>
              </w:numPr>
              <w:ind w:left="360" w:hanging="360"/>
              <w:rPr>
                <w:rFonts w:eastAsiaTheme="majorEastAsia"/>
              </w:rPr>
            </w:pPr>
          </w:p>
          <w:p w14:paraId="093CD56F" w14:textId="4B321C38" w:rsidR="00415117" w:rsidRDefault="00BE0525" w:rsidP="00415117">
            <w:pPr>
              <w:pStyle w:val="BulletGSA"/>
              <w:numPr>
                <w:ilvl w:val="0"/>
                <w:numId w:val="0"/>
              </w:numPr>
              <w:ind w:left="360" w:hanging="360"/>
              <w:rPr>
                <w:rFonts w:eastAsiaTheme="majorEastAsia"/>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64252BC4" w14:textId="77777777" w:rsidR="00415117" w:rsidRDefault="00415117" w:rsidP="00415117">
            <w:pPr>
              <w:pStyle w:val="BulletGSA"/>
              <w:numPr>
                <w:ilvl w:val="0"/>
                <w:numId w:val="0"/>
              </w:numPr>
              <w:ind w:left="360" w:hanging="360"/>
              <w:rPr>
                <w:rFonts w:eastAsiaTheme="majorEastAsia"/>
              </w:rPr>
            </w:pPr>
          </w:p>
          <w:p w14:paraId="253CFA55" w14:textId="7DD4B4B3" w:rsidR="00415117" w:rsidRPr="002A431C" w:rsidRDefault="00415117" w:rsidP="00415117">
            <w:pPr>
              <w:pStyle w:val="BulletGSA"/>
              <w:numPr>
                <w:ilvl w:val="0"/>
                <w:numId w:val="0"/>
              </w:numPr>
              <w:ind w:left="360" w:hanging="360"/>
              <w:rPr>
                <w:rFonts w:eastAsiaTheme="majorEastAsia"/>
              </w:rPr>
            </w:pPr>
          </w:p>
        </w:tc>
      </w:tr>
      <w:tr w:rsidR="005C41E7" w:rsidRPr="00100050" w14:paraId="144EADBD" w14:textId="77777777" w:rsidTr="00BE0525">
        <w:trPr>
          <w:gridAfter w:val="1"/>
          <w:wAfter w:w="12" w:type="dxa"/>
        </w:trPr>
        <w:tc>
          <w:tcPr>
            <w:tcW w:w="10182" w:type="dxa"/>
            <w:shd w:val="clear" w:color="auto" w:fill="DEEAF6" w:themeFill="accent5" w:themeFillTint="33"/>
          </w:tcPr>
          <w:p w14:paraId="029B2107" w14:textId="77777777" w:rsidR="005C41E7" w:rsidRPr="00100050" w:rsidRDefault="005C41E7" w:rsidP="005F34BE">
            <w:pPr>
              <w:autoSpaceDE w:val="0"/>
              <w:autoSpaceDN w:val="0"/>
              <w:adjustRightInd w:val="0"/>
              <w:spacing w:line="360" w:lineRule="auto"/>
              <w:rPr>
                <w:rFonts w:cstheme="minorHAnsi"/>
                <w:sz w:val="24"/>
                <w:szCs w:val="24"/>
              </w:rPr>
            </w:pPr>
            <w:r w:rsidRPr="00100050">
              <w:rPr>
                <w:rFonts w:cstheme="minorHAnsi"/>
                <w:sz w:val="24"/>
                <w:szCs w:val="24"/>
              </w:rPr>
              <w:t>Engaging with children</w:t>
            </w:r>
          </w:p>
        </w:tc>
      </w:tr>
      <w:tr w:rsidR="005C41E7" w:rsidRPr="004F4446" w14:paraId="292463A2" w14:textId="77777777" w:rsidTr="00BE0525">
        <w:trPr>
          <w:gridAfter w:val="1"/>
          <w:wAfter w:w="12" w:type="dxa"/>
        </w:trPr>
        <w:tc>
          <w:tcPr>
            <w:tcW w:w="10182" w:type="dxa"/>
          </w:tcPr>
          <w:p w14:paraId="28D25C1C" w14:textId="05A22583" w:rsidR="005C41E7" w:rsidRPr="000B7509" w:rsidRDefault="000B7509" w:rsidP="0042628E">
            <w:pPr>
              <w:tabs>
                <w:tab w:val="left" w:pos="447"/>
              </w:tabs>
              <w:autoSpaceDE w:val="0"/>
              <w:autoSpaceDN w:val="0"/>
              <w:adjustRightInd w:val="0"/>
              <w:spacing w:line="276" w:lineRule="auto"/>
              <w:ind w:left="447" w:hanging="447"/>
              <w:rPr>
                <w:rFonts w:cstheme="minorHAnsi"/>
                <w:sz w:val="24"/>
                <w:szCs w:val="24"/>
              </w:rPr>
            </w:pPr>
            <w:r>
              <w:rPr>
                <w:rFonts w:cstheme="minorHAnsi"/>
                <w:sz w:val="24"/>
                <w:szCs w:val="24"/>
              </w:rPr>
              <w:t>k.</w:t>
            </w:r>
            <w:r w:rsidR="00274F0F">
              <w:rPr>
                <w:rFonts w:cstheme="minorHAnsi"/>
                <w:sz w:val="24"/>
                <w:szCs w:val="24"/>
              </w:rPr>
              <w:tab/>
            </w:r>
            <w:r w:rsidR="005C41E7" w:rsidRPr="000B7509">
              <w:rPr>
                <w:rFonts w:cstheme="minorHAnsi"/>
                <w:sz w:val="24"/>
                <w:szCs w:val="24"/>
              </w:rPr>
              <w:t xml:space="preserve">How does the </w:t>
            </w:r>
            <w:r w:rsidR="00227C0E">
              <w:rPr>
                <w:rFonts w:cstheme="minorHAnsi"/>
                <w:sz w:val="24"/>
                <w:szCs w:val="24"/>
              </w:rPr>
              <w:t>service</w:t>
            </w:r>
            <w:r w:rsidR="005C41E7" w:rsidRPr="000B7509">
              <w:rPr>
                <w:rFonts w:cstheme="minorHAnsi"/>
                <w:sz w:val="24"/>
                <w:szCs w:val="24"/>
              </w:rPr>
              <w:t xml:space="preserve"> ensure the voice of the child as part of the ongoing continuous improvement process?</w:t>
            </w:r>
          </w:p>
        </w:tc>
      </w:tr>
      <w:tr w:rsidR="005C41E7" w14:paraId="2F09B495" w14:textId="77777777" w:rsidTr="00BE0525">
        <w:trPr>
          <w:gridAfter w:val="1"/>
          <w:wAfter w:w="12" w:type="dxa"/>
        </w:trPr>
        <w:tc>
          <w:tcPr>
            <w:tcW w:w="10182" w:type="dxa"/>
            <w:shd w:val="clear" w:color="auto" w:fill="auto"/>
          </w:tcPr>
          <w:p w14:paraId="0B9F4C84" w14:textId="77777777" w:rsidR="005C41E7" w:rsidRDefault="005C41E7" w:rsidP="00415117">
            <w:pPr>
              <w:pStyle w:val="BulletGSA"/>
              <w:numPr>
                <w:ilvl w:val="0"/>
                <w:numId w:val="0"/>
              </w:numPr>
              <w:ind w:left="360" w:hanging="360"/>
              <w:rPr>
                <w:rFonts w:eastAsiaTheme="majorEastAsia"/>
              </w:rPr>
            </w:pPr>
          </w:p>
          <w:p w14:paraId="3754E8E4" w14:textId="77777777" w:rsidR="00415117" w:rsidRDefault="00415117" w:rsidP="00415117">
            <w:pPr>
              <w:pStyle w:val="BulletGSA"/>
              <w:numPr>
                <w:ilvl w:val="0"/>
                <w:numId w:val="0"/>
              </w:numPr>
              <w:ind w:left="360" w:hanging="360"/>
              <w:rPr>
                <w:rFonts w:eastAsiaTheme="majorEastAsia"/>
              </w:rPr>
            </w:pPr>
          </w:p>
          <w:p w14:paraId="66407C82" w14:textId="04BB746E" w:rsidR="00415117" w:rsidRDefault="00BE0525" w:rsidP="00415117">
            <w:pPr>
              <w:pStyle w:val="BulletGSA"/>
              <w:numPr>
                <w:ilvl w:val="0"/>
                <w:numId w:val="0"/>
              </w:numPr>
              <w:ind w:left="360" w:hanging="360"/>
              <w:rPr>
                <w:rFonts w:eastAsiaTheme="majorEastAsia"/>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2F11A761" w14:textId="77777777" w:rsidR="00415117" w:rsidRDefault="00415117" w:rsidP="00415117">
            <w:pPr>
              <w:pStyle w:val="BulletGSA"/>
              <w:numPr>
                <w:ilvl w:val="0"/>
                <w:numId w:val="0"/>
              </w:numPr>
              <w:ind w:left="360" w:hanging="360"/>
              <w:rPr>
                <w:rFonts w:eastAsiaTheme="majorEastAsia"/>
              </w:rPr>
            </w:pPr>
          </w:p>
          <w:p w14:paraId="7E7D7BF7" w14:textId="52F57EE3" w:rsidR="00415117" w:rsidRPr="0082705B" w:rsidRDefault="00415117" w:rsidP="00415117">
            <w:pPr>
              <w:pStyle w:val="BulletGSA"/>
              <w:numPr>
                <w:ilvl w:val="0"/>
                <w:numId w:val="0"/>
              </w:numPr>
              <w:ind w:left="360" w:hanging="360"/>
              <w:rPr>
                <w:rFonts w:eastAsiaTheme="majorEastAsia"/>
              </w:rPr>
            </w:pPr>
          </w:p>
        </w:tc>
      </w:tr>
    </w:tbl>
    <w:p w14:paraId="226189BA" w14:textId="77777777" w:rsidR="005C41E7" w:rsidRDefault="005C41E7" w:rsidP="005C41E7">
      <w:pPr>
        <w:autoSpaceDE w:val="0"/>
        <w:autoSpaceDN w:val="0"/>
        <w:adjustRightInd w:val="0"/>
        <w:spacing w:after="0" w:line="360" w:lineRule="auto"/>
        <w:rPr>
          <w:rFonts w:cstheme="minorHAnsi"/>
          <w:sz w:val="24"/>
          <w:szCs w:val="24"/>
        </w:rPr>
      </w:pPr>
    </w:p>
    <w:p w14:paraId="751E815C" w14:textId="77777777" w:rsidR="0042628E" w:rsidRDefault="0042628E">
      <w:pPr>
        <w:rPr>
          <w:rFonts w:ascii="Arial" w:eastAsiaTheme="majorEastAsia" w:hAnsi="Arial" w:cs="Arial"/>
          <w:b/>
          <w:bCs/>
          <w:color w:val="1F3864" w:themeColor="accent1" w:themeShade="80"/>
          <w:sz w:val="28"/>
          <w:szCs w:val="28"/>
          <w:lang w:val="en-US" w:eastAsia="en-AU"/>
        </w:rPr>
      </w:pPr>
      <w:r>
        <w:rPr>
          <w:lang w:val="en-US"/>
        </w:rPr>
        <w:br w:type="page"/>
      </w:r>
    </w:p>
    <w:p w14:paraId="3AFAC09F" w14:textId="7A965A98" w:rsidR="005C41E7" w:rsidRPr="0082705B" w:rsidRDefault="005C41E7" w:rsidP="0082705B">
      <w:pPr>
        <w:pStyle w:val="Heading3GSA"/>
        <w:spacing w:before="0" w:after="0" w:line="276" w:lineRule="auto"/>
        <w:rPr>
          <w:rFonts w:asciiTheme="minorHAnsi" w:hAnsiTheme="minorHAnsi" w:cstheme="minorHAnsi"/>
          <w:b w:val="0"/>
          <w:bCs w:val="0"/>
          <w:i/>
          <w:iCs/>
          <w:color w:val="auto"/>
          <w:sz w:val="24"/>
          <w:szCs w:val="24"/>
        </w:rPr>
      </w:pPr>
      <w:r w:rsidRPr="0082705B">
        <w:rPr>
          <w:lang w:val="en-US"/>
        </w:rPr>
        <w:t xml:space="preserve">Task 2: Collecting </w:t>
      </w:r>
      <w:r w:rsidR="00B8136B">
        <w:rPr>
          <w:lang w:val="en-US"/>
        </w:rPr>
        <w:t>i</w:t>
      </w:r>
      <w:r w:rsidRPr="0082705B">
        <w:rPr>
          <w:lang w:val="en-US"/>
        </w:rPr>
        <w:t>nformation: QA3 The Physical Environment</w:t>
      </w:r>
    </w:p>
    <w:p w14:paraId="40BC5F24" w14:textId="6E11732F" w:rsidR="005C41E7" w:rsidRPr="00BD414A" w:rsidRDefault="005C41E7" w:rsidP="00BD414A">
      <w:pPr>
        <w:pStyle w:val="NormalItalicGSA"/>
      </w:pPr>
      <w:r w:rsidRPr="00BD414A">
        <w:t>Th</w:t>
      </w:r>
      <w:r w:rsidR="0074780F">
        <w:t xml:space="preserve">e purpose of this task </w:t>
      </w:r>
      <w:r w:rsidR="00B71498">
        <w:t>requires</w:t>
      </w:r>
      <w:r w:rsidR="0074780F">
        <w:t xml:space="preserve"> you</w:t>
      </w:r>
      <w:r w:rsidRPr="00BD414A">
        <w:t xml:space="preserve"> demonstrate that you can:</w:t>
      </w:r>
    </w:p>
    <w:p w14:paraId="159AB794" w14:textId="7AFC75F8" w:rsidR="005C41E7" w:rsidRPr="003C4790" w:rsidRDefault="004B03DB" w:rsidP="003C4790">
      <w:pPr>
        <w:pStyle w:val="BulletGSA"/>
        <w:rPr>
          <w:i/>
          <w:iCs/>
        </w:rPr>
      </w:pPr>
      <w:r>
        <w:rPr>
          <w:i/>
          <w:iCs/>
        </w:rPr>
        <w:t>d</w:t>
      </w:r>
      <w:r w:rsidR="005C41E7" w:rsidRPr="003C4790">
        <w:rPr>
          <w:i/>
          <w:iCs/>
        </w:rPr>
        <w:t xml:space="preserve">etermine ways to collect information from staff, children, </w:t>
      </w:r>
      <w:r w:rsidR="00D6668C" w:rsidRPr="003C4790">
        <w:rPr>
          <w:i/>
          <w:iCs/>
        </w:rPr>
        <w:t>families,</w:t>
      </w:r>
      <w:r w:rsidR="005C41E7" w:rsidRPr="003C4790">
        <w:rPr>
          <w:i/>
          <w:iCs/>
        </w:rPr>
        <w:t xml:space="preserve"> and the community to inform self-assessment on a regular ongoing basis</w:t>
      </w:r>
    </w:p>
    <w:p w14:paraId="6B8177E3" w14:textId="7519D48F" w:rsidR="005C41E7" w:rsidRPr="003C4790" w:rsidRDefault="004B03DB" w:rsidP="003C4790">
      <w:pPr>
        <w:pStyle w:val="BulletGSA"/>
        <w:rPr>
          <w:i/>
          <w:iCs/>
        </w:rPr>
      </w:pPr>
      <w:r>
        <w:rPr>
          <w:i/>
          <w:iCs/>
        </w:rPr>
        <w:t>s</w:t>
      </w:r>
      <w:r w:rsidR="005C41E7" w:rsidRPr="003C4790">
        <w:rPr>
          <w:i/>
          <w:iCs/>
        </w:rPr>
        <w:t>hare ideas with colleagues and involve them in the collection of information to inform the self-assessment</w:t>
      </w:r>
    </w:p>
    <w:p w14:paraId="6F0B8BFA" w14:textId="001B5669" w:rsidR="00F04CCD" w:rsidRPr="00F04CCD" w:rsidRDefault="004B03DB" w:rsidP="0042628E">
      <w:pPr>
        <w:pStyle w:val="BulletGSA"/>
        <w:spacing w:after="240"/>
      </w:pPr>
      <w:r>
        <w:rPr>
          <w:i/>
          <w:iCs/>
        </w:rPr>
        <w:t>c</w:t>
      </w:r>
      <w:r w:rsidR="005C41E7" w:rsidRPr="003C4790">
        <w:rPr>
          <w:i/>
          <w:iCs/>
        </w:rPr>
        <w:t>ollaborate with stakeholders to identify strengths and key improvements sought within the service</w:t>
      </w:r>
      <w:r w:rsidR="005C41E7" w:rsidRPr="00BD414A">
        <w:t>.</w:t>
      </w:r>
    </w:p>
    <w:tbl>
      <w:tblPr>
        <w:tblStyle w:val="TableGrid"/>
        <w:tblW w:w="10206" w:type="dxa"/>
        <w:jc w:val="center"/>
        <w:tblLook w:val="04A0" w:firstRow="1" w:lastRow="0" w:firstColumn="1" w:lastColumn="0" w:noHBand="0" w:noVBand="1"/>
      </w:tblPr>
      <w:tblGrid>
        <w:gridCol w:w="1865"/>
        <w:gridCol w:w="8341"/>
      </w:tblGrid>
      <w:tr w:rsidR="00F04CCD" w:rsidRPr="00C81DFC" w14:paraId="2547EF61" w14:textId="77777777" w:rsidTr="008C6741">
        <w:trPr>
          <w:trHeight w:val="1701"/>
          <w:jc w:val="center"/>
        </w:trPr>
        <w:sdt>
          <w:sdtPr>
            <w:id w:val="1890614469"/>
            <w:picture/>
          </w:sdtPr>
          <w:sdtContent>
            <w:tc>
              <w:tcPr>
                <w:tcW w:w="1865" w:type="dxa"/>
                <w:tcBorders>
                  <w:top w:val="nil"/>
                  <w:left w:val="nil"/>
                  <w:bottom w:val="nil"/>
                  <w:right w:val="nil"/>
                </w:tcBorders>
                <w:shd w:val="clear" w:color="auto" w:fill="DEEAF6" w:themeFill="accent5" w:themeFillTint="33"/>
                <w:hideMark/>
              </w:tcPr>
              <w:p w14:paraId="7D526189" w14:textId="77777777" w:rsidR="00F04CCD" w:rsidRPr="00C81DFC" w:rsidRDefault="00F04CCD" w:rsidP="0042628E">
                <w:pPr>
                  <w:spacing w:line="259" w:lineRule="auto"/>
                </w:pPr>
                <w:r w:rsidRPr="00C81DFC">
                  <w:rPr>
                    <w:noProof/>
                  </w:rPr>
                  <w:drawing>
                    <wp:inline distT="0" distB="0" distL="0" distR="0" wp14:anchorId="53B72D76" wp14:editId="3557DDD0">
                      <wp:extent cx="866775" cy="1139389"/>
                      <wp:effectExtent l="0" t="0" r="0" b="3810"/>
                      <wp:docPr id="15" name="Picture 15"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pers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66775" cy="1139389"/>
                              </a:xfrm>
                              <a:prstGeom prst="rect">
                                <a:avLst/>
                              </a:prstGeom>
                              <a:noFill/>
                              <a:ln>
                                <a:noFill/>
                              </a:ln>
                            </pic:spPr>
                          </pic:pic>
                        </a:graphicData>
                      </a:graphic>
                    </wp:inline>
                  </w:drawing>
                </w:r>
              </w:p>
            </w:tc>
          </w:sdtContent>
        </w:sdt>
        <w:tc>
          <w:tcPr>
            <w:tcW w:w="8341" w:type="dxa"/>
            <w:tcBorders>
              <w:top w:val="nil"/>
              <w:left w:val="nil"/>
              <w:bottom w:val="nil"/>
              <w:right w:val="nil"/>
            </w:tcBorders>
            <w:shd w:val="clear" w:color="auto" w:fill="DEEAF6" w:themeFill="accent5" w:themeFillTint="33"/>
            <w:vAlign w:val="center"/>
            <w:hideMark/>
          </w:tcPr>
          <w:p w14:paraId="3423BE6E" w14:textId="77777777" w:rsidR="00F04CCD" w:rsidRDefault="00F04CCD" w:rsidP="00F04CCD">
            <w:pPr>
              <w:spacing w:before="120" w:line="360" w:lineRule="auto"/>
              <w:rPr>
                <w:rFonts w:ascii="Arial" w:eastAsiaTheme="majorEastAsia" w:hAnsi="Arial" w:cs="Arial"/>
                <w:color w:val="1F3864" w:themeColor="accent1" w:themeShade="80"/>
                <w:sz w:val="24"/>
                <w:szCs w:val="24"/>
                <w:lang w:val="en-US"/>
              </w:rPr>
            </w:pPr>
            <w:r w:rsidRPr="00F04CCD">
              <w:rPr>
                <w:rFonts w:ascii="Arial" w:eastAsiaTheme="majorEastAsia" w:hAnsi="Arial" w:cs="Arial"/>
                <w:color w:val="1F3864" w:themeColor="accent1" w:themeShade="80"/>
                <w:sz w:val="24"/>
                <w:szCs w:val="24"/>
                <w:lang w:val="en-US"/>
              </w:rPr>
              <w:t>Textbook reference</w:t>
            </w:r>
          </w:p>
          <w:p w14:paraId="3BAC97EF" w14:textId="19BCDBB1" w:rsidR="00F04CCD" w:rsidRPr="0042628E" w:rsidRDefault="00F04CCD" w:rsidP="0042628E">
            <w:pPr>
              <w:spacing w:line="276" w:lineRule="auto"/>
              <w:rPr>
                <w:sz w:val="24"/>
                <w:szCs w:val="24"/>
                <w:lang w:val="en-US"/>
              </w:rPr>
            </w:pPr>
            <w:r w:rsidRPr="0042628E">
              <w:rPr>
                <w:i/>
                <w:iCs/>
                <w:sz w:val="24"/>
                <w:szCs w:val="24"/>
                <w:lang w:val="en-US"/>
              </w:rPr>
              <w:t>The Big Picture</w:t>
            </w:r>
            <w:r w:rsidRPr="0042628E">
              <w:rPr>
                <w:sz w:val="24"/>
                <w:szCs w:val="24"/>
                <w:lang w:val="en-US"/>
              </w:rPr>
              <w:t>, (5th edition) Karen Kearns</w:t>
            </w:r>
          </w:p>
          <w:p w14:paraId="25721979" w14:textId="3D3F2CF5" w:rsidR="00F04CCD" w:rsidRPr="00C81DFC" w:rsidRDefault="00F04CCD" w:rsidP="0042628E">
            <w:pPr>
              <w:spacing w:line="276" w:lineRule="auto"/>
              <w:rPr>
                <w:lang w:val="en-US"/>
              </w:rPr>
            </w:pPr>
            <w:r w:rsidRPr="0042628E">
              <w:rPr>
                <w:sz w:val="24"/>
                <w:szCs w:val="24"/>
                <w:lang w:val="en-US"/>
              </w:rPr>
              <w:t>Chapter 2</w:t>
            </w:r>
          </w:p>
        </w:tc>
      </w:tr>
    </w:tbl>
    <w:p w14:paraId="6512520B" w14:textId="4AA1371B" w:rsidR="00F04CCD" w:rsidRPr="00F04CCD" w:rsidRDefault="00F04CCD" w:rsidP="00BD414A">
      <w:pPr>
        <w:pStyle w:val="Bullet"/>
        <w:numPr>
          <w:ilvl w:val="0"/>
          <w:numId w:val="0"/>
        </w:numPr>
        <w:ind w:left="1418"/>
        <w:rPr>
          <w:rFonts w:cstheme="minorHAnsi"/>
          <w:sz w:val="24"/>
          <w:szCs w:val="24"/>
        </w:rPr>
      </w:pPr>
    </w:p>
    <w:tbl>
      <w:tblPr>
        <w:tblStyle w:val="TableGrid"/>
        <w:tblpPr w:leftFromText="180" w:rightFromText="180" w:vertAnchor="text" w:horzAnchor="margin" w:tblpXSpec="center" w:tblpY="57"/>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865"/>
        <w:gridCol w:w="8341"/>
      </w:tblGrid>
      <w:tr w:rsidR="00F04CCD" w:rsidRPr="00F04CCD" w14:paraId="09161054" w14:textId="77777777" w:rsidTr="008C6741">
        <w:trPr>
          <w:trHeight w:val="1701"/>
        </w:trPr>
        <w:sdt>
          <w:sdtPr>
            <w:rPr>
              <w:noProof/>
            </w:rPr>
            <w:id w:val="-1442757034"/>
            <w:picture/>
          </w:sdtPr>
          <w:sdtContent>
            <w:tc>
              <w:tcPr>
                <w:tcW w:w="1838" w:type="dxa"/>
                <w:shd w:val="clear" w:color="auto" w:fill="DEEAF6" w:themeFill="accent5" w:themeFillTint="33"/>
                <w:hideMark/>
              </w:tcPr>
              <w:p w14:paraId="49ABC9DF" w14:textId="77777777" w:rsidR="00F04CCD" w:rsidRPr="00F04CCD" w:rsidRDefault="00F04CCD" w:rsidP="00F04CCD">
                <w:pPr>
                  <w:jc w:val="center"/>
                  <w:rPr>
                    <w:noProof/>
                  </w:rPr>
                </w:pPr>
                <w:r w:rsidRPr="00F04CCD">
                  <w:rPr>
                    <w:noProof/>
                  </w:rPr>
                  <w:drawing>
                    <wp:inline distT="0" distB="0" distL="0" distR="0" wp14:anchorId="2E7D1A5F" wp14:editId="10696D4C">
                      <wp:extent cx="856478" cy="1125855"/>
                      <wp:effectExtent l="0" t="0" r="1270" b="0"/>
                      <wp:docPr id="17" name="Picture 17" descr="A picture containing text, person, indoor, chi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person, indoor, child&#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856478" cy="1125855"/>
                              </a:xfrm>
                              <a:prstGeom prst="rect">
                                <a:avLst/>
                              </a:prstGeom>
                              <a:noFill/>
                              <a:ln>
                                <a:noFill/>
                              </a:ln>
                            </pic:spPr>
                          </pic:pic>
                        </a:graphicData>
                      </a:graphic>
                    </wp:inline>
                  </w:drawing>
                </w:r>
              </w:p>
            </w:tc>
          </w:sdtContent>
        </w:sdt>
        <w:tc>
          <w:tcPr>
            <w:tcW w:w="8222" w:type="dxa"/>
            <w:shd w:val="clear" w:color="auto" w:fill="DEEAF6" w:themeFill="accent5" w:themeFillTint="33"/>
            <w:vAlign w:val="center"/>
            <w:hideMark/>
          </w:tcPr>
          <w:p w14:paraId="0B51600D" w14:textId="77777777" w:rsidR="00F04CCD" w:rsidRPr="00F04CCD" w:rsidRDefault="00F04CCD" w:rsidP="00F04CCD">
            <w:pPr>
              <w:spacing w:before="120" w:line="360" w:lineRule="auto"/>
              <w:rPr>
                <w:rFonts w:ascii="Arial" w:eastAsiaTheme="majorEastAsia" w:hAnsi="Arial" w:cs="Arial"/>
                <w:color w:val="1F3864" w:themeColor="accent1" w:themeShade="80"/>
                <w:sz w:val="24"/>
                <w:szCs w:val="24"/>
                <w:lang w:val="en-US"/>
              </w:rPr>
            </w:pPr>
            <w:r w:rsidRPr="00F04CCD">
              <w:rPr>
                <w:rFonts w:ascii="Arial" w:eastAsiaTheme="majorEastAsia" w:hAnsi="Arial" w:cs="Arial"/>
                <w:color w:val="1F3864" w:themeColor="accent1" w:themeShade="80"/>
                <w:sz w:val="24"/>
                <w:szCs w:val="24"/>
                <w:lang w:val="en-US"/>
              </w:rPr>
              <w:t>Textbook reference</w:t>
            </w:r>
          </w:p>
          <w:p w14:paraId="78E19E51" w14:textId="30A10B55" w:rsidR="00F04CCD" w:rsidRPr="00F04CCD" w:rsidRDefault="00F04CCD" w:rsidP="00F04CCD">
            <w:pPr>
              <w:keepNext/>
              <w:spacing w:line="276" w:lineRule="auto"/>
              <w:rPr>
                <w:rFonts w:cstheme="minorHAnsi"/>
                <w:i/>
                <w:iCs/>
                <w:color w:val="000000"/>
                <w:sz w:val="24"/>
                <w:szCs w:val="24"/>
                <w:lang w:val="en-US"/>
              </w:rPr>
            </w:pPr>
            <w:r w:rsidRPr="00F04CCD">
              <w:rPr>
                <w:rFonts w:cstheme="minorHAnsi"/>
                <w:i/>
                <w:iCs/>
                <w:color w:val="000000"/>
                <w:sz w:val="24"/>
                <w:szCs w:val="24"/>
                <w:lang w:val="en-US"/>
              </w:rPr>
              <w:t>Birth to Big School</w:t>
            </w:r>
            <w:r>
              <w:rPr>
                <w:rFonts w:cstheme="minorHAnsi"/>
                <w:i/>
                <w:iCs/>
                <w:color w:val="000000"/>
                <w:sz w:val="24"/>
                <w:szCs w:val="24"/>
                <w:lang w:val="en-US"/>
              </w:rPr>
              <w:t xml:space="preserve"> </w:t>
            </w:r>
            <w:r w:rsidRPr="00F04CCD">
              <w:rPr>
                <w:rFonts w:cstheme="minorHAnsi"/>
                <w:color w:val="000000"/>
                <w:sz w:val="24"/>
                <w:szCs w:val="24"/>
                <w:lang w:val="en-US"/>
              </w:rPr>
              <w:t>(5</w:t>
            </w:r>
            <w:r w:rsidRPr="00F04CCD">
              <w:rPr>
                <w:rFonts w:cstheme="minorHAnsi"/>
                <w:color w:val="000000"/>
                <w:sz w:val="24"/>
                <w:szCs w:val="24"/>
                <w:vertAlign w:val="superscript"/>
                <w:lang w:val="en-US"/>
              </w:rPr>
              <w:t>th</w:t>
            </w:r>
            <w:r w:rsidRPr="00F04CCD">
              <w:rPr>
                <w:rFonts w:cstheme="minorHAnsi"/>
                <w:color w:val="000000"/>
                <w:sz w:val="24"/>
                <w:szCs w:val="24"/>
                <w:lang w:val="en-US"/>
              </w:rPr>
              <w:t xml:space="preserve"> edition)</w:t>
            </w:r>
            <w:r>
              <w:rPr>
                <w:rFonts w:cstheme="minorHAnsi"/>
                <w:i/>
                <w:iCs/>
                <w:color w:val="000000"/>
                <w:sz w:val="24"/>
                <w:szCs w:val="24"/>
                <w:lang w:val="en-US"/>
              </w:rPr>
              <w:t xml:space="preserve"> </w:t>
            </w:r>
            <w:r w:rsidRPr="00F04CCD">
              <w:rPr>
                <w:rFonts w:cstheme="minorHAnsi"/>
                <w:color w:val="000000"/>
                <w:sz w:val="24"/>
                <w:szCs w:val="24"/>
                <w:lang w:val="en-US"/>
              </w:rPr>
              <w:t>Karen Kearns</w:t>
            </w:r>
          </w:p>
          <w:p w14:paraId="02837B19" w14:textId="77777777" w:rsidR="00F04CCD" w:rsidRPr="00F04CCD" w:rsidRDefault="00F04CCD" w:rsidP="00F04CCD">
            <w:pPr>
              <w:spacing w:line="276" w:lineRule="auto"/>
              <w:rPr>
                <w:rFonts w:cstheme="minorHAnsi"/>
                <w:color w:val="000000"/>
                <w:sz w:val="24"/>
                <w:szCs w:val="24"/>
                <w:lang w:val="en-US"/>
              </w:rPr>
            </w:pPr>
            <w:r w:rsidRPr="00F04CCD">
              <w:rPr>
                <w:rFonts w:cstheme="minorHAnsi"/>
                <w:color w:val="000000"/>
                <w:sz w:val="24"/>
                <w:szCs w:val="24"/>
                <w:lang w:val="en-US"/>
              </w:rPr>
              <w:t xml:space="preserve">Chapter 7 </w:t>
            </w:r>
          </w:p>
        </w:tc>
      </w:tr>
    </w:tbl>
    <w:p w14:paraId="2D2DE6EE" w14:textId="25F55187" w:rsidR="00F04CCD" w:rsidRDefault="00F04CCD" w:rsidP="0042628E">
      <w:pPr>
        <w:pStyle w:val="Bullet"/>
        <w:numPr>
          <w:ilvl w:val="0"/>
          <w:numId w:val="0"/>
        </w:numPr>
        <w:jc w:val="both"/>
        <w:rPr>
          <w:rFonts w:cstheme="minorHAnsi"/>
          <w:i/>
          <w:iCs/>
          <w:sz w:val="24"/>
          <w:szCs w:val="24"/>
        </w:rPr>
      </w:pP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6F0FBD" w14:paraId="46A4CB56" w14:textId="77777777" w:rsidTr="00126716">
        <w:trPr>
          <w:jc w:val="center"/>
        </w:trPr>
        <w:sdt>
          <w:sdtPr>
            <w:rPr>
              <w:noProof/>
            </w:rPr>
            <w:id w:val="1904489021"/>
            <w:picture/>
          </w:sdtPr>
          <w:sdtContent>
            <w:tc>
              <w:tcPr>
                <w:tcW w:w="1413" w:type="dxa"/>
                <w:shd w:val="clear" w:color="auto" w:fill="DEEAF6" w:themeFill="accent5" w:themeFillTint="33"/>
                <w:vAlign w:val="center"/>
                <w:hideMark/>
              </w:tcPr>
              <w:p w14:paraId="4AC89E7E" w14:textId="77777777" w:rsidR="006F0FBD" w:rsidRDefault="006F0FBD" w:rsidP="00126716">
                <w:pPr>
                  <w:pStyle w:val="NormalGSA"/>
                  <w:rPr>
                    <w:noProof/>
                  </w:rPr>
                </w:pPr>
                <w:r>
                  <w:rPr>
                    <w:noProof/>
                  </w:rPr>
                  <w:drawing>
                    <wp:inline distT="0" distB="0" distL="0" distR="0" wp14:anchorId="3B197B1C" wp14:editId="5B94B072">
                      <wp:extent cx="720725" cy="720725"/>
                      <wp:effectExtent l="0" t="0" r="3175" b="3175"/>
                      <wp:docPr id="24" name="Picture 2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c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0725" cy="720725"/>
                              </a:xfrm>
                              <a:prstGeom prst="rect">
                                <a:avLst/>
                              </a:prstGeom>
                              <a:noFill/>
                              <a:ln>
                                <a:noFill/>
                              </a:ln>
                            </pic:spPr>
                          </pic:pic>
                        </a:graphicData>
                      </a:graphic>
                    </wp:inline>
                  </w:drawing>
                </w:r>
              </w:p>
            </w:tc>
          </w:sdtContent>
        </w:sdt>
        <w:tc>
          <w:tcPr>
            <w:tcW w:w="8329" w:type="dxa"/>
            <w:shd w:val="clear" w:color="auto" w:fill="DEEAF6" w:themeFill="accent5" w:themeFillTint="33"/>
            <w:vAlign w:val="center"/>
            <w:hideMark/>
          </w:tcPr>
          <w:p w14:paraId="0D7513E7" w14:textId="77777777" w:rsidR="006F0FBD" w:rsidRDefault="006F0FBD" w:rsidP="00126716">
            <w:pPr>
              <w:pStyle w:val="Heading4GSA"/>
            </w:pPr>
            <w:r>
              <w:t>Reading</w:t>
            </w:r>
          </w:p>
          <w:p w14:paraId="6536C55B" w14:textId="67F982C0" w:rsidR="006F0FBD" w:rsidRPr="00CD02DE" w:rsidRDefault="006F0FBD" w:rsidP="006F0FBD">
            <w:pPr>
              <w:pStyle w:val="NormalGSA"/>
              <w:spacing w:before="0" w:line="240" w:lineRule="auto"/>
              <w:rPr>
                <w:color w:val="0563C1" w:themeColor="hyperlink"/>
                <w:u w:val="single"/>
              </w:rPr>
            </w:pPr>
            <w:r>
              <w:rPr>
                <w:i/>
                <w:iCs/>
              </w:rPr>
              <w:t xml:space="preserve">A </w:t>
            </w:r>
            <w:r w:rsidRPr="0067136B">
              <w:rPr>
                <w:i/>
                <w:iCs/>
              </w:rPr>
              <w:t>Guide to the National Quality Framework</w:t>
            </w:r>
            <w:r>
              <w:rPr>
                <w:i/>
                <w:iCs/>
              </w:rPr>
              <w:t xml:space="preserve">. </w:t>
            </w:r>
            <w:r w:rsidRPr="000F731C">
              <w:t>ACECQA (2020)</w:t>
            </w:r>
            <w:r>
              <w:t xml:space="preserve"> (page 90).</w:t>
            </w:r>
          </w:p>
          <w:p w14:paraId="013E1B2A" w14:textId="77777777" w:rsidR="006F0FBD" w:rsidRPr="00547413" w:rsidRDefault="00000000" w:rsidP="006F0FBD">
            <w:pPr>
              <w:pStyle w:val="NormalGSA"/>
              <w:spacing w:before="0" w:after="240" w:line="240" w:lineRule="auto"/>
            </w:pPr>
            <w:hyperlink r:id="rId27" w:history="1">
              <w:r w:rsidR="006F0FBD" w:rsidRPr="007506F7">
                <w:rPr>
                  <w:rStyle w:val="Hyperlink"/>
                </w:rPr>
                <w:t>https://www.acecqa.gov.au/sites/default/files/2020-09/Guide-to-the-NQF-September-2020.pdf</w:t>
              </w:r>
            </w:hyperlink>
          </w:p>
        </w:tc>
      </w:tr>
    </w:tbl>
    <w:p w14:paraId="481A6C88" w14:textId="77777777" w:rsidR="006F0FBD" w:rsidRPr="00BD414A" w:rsidRDefault="006F0FBD" w:rsidP="0042628E">
      <w:pPr>
        <w:pStyle w:val="Bullet"/>
        <w:numPr>
          <w:ilvl w:val="0"/>
          <w:numId w:val="0"/>
        </w:numPr>
        <w:jc w:val="both"/>
        <w:rPr>
          <w:rFonts w:cstheme="minorHAnsi"/>
          <w:i/>
          <w:iCs/>
          <w:sz w:val="24"/>
          <w:szCs w:val="24"/>
        </w:rPr>
      </w:pPr>
    </w:p>
    <w:tbl>
      <w:tblPr>
        <w:tblStyle w:val="TableGrid"/>
        <w:tblW w:w="101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18"/>
        <w:gridCol w:w="8726"/>
      </w:tblGrid>
      <w:tr w:rsidR="005C41E7" w14:paraId="6918974C" w14:textId="77777777" w:rsidTr="005F34BE">
        <w:trPr>
          <w:jc w:val="center"/>
        </w:trPr>
        <w:sdt>
          <w:sdtPr>
            <w:rPr>
              <w:noProof/>
            </w:rPr>
            <w:id w:val="-534655653"/>
            <w:picture/>
          </w:sdtPr>
          <w:sdtContent>
            <w:tc>
              <w:tcPr>
                <w:tcW w:w="1418" w:type="dxa"/>
                <w:shd w:val="clear" w:color="auto" w:fill="DEEAF6" w:themeFill="accent5" w:themeFillTint="33"/>
                <w:vAlign w:val="center"/>
                <w:hideMark/>
              </w:tcPr>
              <w:p w14:paraId="2FE0F381" w14:textId="77777777" w:rsidR="005C41E7" w:rsidRDefault="005C41E7" w:rsidP="005F34BE">
                <w:pPr>
                  <w:pStyle w:val="NormalGSA"/>
                  <w:rPr>
                    <w:noProof/>
                  </w:rPr>
                </w:pPr>
                <w:r>
                  <w:rPr>
                    <w:noProof/>
                  </w:rPr>
                  <w:drawing>
                    <wp:inline distT="0" distB="0" distL="0" distR="0" wp14:anchorId="516BD5C3" wp14:editId="30F47747">
                      <wp:extent cx="720725" cy="72072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0725" cy="720725"/>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63EA685D" w14:textId="77777777" w:rsidR="005C41E7" w:rsidRDefault="005C41E7" w:rsidP="005F34BE">
            <w:pPr>
              <w:pStyle w:val="Heading4GSA"/>
            </w:pPr>
            <w:r>
              <w:t>Student tip</w:t>
            </w:r>
          </w:p>
          <w:p w14:paraId="32B2A315" w14:textId="37CB2FE9" w:rsidR="005C41E7" w:rsidRPr="00B8136B" w:rsidRDefault="005C41E7" w:rsidP="0001412F">
            <w:pPr>
              <w:pStyle w:val="NormalGSA"/>
              <w:numPr>
                <w:ilvl w:val="0"/>
                <w:numId w:val="8"/>
              </w:numPr>
              <w:spacing w:before="0"/>
              <w:ind w:left="314" w:hanging="283"/>
            </w:pPr>
            <w:r w:rsidRPr="00B8136B">
              <w:t xml:space="preserve">Please be aware that collection of evidence to support the </w:t>
            </w:r>
            <w:r w:rsidR="00BD414A" w:rsidRPr="00B8136B">
              <w:t>service’s</w:t>
            </w:r>
            <w:r w:rsidRPr="00B8136B">
              <w:t xml:space="preserve"> QIP is typically un</w:t>
            </w:r>
            <w:r w:rsidR="00BD414A" w:rsidRPr="00B8136B">
              <w:t>der</w:t>
            </w:r>
            <w:r w:rsidRPr="00B8136B">
              <w:t xml:space="preserve">taken by the whole team in collaboration with other stakeholders over a </w:t>
            </w:r>
            <w:r w:rsidR="0042628E">
              <w:t>twelve</w:t>
            </w:r>
            <w:r w:rsidR="0042628E" w:rsidRPr="00B8136B">
              <w:t>-month</w:t>
            </w:r>
            <w:r w:rsidRPr="00B8136B">
              <w:t xml:space="preserve"> period.</w:t>
            </w:r>
            <w:r w:rsidR="00B34ED7">
              <w:t xml:space="preserve"> </w:t>
            </w:r>
            <w:r w:rsidRPr="00B8136B">
              <w:t xml:space="preserve">It is not possible or realistic for you to collect all evidence related to a </w:t>
            </w:r>
            <w:r w:rsidR="004B03DB">
              <w:t>Quality Area (QA)</w:t>
            </w:r>
            <w:r w:rsidRPr="00B8136B">
              <w:t>.</w:t>
            </w:r>
            <w:r w:rsidR="00B34ED7">
              <w:t xml:space="preserve"> </w:t>
            </w:r>
            <w:r w:rsidRPr="00B8136B">
              <w:t>Instead, you are required to contribute to the collection of evidence related to some aspects of the QA</w:t>
            </w:r>
          </w:p>
          <w:p w14:paraId="0A273AAB" w14:textId="21CCA071" w:rsidR="005C41E7" w:rsidRDefault="005C41E7" w:rsidP="0001412F">
            <w:pPr>
              <w:pStyle w:val="NormalGSA"/>
              <w:numPr>
                <w:ilvl w:val="0"/>
                <w:numId w:val="8"/>
              </w:numPr>
              <w:spacing w:before="0"/>
              <w:ind w:left="314" w:hanging="283"/>
            </w:pPr>
            <w:r>
              <w:t>This task will contribute to your final task for this unit</w:t>
            </w:r>
          </w:p>
          <w:p w14:paraId="1E026407" w14:textId="72BBBFD5" w:rsidR="005C41E7" w:rsidRDefault="005C41E7" w:rsidP="0001412F">
            <w:pPr>
              <w:pStyle w:val="NormalGSA"/>
              <w:numPr>
                <w:ilvl w:val="0"/>
                <w:numId w:val="8"/>
              </w:numPr>
              <w:spacing w:before="0"/>
              <w:ind w:left="314" w:hanging="283"/>
            </w:pPr>
            <w:r>
              <w:t xml:space="preserve">Ask your </w:t>
            </w:r>
            <w:r w:rsidR="00B34ED7">
              <w:t>Workplace Supervisor</w:t>
            </w:r>
            <w:r w:rsidR="00B8136B">
              <w:t xml:space="preserve"> </w:t>
            </w:r>
            <w:r>
              <w:t>to share with you the strategies used to gather information/evidence for the QIP</w:t>
            </w:r>
          </w:p>
          <w:p w14:paraId="5CC412F8" w14:textId="77777777" w:rsidR="005C41E7" w:rsidRDefault="005C41E7" w:rsidP="0001412F">
            <w:pPr>
              <w:pStyle w:val="NormalGSA"/>
              <w:numPr>
                <w:ilvl w:val="0"/>
                <w:numId w:val="8"/>
              </w:numPr>
              <w:spacing w:before="0"/>
              <w:ind w:left="314" w:hanging="283"/>
            </w:pPr>
            <w:r>
              <w:t>You will need to plan ahead to complete all parts of this task.</w:t>
            </w:r>
          </w:p>
        </w:tc>
      </w:tr>
    </w:tbl>
    <w:p w14:paraId="639824DB" w14:textId="3DCB32FE" w:rsidR="005C41E7" w:rsidRPr="00BD414A" w:rsidRDefault="005C41E7" w:rsidP="006F0FBD">
      <w:pPr>
        <w:pStyle w:val="Heading4GSA"/>
        <w:spacing w:before="240"/>
        <w:rPr>
          <w:rFonts w:asciiTheme="minorHAnsi" w:hAnsiTheme="minorHAnsi"/>
          <w:b/>
          <w:bCs/>
          <w:i/>
          <w:iCs/>
          <w:color w:val="auto"/>
        </w:rPr>
      </w:pPr>
      <w:r w:rsidRPr="00BD414A">
        <w:t>Preparation</w:t>
      </w:r>
    </w:p>
    <w:p w14:paraId="5ECAE2C3" w14:textId="5CF84995" w:rsidR="005C41E7" w:rsidRDefault="005C41E7" w:rsidP="00BD414A">
      <w:pPr>
        <w:pStyle w:val="BulletGSA"/>
      </w:pPr>
      <w:r w:rsidRPr="0060134B">
        <w:t xml:space="preserve">You are required to plan </w:t>
      </w:r>
      <w:r>
        <w:t xml:space="preserve">and implement </w:t>
      </w:r>
      <w:r w:rsidRPr="0060134B">
        <w:t>strateg</w:t>
      </w:r>
      <w:r>
        <w:t>ies</w:t>
      </w:r>
      <w:r w:rsidRPr="0060134B">
        <w:t xml:space="preserve"> for collecting information from staff, children, families and the community</w:t>
      </w:r>
    </w:p>
    <w:p w14:paraId="286A40B0" w14:textId="53952BFC" w:rsidR="005C41E7" w:rsidRDefault="005C41E7" w:rsidP="00BD414A">
      <w:pPr>
        <w:pStyle w:val="BulletGSA"/>
      </w:pPr>
      <w:r>
        <w:t xml:space="preserve">Before implementing your </w:t>
      </w:r>
      <w:r w:rsidR="00BD414A">
        <w:t>strategies,</w:t>
      </w:r>
      <w:r>
        <w:t xml:space="preserve"> you</w:t>
      </w:r>
      <w:r w:rsidRPr="00934D24">
        <w:rPr>
          <w:b/>
          <w:bCs/>
        </w:rPr>
        <w:t xml:space="preserve"> must</w:t>
      </w:r>
      <w:r>
        <w:t xml:space="preserve"> discuss your plan with your </w:t>
      </w:r>
      <w:r w:rsidR="00B34ED7">
        <w:t>Workplace Supervisor</w:t>
      </w:r>
    </w:p>
    <w:p w14:paraId="1E40986D" w14:textId="693F4A6C" w:rsidR="00EC3FE2" w:rsidRPr="00B8136B" w:rsidRDefault="005C41E7" w:rsidP="005C41E7">
      <w:pPr>
        <w:pStyle w:val="BulletGSA"/>
      </w:pPr>
      <w:r>
        <w:t>Review this task in its entirety before commencing so that you are fully aware of what you are required to do</w:t>
      </w:r>
      <w:r w:rsidR="00347FEA">
        <w:t xml:space="preserve"> and </w:t>
      </w:r>
      <w:r w:rsidR="0042628E">
        <w:t xml:space="preserve">if you </w:t>
      </w:r>
      <w:r w:rsidR="006F0FBD">
        <w:t>have</w:t>
      </w:r>
      <w:r w:rsidR="0042628E">
        <w:t xml:space="preserve"> any</w:t>
      </w:r>
      <w:r w:rsidR="00347FEA">
        <w:t xml:space="preserve"> questions </w:t>
      </w:r>
      <w:r w:rsidR="0042628E">
        <w:t xml:space="preserve">that </w:t>
      </w:r>
      <w:r w:rsidR="00347FEA">
        <w:t>you will need to answer.</w:t>
      </w:r>
    </w:p>
    <w:p w14:paraId="7F29B122" w14:textId="6B2FA7AD" w:rsidR="005C41E7" w:rsidRPr="001E4138" w:rsidRDefault="005C41E7" w:rsidP="0042628E">
      <w:pPr>
        <w:pStyle w:val="Heading4GSA"/>
        <w:rPr>
          <w:rFonts w:cstheme="minorHAnsi"/>
          <w:b/>
          <w:bCs/>
        </w:rPr>
      </w:pPr>
      <w:r w:rsidRPr="00BD414A">
        <w:rPr>
          <w:rFonts w:cstheme="minorHAnsi"/>
        </w:rPr>
        <w:t>I</w:t>
      </w:r>
      <w:r w:rsidRPr="0042628E">
        <w:rPr>
          <w:rStyle w:val="Heading4GSAChar"/>
        </w:rPr>
        <w:t>nstructions</w:t>
      </w:r>
    </w:p>
    <w:p w14:paraId="7D7D6A45" w14:textId="6FB34CD6" w:rsidR="005C41E7" w:rsidRDefault="005C41E7" w:rsidP="006F0FBD">
      <w:pPr>
        <w:pStyle w:val="Heading3GSA"/>
        <w:numPr>
          <w:ilvl w:val="0"/>
          <w:numId w:val="18"/>
        </w:numPr>
        <w:spacing w:before="0" w:line="276" w:lineRule="auto"/>
        <w:ind w:left="426" w:hanging="426"/>
        <w:rPr>
          <w:rFonts w:asciiTheme="minorHAnsi" w:hAnsiTheme="minorHAnsi" w:cstheme="minorHAnsi"/>
          <w:b w:val="0"/>
          <w:bCs w:val="0"/>
          <w:color w:val="auto"/>
          <w:sz w:val="24"/>
          <w:szCs w:val="24"/>
        </w:rPr>
      </w:pPr>
      <w:r>
        <w:rPr>
          <w:rFonts w:asciiTheme="minorHAnsi" w:hAnsiTheme="minorHAnsi" w:cstheme="minorHAnsi"/>
          <w:b w:val="0"/>
          <w:bCs w:val="0"/>
          <w:color w:val="auto"/>
          <w:sz w:val="24"/>
          <w:szCs w:val="24"/>
        </w:rPr>
        <w:t>Complete the following evidence collection task</w:t>
      </w:r>
      <w:r w:rsidR="006F0FBD">
        <w:rPr>
          <w:rFonts w:asciiTheme="minorHAnsi" w:hAnsiTheme="minorHAnsi" w:cstheme="minorHAnsi"/>
          <w:b w:val="0"/>
          <w:bCs w:val="0"/>
          <w:color w:val="auto"/>
          <w:sz w:val="24"/>
          <w:szCs w:val="24"/>
        </w:rPr>
        <w:t xml:space="preserve">s </w:t>
      </w:r>
      <w:r w:rsidRPr="00F25826">
        <w:rPr>
          <w:rFonts w:asciiTheme="minorHAnsi" w:hAnsiTheme="minorHAnsi" w:cstheme="minorHAnsi"/>
          <w:b w:val="0"/>
          <w:bCs w:val="0"/>
          <w:color w:val="auto"/>
          <w:sz w:val="24"/>
          <w:szCs w:val="24"/>
        </w:rPr>
        <w:t>using the templates provided</w:t>
      </w:r>
      <w:r>
        <w:rPr>
          <w:rFonts w:asciiTheme="minorHAnsi" w:hAnsiTheme="minorHAnsi" w:cstheme="minorHAnsi"/>
          <w:b w:val="0"/>
          <w:bCs w:val="0"/>
          <w:color w:val="auto"/>
          <w:sz w:val="24"/>
          <w:szCs w:val="24"/>
        </w:rPr>
        <w:t xml:space="preserve">. These </w:t>
      </w:r>
      <w:r w:rsidR="006F0FBD">
        <w:rPr>
          <w:rFonts w:asciiTheme="minorHAnsi" w:hAnsiTheme="minorHAnsi" w:cstheme="minorHAnsi"/>
          <w:b w:val="0"/>
          <w:bCs w:val="0"/>
          <w:color w:val="auto"/>
          <w:sz w:val="24"/>
          <w:szCs w:val="24"/>
        </w:rPr>
        <w:t>c</w:t>
      </w:r>
      <w:r>
        <w:rPr>
          <w:rFonts w:asciiTheme="minorHAnsi" w:hAnsiTheme="minorHAnsi" w:cstheme="minorHAnsi"/>
          <w:b w:val="0"/>
          <w:bCs w:val="0"/>
          <w:color w:val="auto"/>
          <w:sz w:val="24"/>
          <w:szCs w:val="24"/>
        </w:rPr>
        <w:t xml:space="preserve">ollection </w:t>
      </w:r>
      <w:r w:rsidR="006F0FBD">
        <w:rPr>
          <w:rFonts w:asciiTheme="minorHAnsi" w:hAnsiTheme="minorHAnsi" w:cstheme="minorHAnsi"/>
          <w:b w:val="0"/>
          <w:bCs w:val="0"/>
          <w:color w:val="auto"/>
          <w:sz w:val="24"/>
          <w:szCs w:val="24"/>
        </w:rPr>
        <w:t>t</w:t>
      </w:r>
      <w:r>
        <w:rPr>
          <w:rFonts w:asciiTheme="minorHAnsi" w:hAnsiTheme="minorHAnsi" w:cstheme="minorHAnsi"/>
          <w:b w:val="0"/>
          <w:bCs w:val="0"/>
          <w:color w:val="auto"/>
          <w:sz w:val="24"/>
          <w:szCs w:val="24"/>
        </w:rPr>
        <w:t xml:space="preserve">ools have been designed to give you the opportunity to gather information from a range </w:t>
      </w:r>
      <w:r w:rsidR="00BD414A">
        <w:rPr>
          <w:rFonts w:asciiTheme="minorHAnsi" w:hAnsiTheme="minorHAnsi" w:cstheme="minorHAnsi"/>
          <w:b w:val="0"/>
          <w:bCs w:val="0"/>
          <w:color w:val="auto"/>
          <w:sz w:val="24"/>
          <w:szCs w:val="24"/>
        </w:rPr>
        <w:t xml:space="preserve">of </w:t>
      </w:r>
      <w:r>
        <w:rPr>
          <w:rFonts w:asciiTheme="minorHAnsi" w:hAnsiTheme="minorHAnsi" w:cstheme="minorHAnsi"/>
          <w:b w:val="0"/>
          <w:bCs w:val="0"/>
          <w:color w:val="auto"/>
          <w:sz w:val="24"/>
          <w:szCs w:val="24"/>
        </w:rPr>
        <w:t>stakeholder</w:t>
      </w:r>
      <w:r w:rsidR="00BD414A">
        <w:rPr>
          <w:rFonts w:asciiTheme="minorHAnsi" w:hAnsiTheme="minorHAnsi" w:cstheme="minorHAnsi"/>
          <w:b w:val="0"/>
          <w:bCs w:val="0"/>
          <w:color w:val="auto"/>
          <w:sz w:val="24"/>
          <w:szCs w:val="24"/>
        </w:rPr>
        <w:t>s</w:t>
      </w:r>
      <w:r>
        <w:rPr>
          <w:rFonts w:asciiTheme="minorHAnsi" w:hAnsiTheme="minorHAnsi" w:cstheme="minorHAnsi"/>
          <w:b w:val="0"/>
          <w:bCs w:val="0"/>
          <w:color w:val="auto"/>
          <w:sz w:val="24"/>
          <w:szCs w:val="24"/>
        </w:rPr>
        <w:t xml:space="preserve"> and allow</w:t>
      </w:r>
      <w:r w:rsidR="006F0FBD">
        <w:rPr>
          <w:rFonts w:asciiTheme="minorHAnsi" w:hAnsiTheme="minorHAnsi" w:cstheme="minorHAnsi"/>
          <w:b w:val="0"/>
          <w:bCs w:val="0"/>
          <w:color w:val="auto"/>
          <w:sz w:val="24"/>
          <w:szCs w:val="24"/>
        </w:rPr>
        <w:t>s</w:t>
      </w:r>
      <w:r>
        <w:rPr>
          <w:rFonts w:asciiTheme="minorHAnsi" w:hAnsiTheme="minorHAnsi" w:cstheme="minorHAnsi"/>
          <w:b w:val="0"/>
          <w:bCs w:val="0"/>
          <w:color w:val="auto"/>
          <w:sz w:val="24"/>
          <w:szCs w:val="24"/>
        </w:rPr>
        <w:t xml:space="preserve"> you to reflect on different perspectives. </w:t>
      </w:r>
    </w:p>
    <w:p w14:paraId="4F62E242" w14:textId="38B47DAA" w:rsidR="005C41E7" w:rsidRPr="00B8136B" w:rsidRDefault="005C41E7" w:rsidP="006F0FBD">
      <w:pPr>
        <w:pStyle w:val="Heading3GSA"/>
        <w:numPr>
          <w:ilvl w:val="0"/>
          <w:numId w:val="17"/>
        </w:numPr>
        <w:spacing w:before="0" w:after="0" w:line="276" w:lineRule="auto"/>
        <w:ind w:left="851" w:hanging="425"/>
        <w:rPr>
          <w:rFonts w:asciiTheme="minorHAnsi" w:eastAsiaTheme="minorHAnsi" w:hAnsiTheme="minorHAnsi" w:cstheme="minorHAnsi"/>
          <w:b w:val="0"/>
          <w:bCs w:val="0"/>
          <w:color w:val="000000" w:themeColor="text1"/>
          <w:sz w:val="24"/>
          <w:szCs w:val="24"/>
          <w:lang w:eastAsia="en-US"/>
        </w:rPr>
      </w:pPr>
      <w:r w:rsidRPr="00B8136B">
        <w:rPr>
          <w:rFonts w:asciiTheme="minorHAnsi" w:eastAsiaTheme="minorHAnsi" w:hAnsiTheme="minorHAnsi" w:cstheme="minorHAnsi"/>
          <w:b w:val="0"/>
          <w:bCs w:val="0"/>
          <w:color w:val="000000" w:themeColor="text1"/>
          <w:sz w:val="24"/>
          <w:szCs w:val="24"/>
          <w:lang w:eastAsia="en-US"/>
        </w:rPr>
        <w:t xml:space="preserve">Sample </w:t>
      </w:r>
      <w:r w:rsidR="00B8136B" w:rsidRPr="00B8136B">
        <w:rPr>
          <w:rFonts w:asciiTheme="minorHAnsi" w:eastAsiaTheme="minorHAnsi" w:hAnsiTheme="minorHAnsi" w:cstheme="minorHAnsi"/>
          <w:b w:val="0"/>
          <w:bCs w:val="0"/>
          <w:color w:val="000000" w:themeColor="text1"/>
          <w:sz w:val="24"/>
          <w:szCs w:val="24"/>
          <w:lang w:eastAsia="en-US"/>
        </w:rPr>
        <w:t xml:space="preserve">evidence collection tool </w:t>
      </w:r>
      <w:r w:rsidRPr="00B8136B">
        <w:rPr>
          <w:rFonts w:asciiTheme="minorHAnsi" w:eastAsiaTheme="minorHAnsi" w:hAnsiTheme="minorHAnsi" w:cstheme="minorHAnsi"/>
          <w:b w:val="0"/>
          <w:bCs w:val="0"/>
          <w:color w:val="000000" w:themeColor="text1"/>
          <w:sz w:val="24"/>
          <w:szCs w:val="24"/>
          <w:lang w:eastAsia="en-US"/>
        </w:rPr>
        <w:t xml:space="preserve">A: </w:t>
      </w:r>
      <w:r w:rsidR="00F975A4" w:rsidRPr="00B8136B">
        <w:rPr>
          <w:rFonts w:asciiTheme="minorHAnsi" w:eastAsiaTheme="minorHAnsi" w:hAnsiTheme="minorHAnsi" w:cstheme="minorHAnsi"/>
          <w:b w:val="0"/>
          <w:bCs w:val="0"/>
          <w:color w:val="000000" w:themeColor="text1"/>
          <w:sz w:val="24"/>
          <w:szCs w:val="24"/>
          <w:lang w:eastAsia="en-US"/>
        </w:rPr>
        <w:t>The Student’s Perspective</w:t>
      </w:r>
      <w:r w:rsidR="00B8136B">
        <w:rPr>
          <w:rFonts w:asciiTheme="minorHAnsi" w:eastAsiaTheme="minorHAnsi" w:hAnsiTheme="minorHAnsi" w:cstheme="minorHAnsi"/>
          <w:b w:val="0"/>
          <w:bCs w:val="0"/>
          <w:color w:val="000000" w:themeColor="text1"/>
          <w:sz w:val="24"/>
          <w:szCs w:val="24"/>
          <w:lang w:eastAsia="en-US"/>
        </w:rPr>
        <w:t xml:space="preserve"> </w:t>
      </w:r>
      <w:r w:rsidR="00F975A4" w:rsidRPr="00B8136B">
        <w:rPr>
          <w:rFonts w:asciiTheme="minorHAnsi" w:eastAsiaTheme="minorHAnsi" w:hAnsiTheme="minorHAnsi" w:cstheme="minorHAnsi"/>
          <w:b w:val="0"/>
          <w:bCs w:val="0"/>
          <w:color w:val="000000" w:themeColor="text1"/>
          <w:sz w:val="24"/>
          <w:szCs w:val="24"/>
          <w:lang w:eastAsia="en-US"/>
        </w:rPr>
        <w:t xml:space="preserve">- Outdoor </w:t>
      </w:r>
      <w:r w:rsidRPr="00B8136B">
        <w:rPr>
          <w:rFonts w:asciiTheme="minorHAnsi" w:eastAsiaTheme="minorHAnsi" w:hAnsiTheme="minorHAnsi" w:cstheme="minorHAnsi"/>
          <w:b w:val="0"/>
          <w:bCs w:val="0"/>
          <w:color w:val="000000" w:themeColor="text1"/>
          <w:sz w:val="24"/>
          <w:szCs w:val="24"/>
          <w:lang w:eastAsia="en-US"/>
        </w:rPr>
        <w:t>Play Environment</w:t>
      </w:r>
    </w:p>
    <w:p w14:paraId="1F8EEE4C" w14:textId="7F45BB05" w:rsidR="005C41E7" w:rsidRPr="00B8136B" w:rsidRDefault="005C41E7" w:rsidP="006F0FBD">
      <w:pPr>
        <w:pStyle w:val="ListParagraph"/>
        <w:numPr>
          <w:ilvl w:val="0"/>
          <w:numId w:val="17"/>
        </w:numPr>
        <w:autoSpaceDE w:val="0"/>
        <w:autoSpaceDN w:val="0"/>
        <w:adjustRightInd w:val="0"/>
        <w:spacing w:after="0" w:line="276" w:lineRule="auto"/>
        <w:ind w:left="851" w:hanging="425"/>
        <w:contextualSpacing w:val="0"/>
        <w:rPr>
          <w:rFonts w:cstheme="minorHAnsi"/>
          <w:color w:val="000000" w:themeColor="text1"/>
          <w:sz w:val="24"/>
          <w:szCs w:val="24"/>
        </w:rPr>
      </w:pPr>
      <w:r w:rsidRPr="00B8136B">
        <w:rPr>
          <w:rFonts w:cstheme="minorHAnsi"/>
          <w:color w:val="000000" w:themeColor="text1"/>
          <w:sz w:val="24"/>
          <w:szCs w:val="24"/>
        </w:rPr>
        <w:t xml:space="preserve">Sample </w:t>
      </w:r>
      <w:r w:rsidR="00B8136B" w:rsidRPr="00B8136B">
        <w:rPr>
          <w:rFonts w:cstheme="minorHAnsi"/>
          <w:color w:val="000000" w:themeColor="text1"/>
          <w:sz w:val="24"/>
          <w:szCs w:val="24"/>
        </w:rPr>
        <w:t>evidence collection tool</w:t>
      </w:r>
      <w:r w:rsidRPr="00B8136B">
        <w:rPr>
          <w:rFonts w:cstheme="minorHAnsi"/>
          <w:color w:val="000000" w:themeColor="text1"/>
          <w:sz w:val="24"/>
          <w:szCs w:val="24"/>
        </w:rPr>
        <w:t xml:space="preserve"> B: The</w:t>
      </w:r>
      <w:r w:rsidR="00F975A4" w:rsidRPr="00B8136B">
        <w:rPr>
          <w:rFonts w:cstheme="minorHAnsi"/>
          <w:color w:val="000000" w:themeColor="text1"/>
          <w:sz w:val="24"/>
          <w:szCs w:val="24"/>
        </w:rPr>
        <w:t xml:space="preserve"> Student’s Perspective</w:t>
      </w:r>
      <w:r w:rsidR="00B8136B">
        <w:rPr>
          <w:rFonts w:cstheme="minorHAnsi"/>
          <w:color w:val="000000" w:themeColor="text1"/>
          <w:sz w:val="24"/>
          <w:szCs w:val="24"/>
        </w:rPr>
        <w:t xml:space="preserve"> </w:t>
      </w:r>
      <w:r w:rsidR="00F975A4" w:rsidRPr="00B8136B">
        <w:rPr>
          <w:rFonts w:cstheme="minorHAnsi"/>
          <w:color w:val="000000" w:themeColor="text1"/>
          <w:sz w:val="24"/>
          <w:szCs w:val="24"/>
        </w:rPr>
        <w:t>- Indoor</w:t>
      </w:r>
      <w:r w:rsidRPr="00B8136B">
        <w:rPr>
          <w:rFonts w:cstheme="minorHAnsi"/>
          <w:color w:val="000000" w:themeColor="text1"/>
          <w:sz w:val="24"/>
          <w:szCs w:val="24"/>
        </w:rPr>
        <w:t xml:space="preserve"> Environment</w:t>
      </w:r>
    </w:p>
    <w:p w14:paraId="495897CD" w14:textId="60E40147" w:rsidR="005C41E7" w:rsidRPr="00B8136B" w:rsidRDefault="005C41E7" w:rsidP="006F0FBD">
      <w:pPr>
        <w:pStyle w:val="Heading3GSA"/>
        <w:numPr>
          <w:ilvl w:val="0"/>
          <w:numId w:val="17"/>
        </w:numPr>
        <w:spacing w:before="0" w:after="0" w:line="276" w:lineRule="auto"/>
        <w:ind w:left="851" w:hanging="425"/>
        <w:rPr>
          <w:rFonts w:asciiTheme="minorHAnsi" w:eastAsiaTheme="minorHAnsi" w:hAnsiTheme="minorHAnsi" w:cstheme="minorHAnsi"/>
          <w:b w:val="0"/>
          <w:bCs w:val="0"/>
          <w:color w:val="000000" w:themeColor="text1"/>
          <w:sz w:val="24"/>
          <w:szCs w:val="24"/>
          <w:lang w:eastAsia="en-US"/>
        </w:rPr>
      </w:pPr>
      <w:r w:rsidRPr="00B8136B">
        <w:rPr>
          <w:rFonts w:asciiTheme="minorHAnsi" w:eastAsiaTheme="minorHAnsi" w:hAnsiTheme="minorHAnsi" w:cstheme="minorHAnsi"/>
          <w:b w:val="0"/>
          <w:bCs w:val="0"/>
          <w:color w:val="000000" w:themeColor="text1"/>
          <w:sz w:val="24"/>
          <w:szCs w:val="24"/>
          <w:lang w:eastAsia="en-US"/>
        </w:rPr>
        <w:t xml:space="preserve">Sample </w:t>
      </w:r>
      <w:r w:rsidR="00B8136B" w:rsidRPr="00B8136B">
        <w:rPr>
          <w:rFonts w:asciiTheme="minorHAnsi" w:eastAsiaTheme="minorHAnsi" w:hAnsiTheme="minorHAnsi" w:cstheme="minorHAnsi"/>
          <w:b w:val="0"/>
          <w:bCs w:val="0"/>
          <w:color w:val="000000" w:themeColor="text1"/>
          <w:sz w:val="24"/>
          <w:szCs w:val="24"/>
          <w:lang w:eastAsia="en-US"/>
        </w:rPr>
        <w:t xml:space="preserve">evidence collection tool </w:t>
      </w:r>
      <w:r w:rsidRPr="00B8136B">
        <w:rPr>
          <w:rFonts w:asciiTheme="minorHAnsi" w:eastAsiaTheme="minorHAnsi" w:hAnsiTheme="minorHAnsi" w:cstheme="minorHAnsi"/>
          <w:b w:val="0"/>
          <w:bCs w:val="0"/>
          <w:color w:val="000000" w:themeColor="text1"/>
          <w:sz w:val="24"/>
          <w:szCs w:val="24"/>
          <w:lang w:eastAsia="en-US"/>
        </w:rPr>
        <w:t>C: The Child’s Perspective - Outdoor Play Environment</w:t>
      </w:r>
    </w:p>
    <w:p w14:paraId="66C4642B" w14:textId="26BCBE34" w:rsidR="005C41E7" w:rsidRPr="00B8136B" w:rsidRDefault="005C41E7" w:rsidP="006F0FBD">
      <w:pPr>
        <w:pStyle w:val="Heading3GSA"/>
        <w:numPr>
          <w:ilvl w:val="0"/>
          <w:numId w:val="17"/>
        </w:numPr>
        <w:spacing w:before="0" w:after="0" w:line="276" w:lineRule="auto"/>
        <w:ind w:left="851" w:hanging="425"/>
        <w:rPr>
          <w:rFonts w:asciiTheme="minorHAnsi" w:eastAsiaTheme="minorHAnsi" w:hAnsiTheme="minorHAnsi" w:cstheme="minorHAnsi"/>
          <w:b w:val="0"/>
          <w:bCs w:val="0"/>
          <w:color w:val="000000" w:themeColor="text1"/>
          <w:sz w:val="24"/>
          <w:szCs w:val="24"/>
          <w:lang w:eastAsia="en-US"/>
        </w:rPr>
      </w:pPr>
      <w:r w:rsidRPr="00B8136B">
        <w:rPr>
          <w:rFonts w:asciiTheme="minorHAnsi" w:eastAsiaTheme="minorHAnsi" w:hAnsiTheme="minorHAnsi" w:cstheme="minorHAnsi"/>
          <w:b w:val="0"/>
          <w:bCs w:val="0"/>
          <w:color w:val="000000" w:themeColor="text1"/>
          <w:sz w:val="24"/>
          <w:szCs w:val="24"/>
          <w:lang w:eastAsia="en-US"/>
        </w:rPr>
        <w:t xml:space="preserve">Sample </w:t>
      </w:r>
      <w:r w:rsidR="00B8136B" w:rsidRPr="00B8136B">
        <w:rPr>
          <w:rFonts w:asciiTheme="minorHAnsi" w:eastAsiaTheme="minorHAnsi" w:hAnsiTheme="minorHAnsi" w:cstheme="minorHAnsi"/>
          <w:b w:val="0"/>
          <w:bCs w:val="0"/>
          <w:color w:val="000000" w:themeColor="text1"/>
          <w:sz w:val="24"/>
          <w:szCs w:val="24"/>
          <w:lang w:eastAsia="en-US"/>
        </w:rPr>
        <w:t xml:space="preserve">evidence collection tool </w:t>
      </w:r>
      <w:r w:rsidRPr="00B8136B">
        <w:rPr>
          <w:rFonts w:asciiTheme="minorHAnsi" w:eastAsiaTheme="minorHAnsi" w:hAnsiTheme="minorHAnsi" w:cstheme="minorHAnsi"/>
          <w:b w:val="0"/>
          <w:bCs w:val="0"/>
          <w:color w:val="000000" w:themeColor="text1"/>
          <w:sz w:val="24"/>
          <w:szCs w:val="24"/>
          <w:lang w:eastAsia="en-US"/>
        </w:rPr>
        <w:t>D: The Educator’s Perspective</w:t>
      </w:r>
      <w:r w:rsidR="00B8136B">
        <w:rPr>
          <w:rFonts w:asciiTheme="minorHAnsi" w:eastAsiaTheme="minorHAnsi" w:hAnsiTheme="minorHAnsi" w:cstheme="minorHAnsi"/>
          <w:b w:val="0"/>
          <w:bCs w:val="0"/>
          <w:color w:val="000000" w:themeColor="text1"/>
          <w:sz w:val="24"/>
          <w:szCs w:val="24"/>
          <w:lang w:eastAsia="en-US"/>
        </w:rPr>
        <w:t xml:space="preserve"> </w:t>
      </w:r>
      <w:r w:rsidRPr="00B8136B">
        <w:rPr>
          <w:rFonts w:asciiTheme="minorHAnsi" w:eastAsiaTheme="minorHAnsi" w:hAnsiTheme="minorHAnsi" w:cstheme="minorHAnsi"/>
          <w:b w:val="0"/>
          <w:bCs w:val="0"/>
          <w:color w:val="000000" w:themeColor="text1"/>
          <w:sz w:val="24"/>
          <w:szCs w:val="24"/>
          <w:lang w:eastAsia="en-US"/>
        </w:rPr>
        <w:t>- Outdoor Play Environment</w:t>
      </w:r>
    </w:p>
    <w:p w14:paraId="1743B784" w14:textId="15BAC216" w:rsidR="005C41E7" w:rsidRPr="00B8136B" w:rsidRDefault="005C41E7" w:rsidP="006F0FBD">
      <w:pPr>
        <w:pStyle w:val="ListParagraph"/>
        <w:numPr>
          <w:ilvl w:val="0"/>
          <w:numId w:val="17"/>
        </w:numPr>
        <w:autoSpaceDE w:val="0"/>
        <w:autoSpaceDN w:val="0"/>
        <w:adjustRightInd w:val="0"/>
        <w:spacing w:line="276" w:lineRule="auto"/>
        <w:ind w:left="851" w:hanging="425"/>
        <w:rPr>
          <w:rFonts w:cstheme="minorHAnsi"/>
          <w:color w:val="000000" w:themeColor="text1"/>
          <w:sz w:val="24"/>
          <w:szCs w:val="24"/>
        </w:rPr>
      </w:pPr>
      <w:r w:rsidRPr="00B8136B">
        <w:rPr>
          <w:rFonts w:cstheme="minorHAnsi"/>
          <w:color w:val="000000" w:themeColor="text1"/>
          <w:sz w:val="24"/>
          <w:szCs w:val="24"/>
        </w:rPr>
        <w:t xml:space="preserve">Sample </w:t>
      </w:r>
      <w:r w:rsidR="00B8136B" w:rsidRPr="00B8136B">
        <w:rPr>
          <w:rFonts w:cstheme="minorHAnsi"/>
          <w:color w:val="000000" w:themeColor="text1"/>
          <w:sz w:val="24"/>
          <w:szCs w:val="24"/>
        </w:rPr>
        <w:t xml:space="preserve">evidence collection tool </w:t>
      </w:r>
      <w:r w:rsidRPr="00B8136B">
        <w:rPr>
          <w:rFonts w:cstheme="minorHAnsi"/>
          <w:color w:val="000000" w:themeColor="text1"/>
          <w:sz w:val="24"/>
          <w:szCs w:val="24"/>
        </w:rPr>
        <w:t>E: The Parent’s Perspective - Outdoor Play Environment</w:t>
      </w:r>
    </w:p>
    <w:p w14:paraId="380619FE" w14:textId="3D78F07B" w:rsidR="005C41E7" w:rsidRPr="00B8136B" w:rsidRDefault="005C41E7" w:rsidP="006F0FBD">
      <w:pPr>
        <w:pStyle w:val="ListParagraph"/>
        <w:numPr>
          <w:ilvl w:val="0"/>
          <w:numId w:val="17"/>
        </w:numPr>
        <w:autoSpaceDE w:val="0"/>
        <w:autoSpaceDN w:val="0"/>
        <w:adjustRightInd w:val="0"/>
        <w:spacing w:after="0" w:line="276" w:lineRule="auto"/>
        <w:ind w:left="851" w:hanging="425"/>
        <w:contextualSpacing w:val="0"/>
        <w:rPr>
          <w:rFonts w:cstheme="minorHAnsi"/>
          <w:color w:val="000000" w:themeColor="text1"/>
          <w:sz w:val="24"/>
          <w:szCs w:val="24"/>
        </w:rPr>
      </w:pPr>
      <w:r w:rsidRPr="00B8136B">
        <w:rPr>
          <w:rFonts w:cstheme="minorHAnsi"/>
          <w:color w:val="000000" w:themeColor="text1"/>
          <w:sz w:val="24"/>
          <w:szCs w:val="24"/>
        </w:rPr>
        <w:t xml:space="preserve">Sample </w:t>
      </w:r>
      <w:r w:rsidR="00B8136B" w:rsidRPr="00B8136B">
        <w:rPr>
          <w:rFonts w:cstheme="minorHAnsi"/>
          <w:color w:val="000000" w:themeColor="text1"/>
          <w:sz w:val="24"/>
          <w:szCs w:val="24"/>
        </w:rPr>
        <w:t xml:space="preserve">evidence collection tool </w:t>
      </w:r>
      <w:r w:rsidRPr="00B8136B">
        <w:rPr>
          <w:rFonts w:cstheme="minorHAnsi"/>
          <w:color w:val="000000" w:themeColor="text1"/>
          <w:sz w:val="24"/>
          <w:szCs w:val="24"/>
        </w:rPr>
        <w:t>F: The Community’s Perspective - Outdoor facilities</w:t>
      </w:r>
    </w:p>
    <w:p w14:paraId="5D20057B" w14:textId="32B6D364" w:rsidR="005C41E7" w:rsidRPr="00B8136B" w:rsidRDefault="004B03DB" w:rsidP="005C41E7">
      <w:pPr>
        <w:spacing w:before="120" w:after="120"/>
        <w:rPr>
          <w:rFonts w:eastAsiaTheme="majorEastAsia" w:cstheme="minorHAnsi"/>
          <w:color w:val="000000" w:themeColor="text1"/>
          <w:sz w:val="24"/>
          <w:szCs w:val="24"/>
          <w:lang w:eastAsia="en-AU"/>
        </w:rPr>
      </w:pPr>
      <w:r>
        <w:rPr>
          <w:rFonts w:eastAsiaTheme="majorEastAsia" w:cstheme="minorHAnsi"/>
          <w:color w:val="000000" w:themeColor="text1"/>
          <w:sz w:val="24"/>
          <w:szCs w:val="24"/>
          <w:lang w:eastAsia="en-AU"/>
        </w:rPr>
        <w:t xml:space="preserve">This table has been provided for you to tick when each task has been completed </w:t>
      </w:r>
    </w:p>
    <w:tbl>
      <w:tblPr>
        <w:tblStyle w:val="TableGrid"/>
        <w:tblW w:w="0" w:type="auto"/>
        <w:tblLook w:val="04A0" w:firstRow="1" w:lastRow="0" w:firstColumn="1" w:lastColumn="0" w:noHBand="0" w:noVBand="1"/>
      </w:tblPr>
      <w:tblGrid>
        <w:gridCol w:w="9067"/>
        <w:gridCol w:w="1127"/>
      </w:tblGrid>
      <w:tr w:rsidR="00CD655E" w14:paraId="5883D7B2" w14:textId="77777777" w:rsidTr="0009468E">
        <w:tc>
          <w:tcPr>
            <w:tcW w:w="10194" w:type="dxa"/>
            <w:gridSpan w:val="2"/>
            <w:shd w:val="clear" w:color="auto" w:fill="1F3864" w:themeFill="accent1" w:themeFillShade="80"/>
          </w:tcPr>
          <w:p w14:paraId="28F84BE2" w14:textId="4BF9758A" w:rsidR="00CD655E" w:rsidRPr="0009468E" w:rsidRDefault="00CD655E" w:rsidP="0009468E">
            <w:pPr>
              <w:pStyle w:val="TableHeader1GSA"/>
            </w:pPr>
            <w:r w:rsidRPr="0009468E">
              <w:t>Ta</w:t>
            </w:r>
            <w:r>
              <w:t>sk</w:t>
            </w:r>
            <w:r w:rsidR="00C6196D">
              <w:t xml:space="preserve"> </w:t>
            </w:r>
            <w:r>
              <w:t>2</w:t>
            </w:r>
            <w:r w:rsidR="00C6196D">
              <w:t>:</w:t>
            </w:r>
            <w:r>
              <w:t xml:space="preserve"> QA3 Checklist </w:t>
            </w:r>
            <w:r w:rsidR="00B8136B">
              <w:t>requirements for this task</w:t>
            </w:r>
          </w:p>
        </w:tc>
      </w:tr>
      <w:tr w:rsidR="00CD655E" w14:paraId="14DDE0B1" w14:textId="77777777" w:rsidTr="00CD655E">
        <w:trPr>
          <w:trHeight w:val="70"/>
        </w:trPr>
        <w:tc>
          <w:tcPr>
            <w:tcW w:w="9067" w:type="dxa"/>
          </w:tcPr>
          <w:p w14:paraId="1077D61C" w14:textId="566B0AF9" w:rsidR="00CD655E" w:rsidRPr="00B8136B" w:rsidRDefault="00CD655E" w:rsidP="0009468E">
            <w:pPr>
              <w:pStyle w:val="Tabletext"/>
              <w:rPr>
                <w:color w:val="000000" w:themeColor="text1"/>
              </w:rPr>
            </w:pPr>
            <w:r w:rsidRPr="00B8136B">
              <w:rPr>
                <w:rFonts w:eastAsiaTheme="majorEastAsia"/>
                <w:color w:val="000000" w:themeColor="text1"/>
              </w:rPr>
              <w:t xml:space="preserve">Meet with </w:t>
            </w:r>
            <w:r w:rsidR="00B34ED7">
              <w:rPr>
                <w:rFonts w:eastAsiaTheme="majorEastAsia"/>
                <w:color w:val="000000" w:themeColor="text1"/>
              </w:rPr>
              <w:t>Workplace Supervisor</w:t>
            </w:r>
            <w:r w:rsidRPr="00B8136B">
              <w:rPr>
                <w:rFonts w:eastAsiaTheme="majorEastAsia"/>
                <w:color w:val="000000" w:themeColor="text1"/>
              </w:rPr>
              <w:t xml:space="preserve"> to plan for completion of this task in a timely manner</w:t>
            </w:r>
          </w:p>
        </w:tc>
        <w:sdt>
          <w:sdtPr>
            <w:id w:val="1734576679"/>
            <w14:checkbox>
              <w14:checked w14:val="0"/>
              <w14:checkedState w14:val="2612" w14:font="MS Gothic"/>
              <w14:uncheckedState w14:val="2610" w14:font="MS Gothic"/>
            </w14:checkbox>
          </w:sdtPr>
          <w:sdtContent>
            <w:tc>
              <w:tcPr>
                <w:tcW w:w="1127" w:type="dxa"/>
              </w:tcPr>
              <w:p w14:paraId="54F6A327" w14:textId="2DAEA973" w:rsidR="00CD655E" w:rsidRPr="0009468E" w:rsidRDefault="00CD655E" w:rsidP="0009468E">
                <w:pPr>
                  <w:pStyle w:val="Tabletext"/>
                </w:pPr>
                <w:r>
                  <w:rPr>
                    <w:rFonts w:ascii="MS Gothic" w:eastAsia="MS Gothic" w:hAnsi="MS Gothic" w:hint="eastAsia"/>
                  </w:rPr>
                  <w:t>☐</w:t>
                </w:r>
              </w:p>
            </w:tc>
          </w:sdtContent>
        </w:sdt>
      </w:tr>
      <w:tr w:rsidR="00CD655E" w14:paraId="289D644C" w14:textId="77777777" w:rsidTr="00CD655E">
        <w:trPr>
          <w:trHeight w:val="65"/>
        </w:trPr>
        <w:tc>
          <w:tcPr>
            <w:tcW w:w="9067" w:type="dxa"/>
          </w:tcPr>
          <w:p w14:paraId="0DAD4147" w14:textId="3B528D09" w:rsidR="00CD655E" w:rsidRPr="00B8136B" w:rsidRDefault="00CD655E" w:rsidP="00CD655E">
            <w:pPr>
              <w:pStyle w:val="NormalGSA"/>
              <w:rPr>
                <w:color w:val="000000" w:themeColor="text1"/>
              </w:rPr>
            </w:pPr>
            <w:r w:rsidRPr="00B8136B">
              <w:rPr>
                <w:rFonts w:eastAsiaTheme="minorHAnsi"/>
                <w:color w:val="000000" w:themeColor="text1"/>
              </w:rPr>
              <w:t xml:space="preserve">Sample </w:t>
            </w:r>
            <w:r w:rsidR="00CE7957" w:rsidRPr="00B8136B">
              <w:rPr>
                <w:rFonts w:eastAsiaTheme="minorHAnsi"/>
                <w:color w:val="000000" w:themeColor="text1"/>
              </w:rPr>
              <w:t xml:space="preserve">evidence collection tool </w:t>
            </w:r>
            <w:r w:rsidRPr="00B8136B">
              <w:rPr>
                <w:rFonts w:eastAsiaTheme="minorHAnsi"/>
                <w:color w:val="000000" w:themeColor="text1"/>
              </w:rPr>
              <w:t>A: The Student’s Perspective - Outdoor Play Environment</w:t>
            </w:r>
          </w:p>
        </w:tc>
        <w:sdt>
          <w:sdtPr>
            <w:id w:val="-1737697755"/>
            <w14:checkbox>
              <w14:checked w14:val="0"/>
              <w14:checkedState w14:val="2612" w14:font="MS Gothic"/>
              <w14:uncheckedState w14:val="2610" w14:font="MS Gothic"/>
            </w14:checkbox>
          </w:sdtPr>
          <w:sdtContent>
            <w:tc>
              <w:tcPr>
                <w:tcW w:w="1127" w:type="dxa"/>
              </w:tcPr>
              <w:p w14:paraId="57C12B0D" w14:textId="62EE34C5" w:rsidR="00CD655E" w:rsidRPr="0009468E" w:rsidRDefault="00CD655E" w:rsidP="0009468E">
                <w:pPr>
                  <w:pStyle w:val="Tabletext"/>
                </w:pPr>
                <w:r>
                  <w:rPr>
                    <w:rFonts w:ascii="MS Gothic" w:eastAsia="MS Gothic" w:hAnsi="MS Gothic" w:hint="eastAsia"/>
                  </w:rPr>
                  <w:t>☐</w:t>
                </w:r>
              </w:p>
            </w:tc>
          </w:sdtContent>
        </w:sdt>
      </w:tr>
      <w:tr w:rsidR="00CD655E" w14:paraId="3999318B" w14:textId="77777777" w:rsidTr="00CD655E">
        <w:trPr>
          <w:trHeight w:val="65"/>
        </w:trPr>
        <w:tc>
          <w:tcPr>
            <w:tcW w:w="9067" w:type="dxa"/>
          </w:tcPr>
          <w:p w14:paraId="386BA6A0" w14:textId="41201D97" w:rsidR="00CD655E" w:rsidRPr="00B8136B" w:rsidRDefault="00CD655E" w:rsidP="0009468E">
            <w:pPr>
              <w:pStyle w:val="Tabletext"/>
              <w:rPr>
                <w:color w:val="000000" w:themeColor="text1"/>
              </w:rPr>
            </w:pPr>
            <w:r w:rsidRPr="00B8136B">
              <w:rPr>
                <w:color w:val="000000" w:themeColor="text1"/>
              </w:rPr>
              <w:t xml:space="preserve">Sample </w:t>
            </w:r>
            <w:r w:rsidR="00CE7957" w:rsidRPr="00B8136B">
              <w:rPr>
                <w:color w:val="000000" w:themeColor="text1"/>
              </w:rPr>
              <w:t xml:space="preserve">evidence collection tool </w:t>
            </w:r>
            <w:r w:rsidRPr="00B8136B">
              <w:rPr>
                <w:color w:val="000000" w:themeColor="text1"/>
              </w:rPr>
              <w:t>B: The Student’s Perspective - Indoor Environment</w:t>
            </w:r>
          </w:p>
        </w:tc>
        <w:sdt>
          <w:sdtPr>
            <w:id w:val="1661429523"/>
            <w14:checkbox>
              <w14:checked w14:val="0"/>
              <w14:checkedState w14:val="2612" w14:font="MS Gothic"/>
              <w14:uncheckedState w14:val="2610" w14:font="MS Gothic"/>
            </w14:checkbox>
          </w:sdtPr>
          <w:sdtContent>
            <w:tc>
              <w:tcPr>
                <w:tcW w:w="1127" w:type="dxa"/>
              </w:tcPr>
              <w:p w14:paraId="391D7188" w14:textId="570F271E" w:rsidR="00CD655E" w:rsidRPr="0009468E" w:rsidRDefault="00CD655E" w:rsidP="0009468E">
                <w:pPr>
                  <w:pStyle w:val="Tabletext"/>
                </w:pPr>
                <w:r>
                  <w:rPr>
                    <w:rFonts w:ascii="MS Gothic" w:eastAsia="MS Gothic" w:hAnsi="MS Gothic" w:hint="eastAsia"/>
                  </w:rPr>
                  <w:t>☐</w:t>
                </w:r>
              </w:p>
            </w:tc>
          </w:sdtContent>
        </w:sdt>
      </w:tr>
      <w:tr w:rsidR="00CD655E" w14:paraId="562E7477" w14:textId="77777777" w:rsidTr="00CD655E">
        <w:trPr>
          <w:trHeight w:val="65"/>
        </w:trPr>
        <w:tc>
          <w:tcPr>
            <w:tcW w:w="9067" w:type="dxa"/>
          </w:tcPr>
          <w:p w14:paraId="6F0C554A" w14:textId="34062983" w:rsidR="00CD655E" w:rsidRPr="00B8136B" w:rsidRDefault="00CD655E" w:rsidP="00CD655E">
            <w:pPr>
              <w:pStyle w:val="Tabletext"/>
              <w:rPr>
                <w:color w:val="000000" w:themeColor="text1"/>
              </w:rPr>
            </w:pPr>
            <w:r w:rsidRPr="00B8136B">
              <w:rPr>
                <w:rFonts w:eastAsiaTheme="minorHAnsi"/>
                <w:color w:val="000000" w:themeColor="text1"/>
                <w:lang w:eastAsia="en-US"/>
              </w:rPr>
              <w:t xml:space="preserve">Sample </w:t>
            </w:r>
            <w:r w:rsidR="00CE7957" w:rsidRPr="00B8136B">
              <w:rPr>
                <w:rFonts w:eastAsiaTheme="minorHAnsi"/>
                <w:color w:val="000000" w:themeColor="text1"/>
                <w:lang w:eastAsia="en-US"/>
              </w:rPr>
              <w:t xml:space="preserve">evidence collection tool </w:t>
            </w:r>
            <w:r w:rsidRPr="00B8136B">
              <w:rPr>
                <w:rFonts w:eastAsiaTheme="minorHAnsi"/>
                <w:color w:val="000000" w:themeColor="text1"/>
                <w:lang w:eastAsia="en-US"/>
              </w:rPr>
              <w:t>C: The Child’s Perspective - Outdoor Play Environment</w:t>
            </w:r>
          </w:p>
        </w:tc>
        <w:sdt>
          <w:sdtPr>
            <w:id w:val="-1020774373"/>
            <w14:checkbox>
              <w14:checked w14:val="0"/>
              <w14:checkedState w14:val="2612" w14:font="MS Gothic"/>
              <w14:uncheckedState w14:val="2610" w14:font="MS Gothic"/>
            </w14:checkbox>
          </w:sdtPr>
          <w:sdtContent>
            <w:tc>
              <w:tcPr>
                <w:tcW w:w="1127" w:type="dxa"/>
              </w:tcPr>
              <w:p w14:paraId="450E71BF" w14:textId="60116650" w:rsidR="00CD655E" w:rsidRPr="0009468E" w:rsidRDefault="00CD655E" w:rsidP="00CD655E">
                <w:pPr>
                  <w:pStyle w:val="Tabletext"/>
                </w:pPr>
                <w:r>
                  <w:rPr>
                    <w:rFonts w:ascii="MS Gothic" w:eastAsia="MS Gothic" w:hAnsi="MS Gothic" w:hint="eastAsia"/>
                  </w:rPr>
                  <w:t>☐</w:t>
                </w:r>
              </w:p>
            </w:tc>
          </w:sdtContent>
        </w:sdt>
      </w:tr>
      <w:tr w:rsidR="00CD655E" w14:paraId="098ABA54" w14:textId="77777777" w:rsidTr="00CD655E">
        <w:trPr>
          <w:trHeight w:val="65"/>
        </w:trPr>
        <w:tc>
          <w:tcPr>
            <w:tcW w:w="9067" w:type="dxa"/>
          </w:tcPr>
          <w:p w14:paraId="21462495" w14:textId="059A12D8" w:rsidR="00CD655E" w:rsidRPr="00B8136B" w:rsidRDefault="00CD655E" w:rsidP="00CD655E">
            <w:pPr>
              <w:pStyle w:val="NormalGSA"/>
              <w:rPr>
                <w:color w:val="000000" w:themeColor="text1"/>
              </w:rPr>
            </w:pPr>
            <w:r w:rsidRPr="00B8136B">
              <w:rPr>
                <w:rFonts w:eastAsiaTheme="minorHAnsi"/>
                <w:color w:val="000000" w:themeColor="text1"/>
              </w:rPr>
              <w:t xml:space="preserve">Sample </w:t>
            </w:r>
            <w:r w:rsidR="00CE7957" w:rsidRPr="00B8136B">
              <w:rPr>
                <w:rFonts w:eastAsiaTheme="minorHAnsi"/>
                <w:color w:val="000000" w:themeColor="text1"/>
              </w:rPr>
              <w:t xml:space="preserve">evidence collection tool </w:t>
            </w:r>
            <w:r w:rsidRPr="00B8136B">
              <w:rPr>
                <w:rFonts w:eastAsiaTheme="minorHAnsi"/>
                <w:color w:val="000000" w:themeColor="text1"/>
              </w:rPr>
              <w:t>D: The Educator’s Perspective</w:t>
            </w:r>
            <w:r w:rsidR="00CE7957">
              <w:rPr>
                <w:rFonts w:eastAsiaTheme="minorHAnsi"/>
                <w:color w:val="000000" w:themeColor="text1"/>
              </w:rPr>
              <w:t xml:space="preserve"> </w:t>
            </w:r>
            <w:r w:rsidRPr="00B8136B">
              <w:rPr>
                <w:rFonts w:eastAsiaTheme="minorHAnsi"/>
                <w:color w:val="000000" w:themeColor="text1"/>
              </w:rPr>
              <w:t>- Outdoor Play Environment</w:t>
            </w:r>
          </w:p>
        </w:tc>
        <w:sdt>
          <w:sdtPr>
            <w:id w:val="-690989127"/>
            <w14:checkbox>
              <w14:checked w14:val="0"/>
              <w14:checkedState w14:val="2612" w14:font="MS Gothic"/>
              <w14:uncheckedState w14:val="2610" w14:font="MS Gothic"/>
            </w14:checkbox>
          </w:sdtPr>
          <w:sdtContent>
            <w:tc>
              <w:tcPr>
                <w:tcW w:w="1127" w:type="dxa"/>
              </w:tcPr>
              <w:p w14:paraId="4F36EF64" w14:textId="536C9780" w:rsidR="00CD655E" w:rsidRPr="0009468E" w:rsidRDefault="00CD655E" w:rsidP="00CD655E">
                <w:pPr>
                  <w:pStyle w:val="Tabletext"/>
                </w:pPr>
                <w:r>
                  <w:rPr>
                    <w:rFonts w:ascii="MS Gothic" w:eastAsia="MS Gothic" w:hAnsi="MS Gothic" w:hint="eastAsia"/>
                  </w:rPr>
                  <w:t>☐</w:t>
                </w:r>
              </w:p>
            </w:tc>
          </w:sdtContent>
        </w:sdt>
      </w:tr>
      <w:tr w:rsidR="00CD655E" w14:paraId="65A9D798" w14:textId="77777777" w:rsidTr="00CD655E">
        <w:trPr>
          <w:trHeight w:val="65"/>
        </w:trPr>
        <w:tc>
          <w:tcPr>
            <w:tcW w:w="9067" w:type="dxa"/>
          </w:tcPr>
          <w:p w14:paraId="2A359AFD" w14:textId="08AD5365" w:rsidR="00CD655E" w:rsidRPr="00B8136B" w:rsidRDefault="00CD655E" w:rsidP="00CD655E">
            <w:pPr>
              <w:pStyle w:val="Tabletext"/>
              <w:rPr>
                <w:color w:val="000000" w:themeColor="text1"/>
              </w:rPr>
            </w:pPr>
            <w:r w:rsidRPr="00B8136B">
              <w:rPr>
                <w:color w:val="000000" w:themeColor="text1"/>
              </w:rPr>
              <w:t xml:space="preserve">Sample </w:t>
            </w:r>
            <w:r w:rsidR="00CE7957" w:rsidRPr="00B8136B">
              <w:rPr>
                <w:color w:val="000000" w:themeColor="text1"/>
              </w:rPr>
              <w:t xml:space="preserve">evidence collection tool </w:t>
            </w:r>
            <w:r w:rsidRPr="00B8136B">
              <w:rPr>
                <w:color w:val="000000" w:themeColor="text1"/>
              </w:rPr>
              <w:t>E: The Parent’s Perspective - Outdoor Play Environment</w:t>
            </w:r>
          </w:p>
        </w:tc>
        <w:sdt>
          <w:sdtPr>
            <w:id w:val="-1632008656"/>
            <w14:checkbox>
              <w14:checked w14:val="0"/>
              <w14:checkedState w14:val="2612" w14:font="MS Gothic"/>
              <w14:uncheckedState w14:val="2610" w14:font="MS Gothic"/>
            </w14:checkbox>
          </w:sdtPr>
          <w:sdtContent>
            <w:tc>
              <w:tcPr>
                <w:tcW w:w="1127" w:type="dxa"/>
              </w:tcPr>
              <w:p w14:paraId="2A1AEAAE" w14:textId="2191E5BD" w:rsidR="00CD655E" w:rsidRPr="0009468E" w:rsidRDefault="00CD655E" w:rsidP="00CD655E">
                <w:pPr>
                  <w:pStyle w:val="Tabletext"/>
                </w:pPr>
                <w:r>
                  <w:rPr>
                    <w:rFonts w:ascii="MS Gothic" w:eastAsia="MS Gothic" w:hAnsi="MS Gothic" w:hint="eastAsia"/>
                  </w:rPr>
                  <w:t>☐</w:t>
                </w:r>
              </w:p>
            </w:tc>
          </w:sdtContent>
        </w:sdt>
      </w:tr>
      <w:tr w:rsidR="00CD655E" w14:paraId="65595F4D" w14:textId="77777777" w:rsidTr="00CD655E">
        <w:trPr>
          <w:trHeight w:val="65"/>
        </w:trPr>
        <w:tc>
          <w:tcPr>
            <w:tcW w:w="9067" w:type="dxa"/>
          </w:tcPr>
          <w:p w14:paraId="248D1CE2" w14:textId="46D8C8BF" w:rsidR="00CD655E" w:rsidRPr="00B8136B" w:rsidRDefault="00CD655E" w:rsidP="00CD655E">
            <w:pPr>
              <w:pStyle w:val="Tabletext"/>
              <w:rPr>
                <w:color w:val="000000" w:themeColor="text1"/>
              </w:rPr>
            </w:pPr>
            <w:r w:rsidRPr="00B8136B">
              <w:rPr>
                <w:color w:val="000000" w:themeColor="text1"/>
              </w:rPr>
              <w:t xml:space="preserve">Sample </w:t>
            </w:r>
            <w:r w:rsidR="00CE7957" w:rsidRPr="00B8136B">
              <w:rPr>
                <w:color w:val="000000" w:themeColor="text1"/>
              </w:rPr>
              <w:t xml:space="preserve">evidence collection tool </w:t>
            </w:r>
            <w:r w:rsidRPr="00B8136B">
              <w:rPr>
                <w:color w:val="000000" w:themeColor="text1"/>
              </w:rPr>
              <w:t>F: The Community’s Perspective - Outdoor facilities</w:t>
            </w:r>
          </w:p>
        </w:tc>
        <w:sdt>
          <w:sdtPr>
            <w:id w:val="1895852565"/>
            <w14:checkbox>
              <w14:checked w14:val="0"/>
              <w14:checkedState w14:val="2612" w14:font="MS Gothic"/>
              <w14:uncheckedState w14:val="2610" w14:font="MS Gothic"/>
            </w14:checkbox>
          </w:sdtPr>
          <w:sdtContent>
            <w:tc>
              <w:tcPr>
                <w:tcW w:w="1127" w:type="dxa"/>
              </w:tcPr>
              <w:p w14:paraId="3FC0DFE0" w14:textId="09E50B10" w:rsidR="00CD655E" w:rsidRPr="0009468E" w:rsidRDefault="00CD655E" w:rsidP="00CD655E">
                <w:pPr>
                  <w:pStyle w:val="Tabletext"/>
                </w:pPr>
                <w:r>
                  <w:rPr>
                    <w:rFonts w:ascii="MS Gothic" w:eastAsia="MS Gothic" w:hAnsi="MS Gothic" w:hint="eastAsia"/>
                  </w:rPr>
                  <w:t>☐</w:t>
                </w:r>
              </w:p>
            </w:tc>
          </w:sdtContent>
        </w:sdt>
      </w:tr>
      <w:tr w:rsidR="00CD655E" w14:paraId="1F0D0F95" w14:textId="77777777" w:rsidTr="00CD655E">
        <w:tc>
          <w:tcPr>
            <w:tcW w:w="9067" w:type="dxa"/>
          </w:tcPr>
          <w:p w14:paraId="4A209D28" w14:textId="77777777" w:rsidR="00CD655E" w:rsidRPr="00B8136B" w:rsidRDefault="00CD655E" w:rsidP="00CD655E">
            <w:pPr>
              <w:pStyle w:val="NormalGSA"/>
              <w:rPr>
                <w:color w:val="000000" w:themeColor="text1"/>
              </w:rPr>
            </w:pPr>
            <w:r w:rsidRPr="00B8136B">
              <w:rPr>
                <w:rFonts w:eastAsiaTheme="majorEastAsia"/>
                <w:color w:val="000000" w:themeColor="text1"/>
              </w:rPr>
              <w:t>Follow-up with parents and summary of findings</w:t>
            </w:r>
          </w:p>
        </w:tc>
        <w:sdt>
          <w:sdtPr>
            <w:id w:val="-1245247819"/>
            <w14:checkbox>
              <w14:checked w14:val="0"/>
              <w14:checkedState w14:val="2612" w14:font="MS Gothic"/>
              <w14:uncheckedState w14:val="2610" w14:font="MS Gothic"/>
            </w14:checkbox>
          </w:sdtPr>
          <w:sdtContent>
            <w:tc>
              <w:tcPr>
                <w:tcW w:w="1127" w:type="dxa"/>
              </w:tcPr>
              <w:p w14:paraId="1F01B1C2" w14:textId="42721A76" w:rsidR="00CD655E" w:rsidRPr="0009468E" w:rsidRDefault="00CD655E" w:rsidP="00CD655E">
                <w:pPr>
                  <w:pStyle w:val="NormalGSA"/>
                </w:pPr>
                <w:r>
                  <w:rPr>
                    <w:rFonts w:ascii="MS Gothic" w:eastAsia="MS Gothic" w:hAnsi="MS Gothic" w:hint="eastAsia"/>
                  </w:rPr>
                  <w:t>☐</w:t>
                </w:r>
              </w:p>
            </w:tc>
          </w:sdtContent>
        </w:sdt>
      </w:tr>
    </w:tbl>
    <w:p w14:paraId="0671B74C" w14:textId="7DE96400" w:rsidR="006F0FBD" w:rsidRDefault="001E5D82" w:rsidP="005C41E7">
      <w:pPr>
        <w:spacing w:before="120" w:after="120"/>
        <w:rPr>
          <w:rFonts w:eastAsiaTheme="majorEastAsia" w:cstheme="minorHAnsi"/>
          <w:sz w:val="24"/>
          <w:szCs w:val="24"/>
          <w:lang w:eastAsia="en-AU"/>
        </w:rPr>
      </w:pPr>
      <w:r>
        <w:rPr>
          <w:rFonts w:eastAsiaTheme="majorEastAsia" w:cstheme="minorHAnsi"/>
          <w:sz w:val="24"/>
          <w:szCs w:val="24"/>
          <w:lang w:eastAsia="en-AU"/>
        </w:rPr>
        <w:t xml:space="preserve">You will use the template below to identify element/s of your findings in this task </w:t>
      </w:r>
      <w:r w:rsidR="00F04CCD">
        <w:rPr>
          <w:rFonts w:eastAsiaTheme="majorEastAsia" w:cstheme="minorHAnsi"/>
          <w:sz w:val="24"/>
          <w:szCs w:val="24"/>
          <w:lang w:eastAsia="en-AU"/>
        </w:rPr>
        <w:t xml:space="preserve">which will </w:t>
      </w:r>
      <w:r>
        <w:rPr>
          <w:rFonts w:eastAsiaTheme="majorEastAsia" w:cstheme="minorHAnsi"/>
          <w:sz w:val="24"/>
          <w:szCs w:val="24"/>
          <w:lang w:eastAsia="en-AU"/>
        </w:rPr>
        <w:t>support your completion of the QIP in task 4.</w:t>
      </w:r>
    </w:p>
    <w:tbl>
      <w:tblPr>
        <w:tblStyle w:val="TableGrid5"/>
        <w:tblW w:w="10476" w:type="dxa"/>
        <w:tblLook w:val="04A0" w:firstRow="1" w:lastRow="0" w:firstColumn="1" w:lastColumn="0" w:noHBand="0" w:noVBand="1"/>
      </w:tblPr>
      <w:tblGrid>
        <w:gridCol w:w="10476"/>
      </w:tblGrid>
      <w:tr w:rsidR="006E6305" w:rsidRPr="006E6305" w14:paraId="726000D7" w14:textId="77777777" w:rsidTr="0038515A">
        <w:trPr>
          <w:trHeight w:val="4289"/>
        </w:trPr>
        <w:tc>
          <w:tcPr>
            <w:tcW w:w="10476" w:type="dxa"/>
          </w:tcPr>
          <w:p w14:paraId="12556DBF" w14:textId="4EC4D8DB" w:rsidR="00B71BB8" w:rsidRPr="006E6305" w:rsidRDefault="00B71BB8" w:rsidP="006E6305">
            <w:pPr>
              <w:spacing w:before="120" w:line="276" w:lineRule="auto"/>
              <w:rPr>
                <w:rFonts w:cstheme="minorHAnsi"/>
                <w:color w:val="000000"/>
                <w:sz w:val="24"/>
                <w:szCs w:val="24"/>
                <w:lang w:val="en-US"/>
              </w:rPr>
            </w:pPr>
            <w:r>
              <w:rPr>
                <w:noProof/>
              </w:rPr>
              <w:drawing>
                <wp:inline distT="0" distB="0" distL="0" distR="0" wp14:anchorId="37F1FB78" wp14:editId="5B2E8918">
                  <wp:extent cx="6508750" cy="2433549"/>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60276" cy="2452814"/>
                          </a:xfrm>
                          <a:prstGeom prst="rect">
                            <a:avLst/>
                          </a:prstGeom>
                        </pic:spPr>
                      </pic:pic>
                    </a:graphicData>
                  </a:graphic>
                </wp:inline>
              </w:drawing>
            </w:r>
          </w:p>
        </w:tc>
      </w:tr>
    </w:tbl>
    <w:p w14:paraId="192E1427" w14:textId="2379DB29" w:rsidR="00D02B1A" w:rsidRPr="0029032B" w:rsidRDefault="00C90A4F" w:rsidP="0029032B">
      <w:pPr>
        <w:spacing w:before="120" w:after="0" w:line="240" w:lineRule="auto"/>
        <w:rPr>
          <w:rFonts w:eastAsiaTheme="minorEastAsia" w:cstheme="minorHAnsi"/>
          <w:i/>
          <w:iCs/>
          <w:color w:val="000000"/>
          <w:sz w:val="24"/>
          <w:szCs w:val="24"/>
          <w:lang w:val="en-US" w:eastAsia="en-AU"/>
        </w:rPr>
      </w:pPr>
      <w:r w:rsidRPr="006F0FBD">
        <w:rPr>
          <w:rFonts w:eastAsiaTheme="minorEastAsia" w:cstheme="minorHAnsi"/>
          <w:i/>
          <w:iCs/>
          <w:color w:val="000000"/>
          <w:sz w:val="24"/>
          <w:szCs w:val="24"/>
          <w:lang w:val="en-US" w:eastAsia="en-AU"/>
        </w:rPr>
        <w:t>Source:</w:t>
      </w:r>
      <w:r w:rsidR="00B34ED7" w:rsidRPr="006F0FBD">
        <w:rPr>
          <w:rFonts w:eastAsiaTheme="minorEastAsia" w:cstheme="minorHAnsi"/>
          <w:i/>
          <w:iCs/>
          <w:color w:val="000000"/>
          <w:sz w:val="24"/>
          <w:szCs w:val="24"/>
          <w:lang w:val="en-US" w:eastAsia="en-AU"/>
        </w:rPr>
        <w:t xml:space="preserve"> </w:t>
      </w:r>
      <w:r w:rsidR="00E14704" w:rsidRPr="006F0FBD">
        <w:rPr>
          <w:rFonts w:eastAsiaTheme="minorEastAsia" w:cstheme="minorHAnsi"/>
          <w:i/>
          <w:iCs/>
          <w:color w:val="000000"/>
          <w:sz w:val="24"/>
          <w:szCs w:val="24"/>
          <w:lang w:val="en-US" w:eastAsia="en-AU"/>
        </w:rPr>
        <w:t>Guide to the National Quality Framework (September 2020) (p.90)</w:t>
      </w:r>
      <w:r w:rsidRPr="006F0FBD">
        <w:rPr>
          <w:rFonts w:eastAsiaTheme="minorEastAsia" w:cstheme="minorHAnsi"/>
          <w:i/>
          <w:iCs/>
          <w:color w:val="000000"/>
          <w:sz w:val="24"/>
          <w:szCs w:val="24"/>
          <w:lang w:val="en-US" w:eastAsia="en-AU"/>
        </w:rPr>
        <w:t xml:space="preserve"> </w:t>
      </w:r>
      <w:r w:rsidRPr="006F0FBD">
        <w:rPr>
          <w:rFonts w:eastAsiaTheme="minorEastAsia" w:cstheme="minorHAnsi"/>
          <w:color w:val="000000"/>
          <w:sz w:val="24"/>
          <w:szCs w:val="24"/>
          <w:lang w:val="en-US" w:eastAsia="en-AU"/>
        </w:rPr>
        <w:t>ACECQA (2020)</w:t>
      </w:r>
      <w:r>
        <w:rPr>
          <w:rFonts w:eastAsiaTheme="minorEastAsia" w:cstheme="minorHAnsi"/>
          <w:color w:val="000000"/>
          <w:sz w:val="24"/>
          <w:szCs w:val="24"/>
          <w:lang w:val="en-US" w:eastAsia="en-AU"/>
        </w:rPr>
        <w:t xml:space="preserve"> </w:t>
      </w:r>
    </w:p>
    <w:p w14:paraId="0429FF88" w14:textId="7DAE425E" w:rsidR="006F0FBD" w:rsidRDefault="006F0FBD">
      <w:pPr>
        <w:rPr>
          <w:rFonts w:eastAsiaTheme="majorEastAsia" w:cstheme="minorHAnsi"/>
          <w:sz w:val="24"/>
          <w:szCs w:val="24"/>
          <w:lang w:eastAsia="en-AU"/>
        </w:rPr>
      </w:pPr>
      <w:r>
        <w:rPr>
          <w:rFonts w:eastAsiaTheme="majorEastAsia" w:cstheme="minorHAnsi"/>
          <w:sz w:val="24"/>
          <w:szCs w:val="24"/>
          <w:lang w:eastAsia="en-AU"/>
        </w:rPr>
        <w:br w:type="page"/>
      </w:r>
    </w:p>
    <w:tbl>
      <w:tblPr>
        <w:tblStyle w:val="TableGrid"/>
        <w:tblW w:w="10206" w:type="dxa"/>
        <w:tblInd w:w="-5" w:type="dxa"/>
        <w:tblLayout w:type="fixed"/>
        <w:tblLook w:val="04A0" w:firstRow="1" w:lastRow="0" w:firstColumn="1" w:lastColumn="0" w:noHBand="0" w:noVBand="1"/>
      </w:tblPr>
      <w:tblGrid>
        <w:gridCol w:w="9446"/>
        <w:gridCol w:w="760"/>
      </w:tblGrid>
      <w:tr w:rsidR="005C41E7" w:rsidRPr="00806D76" w14:paraId="75422D29" w14:textId="77777777" w:rsidTr="00236848">
        <w:tc>
          <w:tcPr>
            <w:tcW w:w="10206" w:type="dxa"/>
            <w:gridSpan w:val="2"/>
            <w:shd w:val="clear" w:color="auto" w:fill="1F3864" w:themeFill="accent1" w:themeFillShade="80"/>
            <w:vAlign w:val="center"/>
          </w:tcPr>
          <w:p w14:paraId="044D6848" w14:textId="038B489A" w:rsidR="000C17A1" w:rsidRDefault="005C41E7" w:rsidP="007A2FDE">
            <w:pPr>
              <w:pStyle w:val="TableHeader1GSA"/>
            </w:pPr>
            <w:r w:rsidRPr="007A2FDE">
              <w:t xml:space="preserve">Task 2: </w:t>
            </w:r>
            <w:r w:rsidR="00C90A4F">
              <w:t>C</w:t>
            </w:r>
            <w:r w:rsidR="00273541" w:rsidRPr="007A2FDE">
              <w:t xml:space="preserve">ollection tool </w:t>
            </w:r>
            <w:r w:rsidRPr="007A2FDE">
              <w:t>A</w:t>
            </w:r>
          </w:p>
          <w:p w14:paraId="4F7CE83E" w14:textId="3D97D183" w:rsidR="005C41E7" w:rsidRPr="007A2FDE" w:rsidRDefault="005C41E7" w:rsidP="007A2FDE">
            <w:pPr>
              <w:pStyle w:val="TableHeader1GSA"/>
            </w:pPr>
            <w:r w:rsidRPr="007A2FDE">
              <w:t>Outdoor Play Environment</w:t>
            </w:r>
          </w:p>
          <w:p w14:paraId="05E675CF" w14:textId="09881DA9" w:rsidR="005C41E7" w:rsidRPr="007A2FDE" w:rsidRDefault="005C41E7" w:rsidP="007A2FDE">
            <w:pPr>
              <w:pStyle w:val="TableHeader1GSA"/>
              <w:rPr>
                <w:bCs/>
                <w:color w:val="FFFFFF" w:themeColor="background1"/>
                <w:sz w:val="24"/>
                <w:szCs w:val="24"/>
              </w:rPr>
            </w:pPr>
            <w:r w:rsidRPr="007A2FDE">
              <w:rPr>
                <w:sz w:val="24"/>
                <w:szCs w:val="24"/>
              </w:rPr>
              <w:t>This tool is designed for use by students and is not intended as an audit tool</w:t>
            </w:r>
            <w:r w:rsidR="00347FEA" w:rsidRPr="007A2FDE">
              <w:rPr>
                <w:sz w:val="24"/>
                <w:szCs w:val="24"/>
              </w:rPr>
              <w:t xml:space="preserve"> as we recognise the uniqueness of each service.</w:t>
            </w:r>
            <w:r w:rsidR="00347FEA" w:rsidRPr="007A2FDE">
              <w:rPr>
                <w:bCs/>
                <w:color w:val="FFFFFF" w:themeColor="background1"/>
                <w:sz w:val="24"/>
                <w:szCs w:val="24"/>
              </w:rPr>
              <w:t xml:space="preserve"> </w:t>
            </w:r>
          </w:p>
        </w:tc>
      </w:tr>
      <w:tr w:rsidR="00236848" w:rsidRPr="00BB2DD9" w14:paraId="5C5911FC" w14:textId="77777777" w:rsidTr="00236848">
        <w:trPr>
          <w:trHeight w:val="301"/>
        </w:trPr>
        <w:tc>
          <w:tcPr>
            <w:tcW w:w="9446" w:type="dxa"/>
            <w:shd w:val="clear" w:color="auto" w:fill="FFFFFF" w:themeFill="background1"/>
          </w:tcPr>
          <w:p w14:paraId="06CB691F" w14:textId="77777777" w:rsidR="00236848" w:rsidRPr="00576EDC" w:rsidRDefault="00236848" w:rsidP="00236848">
            <w:pPr>
              <w:tabs>
                <w:tab w:val="left" w:pos="851"/>
              </w:tabs>
              <w:spacing w:before="120" w:after="120"/>
              <w:ind w:left="363" w:hanging="329"/>
              <w:rPr>
                <w:rFonts w:cstheme="minorHAnsi"/>
                <w:sz w:val="24"/>
                <w:szCs w:val="24"/>
              </w:rPr>
            </w:pPr>
            <w:r>
              <w:rPr>
                <w:rFonts w:cstheme="minorHAnsi"/>
                <w:sz w:val="24"/>
                <w:szCs w:val="24"/>
              </w:rPr>
              <w:t xml:space="preserve">The outdoor area/s are age-appropriate </w:t>
            </w:r>
          </w:p>
        </w:tc>
        <w:sdt>
          <w:sdtPr>
            <w:id w:val="2075933508"/>
            <w14:checkbox>
              <w14:checked w14:val="0"/>
              <w14:checkedState w14:val="2612" w14:font="MS Gothic"/>
              <w14:uncheckedState w14:val="2610" w14:font="MS Gothic"/>
            </w14:checkbox>
          </w:sdtPr>
          <w:sdtContent>
            <w:tc>
              <w:tcPr>
                <w:tcW w:w="760" w:type="dxa"/>
                <w:shd w:val="clear" w:color="auto" w:fill="FFFFFF" w:themeFill="background1"/>
              </w:tcPr>
              <w:p w14:paraId="448C7B0A" w14:textId="74003622"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7D1FB7B6" w14:textId="77777777" w:rsidTr="00236848">
        <w:trPr>
          <w:trHeight w:val="300"/>
        </w:trPr>
        <w:tc>
          <w:tcPr>
            <w:tcW w:w="9446" w:type="dxa"/>
            <w:shd w:val="clear" w:color="auto" w:fill="FFFFFF" w:themeFill="background1"/>
          </w:tcPr>
          <w:p w14:paraId="6013EB34" w14:textId="5EF80287"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 outdoor area is accessible to children with physical disabilities/mobility problems</w:t>
            </w:r>
          </w:p>
        </w:tc>
        <w:sdt>
          <w:sdtPr>
            <w:id w:val="-1907210908"/>
            <w14:checkbox>
              <w14:checked w14:val="0"/>
              <w14:checkedState w14:val="2612" w14:font="MS Gothic"/>
              <w14:uncheckedState w14:val="2610" w14:font="MS Gothic"/>
            </w14:checkbox>
          </w:sdtPr>
          <w:sdtContent>
            <w:tc>
              <w:tcPr>
                <w:tcW w:w="760" w:type="dxa"/>
                <w:shd w:val="clear" w:color="auto" w:fill="FFFFFF" w:themeFill="background1"/>
              </w:tcPr>
              <w:p w14:paraId="773310FD" w14:textId="3508B135"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57D8C970" w14:textId="77777777" w:rsidTr="00236848">
        <w:trPr>
          <w:trHeight w:val="300"/>
        </w:trPr>
        <w:tc>
          <w:tcPr>
            <w:tcW w:w="9446" w:type="dxa"/>
            <w:shd w:val="clear" w:color="auto" w:fill="FFFFFF" w:themeFill="background1"/>
          </w:tcPr>
          <w:p w14:paraId="44D7C06C" w14:textId="26D8C3D9"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Comfortable seating is available for children and educators to sit and observe or interact</w:t>
            </w:r>
          </w:p>
        </w:tc>
        <w:sdt>
          <w:sdtPr>
            <w:id w:val="1392853759"/>
            <w14:checkbox>
              <w14:checked w14:val="0"/>
              <w14:checkedState w14:val="2612" w14:font="MS Gothic"/>
              <w14:uncheckedState w14:val="2610" w14:font="MS Gothic"/>
            </w14:checkbox>
          </w:sdtPr>
          <w:sdtContent>
            <w:tc>
              <w:tcPr>
                <w:tcW w:w="760" w:type="dxa"/>
                <w:shd w:val="clear" w:color="auto" w:fill="FFFFFF" w:themeFill="background1"/>
              </w:tcPr>
              <w:p w14:paraId="23FDBA17" w14:textId="4896083C"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64A3DA69" w14:textId="77777777" w:rsidTr="00236848">
        <w:trPr>
          <w:trHeight w:val="300"/>
        </w:trPr>
        <w:tc>
          <w:tcPr>
            <w:tcW w:w="9446" w:type="dxa"/>
            <w:shd w:val="clear" w:color="auto" w:fill="FFFFFF" w:themeFill="background1"/>
          </w:tcPr>
          <w:p w14:paraId="32B4B9A9" w14:textId="64DE1A9F"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 xml:space="preserve">There are spaces for quiet play </w:t>
            </w:r>
          </w:p>
        </w:tc>
        <w:sdt>
          <w:sdtPr>
            <w:id w:val="2106447974"/>
            <w14:checkbox>
              <w14:checked w14:val="0"/>
              <w14:checkedState w14:val="2612" w14:font="MS Gothic"/>
              <w14:uncheckedState w14:val="2610" w14:font="MS Gothic"/>
            </w14:checkbox>
          </w:sdtPr>
          <w:sdtContent>
            <w:tc>
              <w:tcPr>
                <w:tcW w:w="760" w:type="dxa"/>
                <w:shd w:val="clear" w:color="auto" w:fill="FFFFFF" w:themeFill="background1"/>
              </w:tcPr>
              <w:p w14:paraId="5A43586B" w14:textId="144F987A"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0F0F706C" w14:textId="77777777" w:rsidTr="00236848">
        <w:trPr>
          <w:trHeight w:val="300"/>
        </w:trPr>
        <w:tc>
          <w:tcPr>
            <w:tcW w:w="9446" w:type="dxa"/>
            <w:shd w:val="clear" w:color="auto" w:fill="FFFFFF" w:themeFill="background1"/>
          </w:tcPr>
          <w:p w14:paraId="7CFECA4E" w14:textId="37B027D8"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 xml:space="preserve">There is sufficient space for children to play alone, in pairs and in small groups </w:t>
            </w:r>
          </w:p>
        </w:tc>
        <w:sdt>
          <w:sdtPr>
            <w:id w:val="-1724819623"/>
            <w14:checkbox>
              <w14:checked w14:val="0"/>
              <w14:checkedState w14:val="2612" w14:font="MS Gothic"/>
              <w14:uncheckedState w14:val="2610" w14:font="MS Gothic"/>
            </w14:checkbox>
          </w:sdtPr>
          <w:sdtContent>
            <w:tc>
              <w:tcPr>
                <w:tcW w:w="760" w:type="dxa"/>
                <w:shd w:val="clear" w:color="auto" w:fill="FFFFFF" w:themeFill="background1"/>
              </w:tcPr>
              <w:p w14:paraId="55A3FC35" w14:textId="24F55B0C"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610E939A" w14:textId="77777777" w:rsidTr="00236848">
        <w:trPr>
          <w:trHeight w:val="300"/>
        </w:trPr>
        <w:tc>
          <w:tcPr>
            <w:tcW w:w="9446" w:type="dxa"/>
            <w:shd w:val="clear" w:color="auto" w:fill="FFFFFF" w:themeFill="background1"/>
          </w:tcPr>
          <w:p w14:paraId="5E5899AD" w14:textId="77777777" w:rsidR="00236848" w:rsidRPr="00576EDC" w:rsidRDefault="00236848" w:rsidP="00236848">
            <w:pPr>
              <w:tabs>
                <w:tab w:val="left" w:pos="851"/>
              </w:tabs>
              <w:spacing w:after="120"/>
              <w:rPr>
                <w:rFonts w:cstheme="minorHAnsi"/>
                <w:sz w:val="24"/>
                <w:szCs w:val="24"/>
              </w:rPr>
            </w:pPr>
            <w:r>
              <w:rPr>
                <w:rFonts w:cstheme="minorHAnsi"/>
                <w:sz w:val="24"/>
                <w:szCs w:val="24"/>
              </w:rPr>
              <w:t>The play area layout and the range of equipment encourages social play</w:t>
            </w:r>
          </w:p>
        </w:tc>
        <w:sdt>
          <w:sdtPr>
            <w:id w:val="-412858095"/>
            <w14:checkbox>
              <w14:checked w14:val="0"/>
              <w14:checkedState w14:val="2612" w14:font="MS Gothic"/>
              <w14:uncheckedState w14:val="2610" w14:font="MS Gothic"/>
            </w14:checkbox>
          </w:sdtPr>
          <w:sdtContent>
            <w:tc>
              <w:tcPr>
                <w:tcW w:w="760" w:type="dxa"/>
                <w:shd w:val="clear" w:color="auto" w:fill="FFFFFF" w:themeFill="background1"/>
              </w:tcPr>
              <w:p w14:paraId="080C75C4" w14:textId="3051FEEE"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7BF3BDCB" w14:textId="77777777" w:rsidTr="00236848">
        <w:trPr>
          <w:trHeight w:val="300"/>
        </w:trPr>
        <w:tc>
          <w:tcPr>
            <w:tcW w:w="9446" w:type="dxa"/>
            <w:shd w:val="clear" w:color="auto" w:fill="FFFFFF" w:themeFill="background1"/>
          </w:tcPr>
          <w:p w14:paraId="07416C04" w14:textId="7BF55A63" w:rsidR="00236848" w:rsidRPr="00576EDC" w:rsidRDefault="00236848" w:rsidP="00236848">
            <w:pPr>
              <w:tabs>
                <w:tab w:val="left" w:pos="851"/>
              </w:tabs>
              <w:spacing w:after="120"/>
              <w:rPr>
                <w:rFonts w:cstheme="minorHAnsi"/>
                <w:sz w:val="24"/>
                <w:szCs w:val="24"/>
              </w:rPr>
            </w:pPr>
            <w:r>
              <w:rPr>
                <w:rFonts w:cstheme="minorHAnsi"/>
                <w:sz w:val="24"/>
                <w:szCs w:val="24"/>
              </w:rPr>
              <w:t xml:space="preserve">There is space for active play such as running, kicking/throwing a ball </w:t>
            </w:r>
          </w:p>
        </w:tc>
        <w:sdt>
          <w:sdtPr>
            <w:id w:val="-1453700176"/>
            <w14:checkbox>
              <w14:checked w14:val="0"/>
              <w14:checkedState w14:val="2612" w14:font="MS Gothic"/>
              <w14:uncheckedState w14:val="2610" w14:font="MS Gothic"/>
            </w14:checkbox>
          </w:sdtPr>
          <w:sdtContent>
            <w:tc>
              <w:tcPr>
                <w:tcW w:w="760" w:type="dxa"/>
                <w:shd w:val="clear" w:color="auto" w:fill="FFFFFF" w:themeFill="background1"/>
              </w:tcPr>
              <w:p w14:paraId="73D98C99" w14:textId="001754DE"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52D75DD8" w14:textId="77777777" w:rsidTr="00236848">
        <w:trPr>
          <w:trHeight w:val="300"/>
        </w:trPr>
        <w:tc>
          <w:tcPr>
            <w:tcW w:w="9446" w:type="dxa"/>
            <w:shd w:val="clear" w:color="auto" w:fill="FFFFFF" w:themeFill="background1"/>
          </w:tcPr>
          <w:p w14:paraId="50C50A75" w14:textId="34069FFD"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Pathways for bikes and other ride-on equipment are situated away from walkway</w:t>
            </w:r>
          </w:p>
        </w:tc>
        <w:sdt>
          <w:sdtPr>
            <w:id w:val="876513447"/>
            <w14:checkbox>
              <w14:checked w14:val="0"/>
              <w14:checkedState w14:val="2612" w14:font="MS Gothic"/>
              <w14:uncheckedState w14:val="2610" w14:font="MS Gothic"/>
            </w14:checkbox>
          </w:sdtPr>
          <w:sdtContent>
            <w:tc>
              <w:tcPr>
                <w:tcW w:w="760" w:type="dxa"/>
                <w:shd w:val="clear" w:color="auto" w:fill="FFFFFF" w:themeFill="background1"/>
              </w:tcPr>
              <w:p w14:paraId="322F1222" w14:textId="6CC32D56"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3E110E70" w14:textId="77777777" w:rsidTr="00236848">
        <w:trPr>
          <w:trHeight w:val="300"/>
        </w:trPr>
        <w:tc>
          <w:tcPr>
            <w:tcW w:w="9446" w:type="dxa"/>
            <w:shd w:val="clear" w:color="auto" w:fill="FFFFFF" w:themeFill="background1"/>
          </w:tcPr>
          <w:p w14:paraId="2B3809DA" w14:textId="6181782C"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Climbing equipment offers appropriate challenge</w:t>
            </w:r>
          </w:p>
        </w:tc>
        <w:sdt>
          <w:sdtPr>
            <w:id w:val="761182171"/>
            <w14:checkbox>
              <w14:checked w14:val="0"/>
              <w14:checkedState w14:val="2612" w14:font="MS Gothic"/>
              <w14:uncheckedState w14:val="2610" w14:font="MS Gothic"/>
            </w14:checkbox>
          </w:sdtPr>
          <w:sdtContent>
            <w:tc>
              <w:tcPr>
                <w:tcW w:w="760" w:type="dxa"/>
                <w:shd w:val="clear" w:color="auto" w:fill="FFFFFF" w:themeFill="background1"/>
              </w:tcPr>
              <w:p w14:paraId="1FDEB6A1" w14:textId="522925D9"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3166FA7A" w14:textId="77777777" w:rsidTr="00236848">
        <w:trPr>
          <w:trHeight w:val="300"/>
        </w:trPr>
        <w:tc>
          <w:tcPr>
            <w:tcW w:w="9446" w:type="dxa"/>
            <w:shd w:val="clear" w:color="auto" w:fill="FFFFFF" w:themeFill="background1"/>
          </w:tcPr>
          <w:p w14:paraId="2F63B143" w14:textId="3EEC1F8E"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 equipment can accommodate children with a range of physical skills</w:t>
            </w:r>
          </w:p>
        </w:tc>
        <w:sdt>
          <w:sdtPr>
            <w:id w:val="523986474"/>
            <w14:checkbox>
              <w14:checked w14:val="0"/>
              <w14:checkedState w14:val="2612" w14:font="MS Gothic"/>
              <w14:uncheckedState w14:val="2610" w14:font="MS Gothic"/>
            </w14:checkbox>
          </w:sdtPr>
          <w:sdtContent>
            <w:tc>
              <w:tcPr>
                <w:tcW w:w="760" w:type="dxa"/>
                <w:shd w:val="clear" w:color="auto" w:fill="FFFFFF" w:themeFill="background1"/>
              </w:tcPr>
              <w:p w14:paraId="1E941143" w14:textId="54E139DA"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3C339410" w14:textId="77777777" w:rsidTr="00236848">
        <w:trPr>
          <w:trHeight w:val="300"/>
        </w:trPr>
        <w:tc>
          <w:tcPr>
            <w:tcW w:w="9446" w:type="dxa"/>
            <w:shd w:val="clear" w:color="auto" w:fill="FFFFFF" w:themeFill="background1"/>
          </w:tcPr>
          <w:p w14:paraId="56A3EA91" w14:textId="03834FD3"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There are opportunities for a level of age-appropriate risk-taking play</w:t>
            </w:r>
          </w:p>
        </w:tc>
        <w:sdt>
          <w:sdtPr>
            <w:id w:val="-1092000055"/>
            <w14:checkbox>
              <w14:checked w14:val="0"/>
              <w14:checkedState w14:val="2612" w14:font="MS Gothic"/>
              <w14:uncheckedState w14:val="2610" w14:font="MS Gothic"/>
            </w14:checkbox>
          </w:sdtPr>
          <w:sdtContent>
            <w:tc>
              <w:tcPr>
                <w:tcW w:w="760" w:type="dxa"/>
                <w:shd w:val="clear" w:color="auto" w:fill="FFFFFF" w:themeFill="background1"/>
              </w:tcPr>
              <w:p w14:paraId="696AAB1E" w14:textId="41ED6498"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242FA6F0" w14:textId="77777777" w:rsidTr="00236848">
        <w:trPr>
          <w:trHeight w:val="300"/>
        </w:trPr>
        <w:tc>
          <w:tcPr>
            <w:tcW w:w="9446" w:type="dxa"/>
            <w:shd w:val="clear" w:color="auto" w:fill="FFFFFF" w:themeFill="background1"/>
          </w:tcPr>
          <w:p w14:paraId="21C3EE73" w14:textId="77777777"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There are spaces for messy and noisy play</w:t>
            </w:r>
          </w:p>
        </w:tc>
        <w:sdt>
          <w:sdtPr>
            <w:id w:val="-1770927696"/>
            <w14:checkbox>
              <w14:checked w14:val="0"/>
              <w14:checkedState w14:val="2612" w14:font="MS Gothic"/>
              <w14:uncheckedState w14:val="2610" w14:font="MS Gothic"/>
            </w14:checkbox>
          </w:sdtPr>
          <w:sdtContent>
            <w:tc>
              <w:tcPr>
                <w:tcW w:w="760" w:type="dxa"/>
                <w:shd w:val="clear" w:color="auto" w:fill="FFFFFF" w:themeFill="background1"/>
              </w:tcPr>
              <w:p w14:paraId="749F73F0" w14:textId="6A05BBD0"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4884D7DE" w14:textId="77777777" w:rsidTr="00236848">
        <w:trPr>
          <w:trHeight w:val="300"/>
        </w:trPr>
        <w:tc>
          <w:tcPr>
            <w:tcW w:w="9446" w:type="dxa"/>
            <w:shd w:val="clear" w:color="auto" w:fill="FFFFFF" w:themeFill="background1"/>
          </w:tcPr>
          <w:p w14:paraId="53241CA1" w14:textId="5F99FED5"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 sandpit is large enough to accommodate groups of children</w:t>
            </w:r>
          </w:p>
        </w:tc>
        <w:sdt>
          <w:sdtPr>
            <w:id w:val="-234552035"/>
            <w14:checkbox>
              <w14:checked w14:val="0"/>
              <w14:checkedState w14:val="2612" w14:font="MS Gothic"/>
              <w14:uncheckedState w14:val="2610" w14:font="MS Gothic"/>
            </w14:checkbox>
          </w:sdtPr>
          <w:sdtContent>
            <w:tc>
              <w:tcPr>
                <w:tcW w:w="760" w:type="dxa"/>
                <w:shd w:val="clear" w:color="auto" w:fill="FFFFFF" w:themeFill="background1"/>
              </w:tcPr>
              <w:p w14:paraId="2B6B255B" w14:textId="41C4178F"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2D8F757B" w14:textId="77777777" w:rsidTr="00236848">
        <w:trPr>
          <w:trHeight w:val="300"/>
        </w:trPr>
        <w:tc>
          <w:tcPr>
            <w:tcW w:w="9446" w:type="dxa"/>
            <w:shd w:val="clear" w:color="auto" w:fill="FFFFFF" w:themeFill="background1"/>
          </w:tcPr>
          <w:p w14:paraId="2B5A4840" w14:textId="651031F7"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 equipment is open-ended and can be used in a variety of ways</w:t>
            </w:r>
          </w:p>
        </w:tc>
        <w:sdt>
          <w:sdtPr>
            <w:id w:val="898710240"/>
            <w14:checkbox>
              <w14:checked w14:val="0"/>
              <w14:checkedState w14:val="2612" w14:font="MS Gothic"/>
              <w14:uncheckedState w14:val="2610" w14:font="MS Gothic"/>
            </w14:checkbox>
          </w:sdtPr>
          <w:sdtContent>
            <w:tc>
              <w:tcPr>
                <w:tcW w:w="760" w:type="dxa"/>
                <w:shd w:val="clear" w:color="auto" w:fill="FFFFFF" w:themeFill="background1"/>
              </w:tcPr>
              <w:p w14:paraId="4192889B" w14:textId="7D799038"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48C2764C" w14:textId="77777777" w:rsidTr="00236848">
        <w:trPr>
          <w:trHeight w:val="300"/>
        </w:trPr>
        <w:tc>
          <w:tcPr>
            <w:tcW w:w="9446" w:type="dxa"/>
            <w:shd w:val="clear" w:color="auto" w:fill="FFFFFF" w:themeFill="background1"/>
          </w:tcPr>
          <w:p w14:paraId="739ABAFC" w14:textId="77777777"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There are loose parts and moveable equipment</w:t>
            </w:r>
          </w:p>
        </w:tc>
        <w:sdt>
          <w:sdtPr>
            <w:id w:val="2000463525"/>
            <w14:checkbox>
              <w14:checked w14:val="0"/>
              <w14:checkedState w14:val="2612" w14:font="MS Gothic"/>
              <w14:uncheckedState w14:val="2610" w14:font="MS Gothic"/>
            </w14:checkbox>
          </w:sdtPr>
          <w:sdtContent>
            <w:tc>
              <w:tcPr>
                <w:tcW w:w="760" w:type="dxa"/>
                <w:shd w:val="clear" w:color="auto" w:fill="FFFFFF" w:themeFill="background1"/>
              </w:tcPr>
              <w:p w14:paraId="12044472" w14:textId="3343DCD1"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313C3A36" w14:textId="77777777" w:rsidTr="00236848">
        <w:trPr>
          <w:trHeight w:val="300"/>
        </w:trPr>
        <w:tc>
          <w:tcPr>
            <w:tcW w:w="9446" w:type="dxa"/>
            <w:shd w:val="clear" w:color="auto" w:fill="FFFFFF" w:themeFill="background1"/>
          </w:tcPr>
          <w:p w14:paraId="674113E1" w14:textId="3959CC37"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 play area and equipment promote independence</w:t>
            </w:r>
          </w:p>
        </w:tc>
        <w:sdt>
          <w:sdtPr>
            <w:id w:val="-1695218226"/>
            <w14:checkbox>
              <w14:checked w14:val="0"/>
              <w14:checkedState w14:val="2612" w14:font="MS Gothic"/>
              <w14:uncheckedState w14:val="2610" w14:font="MS Gothic"/>
            </w14:checkbox>
          </w:sdtPr>
          <w:sdtContent>
            <w:tc>
              <w:tcPr>
                <w:tcW w:w="760" w:type="dxa"/>
                <w:shd w:val="clear" w:color="auto" w:fill="FFFFFF" w:themeFill="background1"/>
              </w:tcPr>
              <w:p w14:paraId="46A48983" w14:textId="0430FECA"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0F9C6D12" w14:textId="77777777" w:rsidTr="00236848">
        <w:trPr>
          <w:trHeight w:val="300"/>
        </w:trPr>
        <w:tc>
          <w:tcPr>
            <w:tcW w:w="9446" w:type="dxa"/>
            <w:shd w:val="clear" w:color="auto" w:fill="FFFFFF" w:themeFill="background1"/>
          </w:tcPr>
          <w:p w14:paraId="6E91F85D" w14:textId="77777777" w:rsidR="00236848" w:rsidRDefault="00236848" w:rsidP="00236848">
            <w:pPr>
              <w:tabs>
                <w:tab w:val="left" w:pos="851"/>
              </w:tabs>
              <w:spacing w:after="120"/>
              <w:ind w:left="360" w:hanging="327"/>
              <w:rPr>
                <w:rFonts w:cstheme="minorHAnsi"/>
                <w:sz w:val="24"/>
                <w:szCs w:val="24"/>
              </w:rPr>
            </w:pPr>
            <w:r>
              <w:rPr>
                <w:rFonts w:cstheme="minorHAnsi"/>
                <w:sz w:val="24"/>
                <w:szCs w:val="24"/>
              </w:rPr>
              <w:t>The play area promotes problem-solving, investigation and discovery</w:t>
            </w:r>
          </w:p>
        </w:tc>
        <w:sdt>
          <w:sdtPr>
            <w:id w:val="-850025912"/>
            <w14:checkbox>
              <w14:checked w14:val="0"/>
              <w14:checkedState w14:val="2612" w14:font="MS Gothic"/>
              <w14:uncheckedState w14:val="2610" w14:font="MS Gothic"/>
            </w14:checkbox>
          </w:sdtPr>
          <w:sdtContent>
            <w:tc>
              <w:tcPr>
                <w:tcW w:w="760" w:type="dxa"/>
                <w:shd w:val="clear" w:color="auto" w:fill="FFFFFF" w:themeFill="background1"/>
              </w:tcPr>
              <w:p w14:paraId="70F20450" w14:textId="03CC1400"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1D59709E" w14:textId="77777777" w:rsidTr="00236848">
        <w:trPr>
          <w:trHeight w:val="300"/>
        </w:trPr>
        <w:tc>
          <w:tcPr>
            <w:tcW w:w="9446" w:type="dxa"/>
            <w:shd w:val="clear" w:color="auto" w:fill="FFFFFF" w:themeFill="background1"/>
          </w:tcPr>
          <w:p w14:paraId="7F1116B0" w14:textId="77777777"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 xml:space="preserve">There are defined spaces for passive and active </w:t>
            </w:r>
          </w:p>
        </w:tc>
        <w:sdt>
          <w:sdtPr>
            <w:id w:val="-1907373248"/>
            <w14:checkbox>
              <w14:checked w14:val="0"/>
              <w14:checkedState w14:val="2612" w14:font="MS Gothic"/>
              <w14:uncheckedState w14:val="2610" w14:font="MS Gothic"/>
            </w14:checkbox>
          </w:sdtPr>
          <w:sdtContent>
            <w:tc>
              <w:tcPr>
                <w:tcW w:w="760" w:type="dxa"/>
                <w:shd w:val="clear" w:color="auto" w:fill="FFFFFF" w:themeFill="background1"/>
              </w:tcPr>
              <w:p w14:paraId="4DA06542" w14:textId="66E08D07"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38EA328D" w14:textId="77777777" w:rsidTr="00236848">
        <w:trPr>
          <w:trHeight w:val="300"/>
        </w:trPr>
        <w:tc>
          <w:tcPr>
            <w:tcW w:w="9446" w:type="dxa"/>
            <w:shd w:val="clear" w:color="auto" w:fill="FFFFFF" w:themeFill="background1"/>
          </w:tcPr>
          <w:p w14:paraId="0B42167F" w14:textId="77777777"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Equipment free areas, children planning and making equipment selections</w:t>
            </w:r>
          </w:p>
        </w:tc>
        <w:sdt>
          <w:sdtPr>
            <w:id w:val="-1625454166"/>
            <w14:checkbox>
              <w14:checked w14:val="0"/>
              <w14:checkedState w14:val="2612" w14:font="MS Gothic"/>
              <w14:uncheckedState w14:val="2610" w14:font="MS Gothic"/>
            </w14:checkbox>
          </w:sdtPr>
          <w:sdtContent>
            <w:tc>
              <w:tcPr>
                <w:tcW w:w="760" w:type="dxa"/>
                <w:shd w:val="clear" w:color="auto" w:fill="FFFFFF" w:themeFill="background1"/>
              </w:tcPr>
              <w:p w14:paraId="0165C95A" w14:textId="50B5C295"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5DD77A93" w14:textId="77777777" w:rsidTr="00236848">
        <w:trPr>
          <w:trHeight w:val="300"/>
        </w:trPr>
        <w:tc>
          <w:tcPr>
            <w:tcW w:w="9446" w:type="dxa"/>
            <w:shd w:val="clear" w:color="auto" w:fill="FFFFFF" w:themeFill="background1"/>
          </w:tcPr>
          <w:p w14:paraId="0BA20F30" w14:textId="44FC1AA5"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 xml:space="preserve">The children have access to water and are encouraged to be water wise </w:t>
            </w:r>
          </w:p>
        </w:tc>
        <w:sdt>
          <w:sdtPr>
            <w:id w:val="-806552444"/>
            <w14:checkbox>
              <w14:checked w14:val="0"/>
              <w14:checkedState w14:val="2612" w14:font="MS Gothic"/>
              <w14:uncheckedState w14:val="2610" w14:font="MS Gothic"/>
            </w14:checkbox>
          </w:sdtPr>
          <w:sdtContent>
            <w:tc>
              <w:tcPr>
                <w:tcW w:w="760" w:type="dxa"/>
                <w:shd w:val="clear" w:color="auto" w:fill="FFFFFF" w:themeFill="background1"/>
              </w:tcPr>
              <w:p w14:paraId="632D59B6" w14:textId="6984284D"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580C6B97" w14:textId="77777777" w:rsidTr="00236848">
        <w:trPr>
          <w:trHeight w:val="300"/>
        </w:trPr>
        <w:tc>
          <w:tcPr>
            <w:tcW w:w="9446" w:type="dxa"/>
            <w:shd w:val="clear" w:color="auto" w:fill="FFFFFF" w:themeFill="background1"/>
          </w:tcPr>
          <w:p w14:paraId="2E8642FA" w14:textId="1696FC6B"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Children have access to a range of natural/recycled materials</w:t>
            </w:r>
          </w:p>
        </w:tc>
        <w:sdt>
          <w:sdtPr>
            <w:id w:val="471181781"/>
            <w14:checkbox>
              <w14:checked w14:val="0"/>
              <w14:checkedState w14:val="2612" w14:font="MS Gothic"/>
              <w14:uncheckedState w14:val="2610" w14:font="MS Gothic"/>
            </w14:checkbox>
          </w:sdtPr>
          <w:sdtContent>
            <w:tc>
              <w:tcPr>
                <w:tcW w:w="760" w:type="dxa"/>
                <w:shd w:val="clear" w:color="auto" w:fill="FFFFFF" w:themeFill="background1"/>
              </w:tcPr>
              <w:p w14:paraId="6FC44809" w14:textId="62B15A70"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618839CB" w14:textId="77777777" w:rsidTr="00236848">
        <w:trPr>
          <w:trHeight w:val="300"/>
        </w:trPr>
        <w:tc>
          <w:tcPr>
            <w:tcW w:w="9446" w:type="dxa"/>
            <w:shd w:val="clear" w:color="auto" w:fill="FFFFFF" w:themeFill="background1"/>
          </w:tcPr>
          <w:p w14:paraId="6F887677" w14:textId="77777777" w:rsidR="00236848" w:rsidRPr="00576EDC" w:rsidRDefault="00236848" w:rsidP="00236848">
            <w:pPr>
              <w:tabs>
                <w:tab w:val="left" w:pos="851"/>
              </w:tabs>
              <w:spacing w:after="120"/>
              <w:rPr>
                <w:rFonts w:cstheme="minorHAnsi"/>
                <w:sz w:val="24"/>
                <w:szCs w:val="24"/>
              </w:rPr>
            </w:pPr>
            <w:r>
              <w:rPr>
                <w:rFonts w:cstheme="minorHAnsi"/>
                <w:sz w:val="24"/>
                <w:szCs w:val="24"/>
              </w:rPr>
              <w:t>The children empty water vessels onto garden at the end of the play period</w:t>
            </w:r>
          </w:p>
        </w:tc>
        <w:sdt>
          <w:sdtPr>
            <w:id w:val="-1848713020"/>
            <w14:checkbox>
              <w14:checked w14:val="0"/>
              <w14:checkedState w14:val="2612" w14:font="MS Gothic"/>
              <w14:uncheckedState w14:val="2610" w14:font="MS Gothic"/>
            </w14:checkbox>
          </w:sdtPr>
          <w:sdtContent>
            <w:tc>
              <w:tcPr>
                <w:tcW w:w="760" w:type="dxa"/>
                <w:shd w:val="clear" w:color="auto" w:fill="FFFFFF" w:themeFill="background1"/>
              </w:tcPr>
              <w:p w14:paraId="6135A1AC" w14:textId="19F9ED16"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096EB347" w14:textId="77777777" w:rsidTr="00236848">
        <w:trPr>
          <w:trHeight w:val="300"/>
        </w:trPr>
        <w:tc>
          <w:tcPr>
            <w:tcW w:w="9446" w:type="dxa"/>
            <w:shd w:val="clear" w:color="auto" w:fill="FFFFFF" w:themeFill="background1"/>
          </w:tcPr>
          <w:p w14:paraId="421E19AE" w14:textId="19A80C99" w:rsidR="00236848" w:rsidRPr="00576EDC" w:rsidRDefault="00236848" w:rsidP="00236848">
            <w:pPr>
              <w:tabs>
                <w:tab w:val="left" w:pos="851"/>
              </w:tabs>
              <w:spacing w:after="120"/>
              <w:ind w:left="360" w:hanging="327"/>
              <w:rPr>
                <w:rFonts w:cstheme="minorHAnsi"/>
                <w:sz w:val="24"/>
                <w:szCs w:val="24"/>
              </w:rPr>
            </w:pPr>
            <w:r>
              <w:rPr>
                <w:rFonts w:cstheme="minorHAnsi"/>
                <w:sz w:val="24"/>
                <w:szCs w:val="24"/>
              </w:rPr>
              <w:t>There are wet/dry riverbeds (or places to create ‘rivers’)</w:t>
            </w:r>
          </w:p>
        </w:tc>
        <w:sdt>
          <w:sdtPr>
            <w:id w:val="1209080076"/>
            <w14:checkbox>
              <w14:checked w14:val="0"/>
              <w14:checkedState w14:val="2612" w14:font="MS Gothic"/>
              <w14:uncheckedState w14:val="2610" w14:font="MS Gothic"/>
            </w14:checkbox>
          </w:sdtPr>
          <w:sdtContent>
            <w:tc>
              <w:tcPr>
                <w:tcW w:w="760" w:type="dxa"/>
                <w:shd w:val="clear" w:color="auto" w:fill="FFFFFF" w:themeFill="background1"/>
              </w:tcPr>
              <w:p w14:paraId="17CC087F" w14:textId="1EC535D9"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5CDD9031" w14:textId="77777777" w:rsidTr="00236848">
        <w:trPr>
          <w:trHeight w:val="300"/>
        </w:trPr>
        <w:tc>
          <w:tcPr>
            <w:tcW w:w="9446" w:type="dxa"/>
            <w:shd w:val="clear" w:color="auto" w:fill="FFFFFF" w:themeFill="background1"/>
          </w:tcPr>
          <w:p w14:paraId="76E054AD" w14:textId="77777777" w:rsidR="00236848" w:rsidRPr="00576EDC" w:rsidRDefault="00236848" w:rsidP="00236848">
            <w:pPr>
              <w:spacing w:after="120"/>
              <w:ind w:left="33"/>
              <w:rPr>
                <w:rFonts w:cstheme="minorHAnsi"/>
                <w:sz w:val="24"/>
                <w:szCs w:val="24"/>
              </w:rPr>
            </w:pPr>
            <w:r>
              <w:rPr>
                <w:rFonts w:cstheme="minorHAnsi"/>
                <w:sz w:val="24"/>
                <w:szCs w:val="24"/>
              </w:rPr>
              <w:t>The play area provides opportunities for children to interact with natural materials – plants, bark, leaves, grass, soil, water, rocks, boulders, logs, sticks, shells, etc.</w:t>
            </w:r>
          </w:p>
        </w:tc>
        <w:sdt>
          <w:sdtPr>
            <w:id w:val="492764034"/>
            <w14:checkbox>
              <w14:checked w14:val="0"/>
              <w14:checkedState w14:val="2612" w14:font="MS Gothic"/>
              <w14:uncheckedState w14:val="2610" w14:font="MS Gothic"/>
            </w14:checkbox>
          </w:sdtPr>
          <w:sdtContent>
            <w:tc>
              <w:tcPr>
                <w:tcW w:w="760" w:type="dxa"/>
                <w:shd w:val="clear" w:color="auto" w:fill="FFFFFF" w:themeFill="background1"/>
              </w:tcPr>
              <w:p w14:paraId="171D5F4B" w14:textId="147C479C"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1BAB1344" w14:textId="77777777" w:rsidTr="00236848">
        <w:trPr>
          <w:trHeight w:val="300"/>
        </w:trPr>
        <w:tc>
          <w:tcPr>
            <w:tcW w:w="9446" w:type="dxa"/>
            <w:shd w:val="clear" w:color="auto" w:fill="FFFFFF" w:themeFill="background1"/>
          </w:tcPr>
          <w:p w14:paraId="3AF1A0BC" w14:textId="77777777" w:rsidR="00236848" w:rsidRPr="00576EDC" w:rsidRDefault="00236848" w:rsidP="00236848">
            <w:pPr>
              <w:tabs>
                <w:tab w:val="left" w:pos="851"/>
              </w:tabs>
              <w:spacing w:after="120"/>
              <w:rPr>
                <w:rFonts w:cstheme="minorHAnsi"/>
                <w:sz w:val="24"/>
                <w:szCs w:val="24"/>
              </w:rPr>
            </w:pPr>
            <w:r>
              <w:rPr>
                <w:rFonts w:cstheme="minorHAnsi"/>
                <w:sz w:val="24"/>
                <w:szCs w:val="24"/>
              </w:rPr>
              <w:t>Children are encouraged to care for and respect the environment and natural resources – collect only leaf litter rather than pulling leaves from trees, caring for the garden etc.</w:t>
            </w:r>
          </w:p>
        </w:tc>
        <w:sdt>
          <w:sdtPr>
            <w:id w:val="-39434140"/>
            <w14:checkbox>
              <w14:checked w14:val="0"/>
              <w14:checkedState w14:val="2612" w14:font="MS Gothic"/>
              <w14:uncheckedState w14:val="2610" w14:font="MS Gothic"/>
            </w14:checkbox>
          </w:sdtPr>
          <w:sdtContent>
            <w:tc>
              <w:tcPr>
                <w:tcW w:w="760" w:type="dxa"/>
                <w:shd w:val="clear" w:color="auto" w:fill="FFFFFF" w:themeFill="background1"/>
              </w:tcPr>
              <w:p w14:paraId="62B02C94" w14:textId="3C18521F"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236848" w:rsidRPr="00BB2DD9" w14:paraId="6963E001" w14:textId="77777777" w:rsidTr="00236848">
        <w:trPr>
          <w:trHeight w:val="1712"/>
        </w:trPr>
        <w:tc>
          <w:tcPr>
            <w:tcW w:w="9446" w:type="dxa"/>
            <w:shd w:val="clear" w:color="auto" w:fill="FFFFFF" w:themeFill="background1"/>
          </w:tcPr>
          <w:p w14:paraId="0D0EE7F4" w14:textId="2C875623" w:rsidR="00236848" w:rsidRPr="006C4E12" w:rsidRDefault="00236848" w:rsidP="00236848">
            <w:pPr>
              <w:tabs>
                <w:tab w:val="left" w:pos="851"/>
              </w:tabs>
              <w:spacing w:after="120"/>
              <w:rPr>
                <w:rFonts w:cstheme="minorHAnsi"/>
                <w:sz w:val="24"/>
                <w:szCs w:val="24"/>
              </w:rPr>
            </w:pPr>
            <w:r w:rsidRPr="00DE6839">
              <w:rPr>
                <w:rFonts w:cstheme="minorHAnsi"/>
                <w:sz w:val="24"/>
                <w:szCs w:val="24"/>
              </w:rPr>
              <w:t>Other</w:t>
            </w:r>
            <w:r>
              <w:rPr>
                <w:rFonts w:cstheme="minorHAnsi"/>
                <w:sz w:val="24"/>
                <w:szCs w:val="24"/>
              </w:rPr>
              <w:t xml:space="preserve"> – please add any other features of the outdoor play area that contribute to the quality of the play spaces.</w:t>
            </w:r>
          </w:p>
        </w:tc>
        <w:sdt>
          <w:sdtPr>
            <w:id w:val="405189262"/>
            <w14:checkbox>
              <w14:checked w14:val="0"/>
              <w14:checkedState w14:val="2612" w14:font="MS Gothic"/>
              <w14:uncheckedState w14:val="2610" w14:font="MS Gothic"/>
            </w14:checkbox>
          </w:sdtPr>
          <w:sdtContent>
            <w:tc>
              <w:tcPr>
                <w:tcW w:w="760" w:type="dxa"/>
                <w:shd w:val="clear" w:color="auto" w:fill="FFFFFF" w:themeFill="background1"/>
              </w:tcPr>
              <w:p w14:paraId="0FE543BA" w14:textId="24752A25" w:rsidR="00236848" w:rsidRPr="00576EDC" w:rsidRDefault="00236848" w:rsidP="00236848">
                <w:pPr>
                  <w:tabs>
                    <w:tab w:val="left" w:pos="851"/>
                  </w:tabs>
                  <w:spacing w:after="120"/>
                  <w:ind w:left="360" w:hanging="327"/>
                  <w:rPr>
                    <w:rFonts w:cstheme="minorHAnsi"/>
                    <w:sz w:val="24"/>
                    <w:szCs w:val="24"/>
                  </w:rPr>
                </w:pPr>
                <w:r w:rsidRPr="007C3725">
                  <w:rPr>
                    <w:rFonts w:ascii="MS Gothic" w:eastAsia="MS Gothic" w:hAnsi="MS Gothic" w:hint="eastAsia"/>
                  </w:rPr>
                  <w:t>☐</w:t>
                </w:r>
              </w:p>
            </w:tc>
          </w:sdtContent>
        </w:sdt>
      </w:tr>
      <w:tr w:rsidR="005C41E7" w:rsidRPr="00310EFE" w14:paraId="31EC32AA" w14:textId="77777777" w:rsidTr="00236848">
        <w:trPr>
          <w:trHeight w:val="293"/>
        </w:trPr>
        <w:tc>
          <w:tcPr>
            <w:tcW w:w="10206" w:type="dxa"/>
            <w:gridSpan w:val="2"/>
            <w:shd w:val="clear" w:color="auto" w:fill="DEEAF6" w:themeFill="accent5" w:themeFillTint="33"/>
          </w:tcPr>
          <w:p w14:paraId="7B2ABEF2" w14:textId="679CBB81" w:rsidR="005C41E7" w:rsidRPr="00576EDC" w:rsidRDefault="005C41E7" w:rsidP="005F34BE">
            <w:pPr>
              <w:tabs>
                <w:tab w:val="left" w:pos="851"/>
              </w:tabs>
              <w:spacing w:line="276" w:lineRule="auto"/>
              <w:rPr>
                <w:rFonts w:cstheme="minorHAnsi"/>
                <w:b/>
                <w:sz w:val="24"/>
                <w:szCs w:val="24"/>
              </w:rPr>
            </w:pPr>
            <w:bookmarkStart w:id="12" w:name="_Hlk69294270"/>
            <w:r w:rsidRPr="00273541">
              <w:rPr>
                <w:rFonts w:cstheme="minorHAnsi"/>
                <w:bCs/>
                <w:sz w:val="24"/>
                <w:szCs w:val="24"/>
              </w:rPr>
              <w:t xml:space="preserve">Key </w:t>
            </w:r>
            <w:r w:rsidR="00273541">
              <w:rPr>
                <w:rFonts w:cstheme="minorHAnsi"/>
                <w:bCs/>
                <w:sz w:val="24"/>
                <w:szCs w:val="24"/>
              </w:rPr>
              <w:t>s</w:t>
            </w:r>
            <w:r w:rsidRPr="00273541">
              <w:rPr>
                <w:rFonts w:cstheme="minorHAnsi"/>
                <w:bCs/>
                <w:sz w:val="24"/>
                <w:szCs w:val="24"/>
              </w:rPr>
              <w:t xml:space="preserve">trengths: </w:t>
            </w:r>
            <w:r w:rsidRPr="00576EDC">
              <w:rPr>
                <w:rFonts w:cstheme="minorHAnsi"/>
                <w:bCs/>
                <w:sz w:val="24"/>
                <w:szCs w:val="24"/>
              </w:rPr>
              <w:t>What makes this play space a quality learning environment?</w:t>
            </w:r>
          </w:p>
        </w:tc>
      </w:tr>
      <w:tr w:rsidR="005C41E7" w:rsidRPr="0022324C" w14:paraId="22287BCD" w14:textId="77777777" w:rsidTr="00236848">
        <w:trPr>
          <w:trHeight w:val="175"/>
        </w:trPr>
        <w:tc>
          <w:tcPr>
            <w:tcW w:w="10206" w:type="dxa"/>
            <w:gridSpan w:val="2"/>
          </w:tcPr>
          <w:p w14:paraId="4D607B33" w14:textId="77777777" w:rsidR="005C41E7" w:rsidRPr="00273541" w:rsidRDefault="005C41E7" w:rsidP="005F34BE">
            <w:pPr>
              <w:tabs>
                <w:tab w:val="left" w:pos="851"/>
              </w:tabs>
              <w:spacing w:line="276" w:lineRule="auto"/>
              <w:rPr>
                <w:rFonts w:cstheme="minorHAnsi"/>
                <w:bCs/>
                <w:sz w:val="24"/>
                <w:szCs w:val="24"/>
              </w:rPr>
            </w:pPr>
          </w:p>
          <w:p w14:paraId="09632C65" w14:textId="7E3340AF" w:rsidR="005C41E7" w:rsidRDefault="005C41E7" w:rsidP="005F34BE">
            <w:pPr>
              <w:tabs>
                <w:tab w:val="left" w:pos="851"/>
              </w:tabs>
              <w:spacing w:line="276" w:lineRule="auto"/>
              <w:rPr>
                <w:rFonts w:cstheme="minorHAnsi"/>
                <w:bCs/>
                <w:sz w:val="24"/>
                <w:szCs w:val="24"/>
              </w:rPr>
            </w:pPr>
          </w:p>
          <w:p w14:paraId="0F458518" w14:textId="6510166A" w:rsidR="00236848" w:rsidRPr="00273541" w:rsidRDefault="00236848" w:rsidP="005F34BE">
            <w:pPr>
              <w:tabs>
                <w:tab w:val="left" w:pos="851"/>
              </w:tabs>
              <w:spacing w:line="276" w:lineRule="auto"/>
              <w:rPr>
                <w:rFonts w:cstheme="minorHAnsi"/>
                <w:bCs/>
                <w:sz w:val="24"/>
                <w:szCs w:val="24"/>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3CAAE281" w14:textId="77777777" w:rsidR="005C41E7" w:rsidRPr="00273541" w:rsidRDefault="005C41E7" w:rsidP="005F34BE">
            <w:pPr>
              <w:tabs>
                <w:tab w:val="left" w:pos="851"/>
              </w:tabs>
              <w:spacing w:line="276" w:lineRule="auto"/>
              <w:rPr>
                <w:rFonts w:cstheme="minorHAnsi"/>
                <w:bCs/>
                <w:sz w:val="24"/>
                <w:szCs w:val="24"/>
              </w:rPr>
            </w:pPr>
          </w:p>
          <w:p w14:paraId="02C0311B" w14:textId="77777777" w:rsidR="005C41E7" w:rsidRPr="00576EDC" w:rsidRDefault="005C41E7" w:rsidP="005F34BE">
            <w:pPr>
              <w:tabs>
                <w:tab w:val="left" w:pos="851"/>
              </w:tabs>
              <w:spacing w:line="276" w:lineRule="auto"/>
              <w:rPr>
                <w:rFonts w:cstheme="minorHAnsi"/>
                <w:b/>
                <w:sz w:val="24"/>
                <w:szCs w:val="24"/>
              </w:rPr>
            </w:pPr>
          </w:p>
        </w:tc>
      </w:tr>
      <w:tr w:rsidR="005C41E7" w:rsidRPr="0022324C" w14:paraId="6A30AE3F" w14:textId="77777777" w:rsidTr="00236848">
        <w:trPr>
          <w:trHeight w:val="345"/>
        </w:trPr>
        <w:tc>
          <w:tcPr>
            <w:tcW w:w="10206" w:type="dxa"/>
            <w:gridSpan w:val="2"/>
            <w:shd w:val="clear" w:color="auto" w:fill="DEEAF6" w:themeFill="accent5" w:themeFillTint="33"/>
          </w:tcPr>
          <w:p w14:paraId="06223AA6" w14:textId="7B3296A0" w:rsidR="005C41E7" w:rsidRPr="00576EDC" w:rsidRDefault="005C41E7" w:rsidP="005F34BE">
            <w:pPr>
              <w:tabs>
                <w:tab w:val="left" w:pos="851"/>
              </w:tabs>
              <w:spacing w:line="276" w:lineRule="auto"/>
              <w:rPr>
                <w:rFonts w:cstheme="minorHAnsi"/>
                <w:b/>
                <w:sz w:val="24"/>
                <w:szCs w:val="24"/>
              </w:rPr>
            </w:pPr>
            <w:r w:rsidRPr="00273541">
              <w:rPr>
                <w:rFonts w:cstheme="minorHAnsi"/>
                <w:bCs/>
                <w:sz w:val="24"/>
                <w:szCs w:val="24"/>
              </w:rPr>
              <w:t>Challenges:</w:t>
            </w:r>
            <w:r w:rsidRPr="00576EDC">
              <w:rPr>
                <w:rFonts w:cstheme="minorHAnsi"/>
                <w:b/>
                <w:sz w:val="24"/>
                <w:szCs w:val="24"/>
              </w:rPr>
              <w:t xml:space="preserve"> </w:t>
            </w:r>
            <w:r w:rsidRPr="00CD655E">
              <w:rPr>
                <w:rFonts w:cstheme="minorHAnsi"/>
                <w:iCs/>
                <w:sz w:val="24"/>
                <w:szCs w:val="24"/>
              </w:rPr>
              <w:t xml:space="preserve">Describe any </w:t>
            </w:r>
            <w:r w:rsidR="008649EA">
              <w:rPr>
                <w:rFonts w:cstheme="minorHAnsi"/>
                <w:iCs/>
                <w:sz w:val="24"/>
                <w:szCs w:val="24"/>
              </w:rPr>
              <w:t xml:space="preserve">aspects </w:t>
            </w:r>
            <w:r w:rsidRPr="00CD655E">
              <w:rPr>
                <w:rFonts w:cstheme="minorHAnsi"/>
                <w:iCs/>
                <w:sz w:val="24"/>
                <w:szCs w:val="24"/>
              </w:rPr>
              <w:t>of this play space</w:t>
            </w:r>
            <w:r w:rsidR="00C90A4F">
              <w:rPr>
                <w:rFonts w:cstheme="minorHAnsi"/>
                <w:iCs/>
                <w:sz w:val="24"/>
                <w:szCs w:val="24"/>
              </w:rPr>
              <w:t xml:space="preserve"> that </w:t>
            </w:r>
            <w:r w:rsidR="008649EA">
              <w:rPr>
                <w:rFonts w:cstheme="minorHAnsi"/>
                <w:iCs/>
                <w:sz w:val="24"/>
                <w:szCs w:val="24"/>
              </w:rPr>
              <w:t>are</w:t>
            </w:r>
            <w:r w:rsidR="00C90A4F">
              <w:rPr>
                <w:rFonts w:cstheme="minorHAnsi"/>
                <w:iCs/>
                <w:sz w:val="24"/>
                <w:szCs w:val="24"/>
              </w:rPr>
              <w:t xml:space="preserve"> challenging or impacts the environment, </w:t>
            </w:r>
            <w:r w:rsidR="00C90A4F" w:rsidRPr="00C90A4F">
              <w:rPr>
                <w:rFonts w:cstheme="minorHAnsi"/>
                <w:i/>
                <w:sz w:val="24"/>
                <w:szCs w:val="24"/>
              </w:rPr>
              <w:t>(e.g.,</w:t>
            </w:r>
            <w:r w:rsidRPr="00C90A4F">
              <w:rPr>
                <w:rFonts w:cstheme="minorHAnsi"/>
                <w:i/>
                <w:sz w:val="24"/>
                <w:szCs w:val="24"/>
              </w:rPr>
              <w:t xml:space="preserve"> poor drainage; supervision difficulties; noisy traffic etc</w:t>
            </w:r>
            <w:r w:rsidR="00273541" w:rsidRPr="00C90A4F">
              <w:rPr>
                <w:rFonts w:cstheme="minorHAnsi"/>
                <w:i/>
                <w:sz w:val="24"/>
                <w:szCs w:val="24"/>
              </w:rPr>
              <w:t>.</w:t>
            </w:r>
            <w:r w:rsidR="00C90A4F" w:rsidRPr="00C90A4F">
              <w:rPr>
                <w:rFonts w:cstheme="minorHAnsi"/>
                <w:i/>
                <w:sz w:val="24"/>
                <w:szCs w:val="24"/>
              </w:rPr>
              <w:t>)</w:t>
            </w:r>
            <w:r w:rsidR="00C90A4F">
              <w:rPr>
                <w:rFonts w:cstheme="minorHAnsi"/>
                <w:iCs/>
                <w:sz w:val="24"/>
                <w:szCs w:val="24"/>
              </w:rPr>
              <w:t>.</w:t>
            </w:r>
          </w:p>
        </w:tc>
      </w:tr>
      <w:tr w:rsidR="005C41E7" w:rsidRPr="0022324C" w14:paraId="5137D797" w14:textId="77777777" w:rsidTr="00236848">
        <w:trPr>
          <w:trHeight w:val="495"/>
        </w:trPr>
        <w:tc>
          <w:tcPr>
            <w:tcW w:w="10206" w:type="dxa"/>
            <w:gridSpan w:val="2"/>
          </w:tcPr>
          <w:p w14:paraId="68998CB6" w14:textId="77777777" w:rsidR="005C41E7" w:rsidRDefault="005C41E7" w:rsidP="005F34BE">
            <w:pPr>
              <w:tabs>
                <w:tab w:val="left" w:pos="851"/>
              </w:tabs>
              <w:spacing w:line="276" w:lineRule="auto"/>
              <w:rPr>
                <w:rFonts w:cstheme="minorHAnsi"/>
                <w:b/>
                <w:sz w:val="24"/>
                <w:szCs w:val="24"/>
              </w:rPr>
            </w:pPr>
          </w:p>
          <w:p w14:paraId="65B81C8C" w14:textId="3538D2D9" w:rsidR="005C41E7" w:rsidRDefault="005C41E7" w:rsidP="005F34BE">
            <w:pPr>
              <w:tabs>
                <w:tab w:val="left" w:pos="851"/>
              </w:tabs>
              <w:spacing w:line="276" w:lineRule="auto"/>
              <w:rPr>
                <w:rFonts w:cstheme="minorHAnsi"/>
                <w:b/>
                <w:sz w:val="24"/>
                <w:szCs w:val="24"/>
              </w:rPr>
            </w:pPr>
          </w:p>
          <w:p w14:paraId="5FFDAFB6" w14:textId="224AD400" w:rsidR="00236848" w:rsidRDefault="00236848" w:rsidP="005F34BE">
            <w:pPr>
              <w:tabs>
                <w:tab w:val="left" w:pos="851"/>
              </w:tabs>
              <w:spacing w:line="276" w:lineRule="auto"/>
              <w:rPr>
                <w:rFonts w:cstheme="minorHAnsi"/>
                <w:b/>
                <w:sz w:val="24"/>
                <w:szCs w:val="24"/>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632C1F6B" w14:textId="77777777" w:rsidR="005C41E7" w:rsidRDefault="005C41E7" w:rsidP="005F34BE">
            <w:pPr>
              <w:tabs>
                <w:tab w:val="left" w:pos="851"/>
              </w:tabs>
              <w:spacing w:line="276" w:lineRule="auto"/>
              <w:rPr>
                <w:rFonts w:cstheme="minorHAnsi"/>
                <w:b/>
                <w:sz w:val="24"/>
                <w:szCs w:val="24"/>
              </w:rPr>
            </w:pPr>
          </w:p>
          <w:p w14:paraId="2EBE2FAD" w14:textId="77777777" w:rsidR="005C41E7" w:rsidRPr="00576EDC" w:rsidRDefault="005C41E7" w:rsidP="005F34BE">
            <w:pPr>
              <w:tabs>
                <w:tab w:val="left" w:pos="851"/>
              </w:tabs>
              <w:spacing w:line="276" w:lineRule="auto"/>
              <w:rPr>
                <w:rFonts w:cstheme="minorHAnsi"/>
                <w:b/>
                <w:sz w:val="24"/>
                <w:szCs w:val="24"/>
              </w:rPr>
            </w:pPr>
          </w:p>
        </w:tc>
      </w:tr>
      <w:tr w:rsidR="006C4E35" w:rsidRPr="0022324C" w14:paraId="0149F6D0" w14:textId="77777777" w:rsidTr="00236848">
        <w:trPr>
          <w:trHeight w:val="495"/>
        </w:trPr>
        <w:tc>
          <w:tcPr>
            <w:tcW w:w="10206" w:type="dxa"/>
            <w:gridSpan w:val="2"/>
            <w:shd w:val="clear" w:color="auto" w:fill="DEEAF6" w:themeFill="accent5" w:themeFillTint="33"/>
          </w:tcPr>
          <w:p w14:paraId="3633EE4E" w14:textId="25B459B1" w:rsidR="00801BF3" w:rsidRPr="00273541" w:rsidRDefault="006C4E35" w:rsidP="005F34BE">
            <w:pPr>
              <w:tabs>
                <w:tab w:val="left" w:pos="851"/>
              </w:tabs>
              <w:spacing w:line="276" w:lineRule="auto"/>
              <w:rPr>
                <w:rFonts w:cstheme="minorHAnsi"/>
                <w:bCs/>
                <w:sz w:val="24"/>
                <w:szCs w:val="24"/>
              </w:rPr>
            </w:pPr>
            <w:r w:rsidRPr="00273541">
              <w:rPr>
                <w:rFonts w:cstheme="minorHAnsi"/>
                <w:bCs/>
                <w:sz w:val="24"/>
                <w:szCs w:val="24"/>
              </w:rPr>
              <w:t>List the element/s</w:t>
            </w:r>
            <w:r w:rsidR="00801BF3" w:rsidRPr="00273541">
              <w:rPr>
                <w:rFonts w:cstheme="minorHAnsi"/>
                <w:bCs/>
                <w:sz w:val="24"/>
                <w:szCs w:val="24"/>
              </w:rPr>
              <w:t xml:space="preserve"> of the NQS (</w:t>
            </w:r>
            <w:r w:rsidRPr="00273541">
              <w:rPr>
                <w:rStyle w:val="NormalGSAChar"/>
                <w:bCs/>
              </w:rPr>
              <w:t>name and number)</w:t>
            </w:r>
            <w:r w:rsidRPr="00273541">
              <w:rPr>
                <w:rFonts w:cstheme="minorHAnsi"/>
                <w:bCs/>
                <w:sz w:val="24"/>
                <w:szCs w:val="24"/>
              </w:rPr>
              <w:t xml:space="preserve"> </w:t>
            </w:r>
            <w:r w:rsidRPr="00273541">
              <w:rPr>
                <w:rStyle w:val="NormalGSAChar"/>
                <w:bCs/>
              </w:rPr>
              <w:t>that your identified strengths and challenges connect to</w:t>
            </w:r>
            <w:r w:rsidR="00C90A4F">
              <w:rPr>
                <w:rStyle w:val="NormalGSAChar"/>
                <w:bCs/>
              </w:rPr>
              <w:t xml:space="preserve">, </w:t>
            </w:r>
            <w:r w:rsidR="00C90A4F">
              <w:rPr>
                <w:rStyle w:val="NormalGSAChar"/>
              </w:rPr>
              <w:t>(e</w:t>
            </w:r>
            <w:r w:rsidR="00C90A4F" w:rsidRPr="00C90A4F">
              <w:rPr>
                <w:rFonts w:cstheme="minorHAnsi"/>
                <w:bCs/>
                <w:i/>
                <w:iCs/>
                <w:sz w:val="24"/>
                <w:szCs w:val="24"/>
              </w:rPr>
              <w:t>.g.,</w:t>
            </w:r>
            <w:r w:rsidR="00273541" w:rsidRPr="00C90A4F">
              <w:rPr>
                <w:rFonts w:cstheme="minorHAnsi"/>
                <w:bCs/>
                <w:i/>
                <w:iCs/>
                <w:sz w:val="24"/>
                <w:szCs w:val="24"/>
              </w:rPr>
              <w:t xml:space="preserve"> </w:t>
            </w:r>
            <w:r w:rsidR="0074780F" w:rsidRPr="00C90A4F">
              <w:rPr>
                <w:rFonts w:cstheme="minorHAnsi"/>
                <w:bCs/>
                <w:i/>
                <w:iCs/>
                <w:sz w:val="24"/>
                <w:szCs w:val="24"/>
              </w:rPr>
              <w:t xml:space="preserve">3.2.1 </w:t>
            </w:r>
            <w:r w:rsidR="0074780F" w:rsidRPr="00C90A4F">
              <w:rPr>
                <w:rStyle w:val="NormalGSAChar"/>
                <w:bCs/>
                <w:i/>
                <w:iCs/>
              </w:rPr>
              <w:t>Inclusive</w:t>
            </w:r>
            <w:r w:rsidR="001A17DB" w:rsidRPr="00C90A4F">
              <w:rPr>
                <w:rStyle w:val="NormalGSAChar"/>
                <w:bCs/>
                <w:i/>
                <w:iCs/>
              </w:rPr>
              <w:t xml:space="preserve"> environment</w:t>
            </w:r>
            <w:r w:rsidR="001A17DB" w:rsidRPr="00C90A4F">
              <w:rPr>
                <w:bCs/>
                <w:i/>
                <w:iCs/>
                <w:sz w:val="24"/>
                <w:szCs w:val="24"/>
              </w:rPr>
              <w:t xml:space="preserve"> </w:t>
            </w:r>
            <w:r w:rsidR="0074780F" w:rsidRPr="00C90A4F">
              <w:rPr>
                <w:bCs/>
                <w:i/>
                <w:iCs/>
                <w:sz w:val="24"/>
                <w:szCs w:val="24"/>
              </w:rPr>
              <w:t xml:space="preserve">- </w:t>
            </w:r>
            <w:r w:rsidR="001A17DB" w:rsidRPr="00C90A4F">
              <w:rPr>
                <w:bCs/>
                <w:i/>
                <w:iCs/>
                <w:sz w:val="24"/>
                <w:szCs w:val="24"/>
              </w:rPr>
              <w:t>Outdoor and indoor spaces are organised and adapted to support every child's participation and to engage every child in quality experiences in both built and natural environment</w:t>
            </w:r>
            <w:r w:rsidR="00C90A4F">
              <w:rPr>
                <w:bCs/>
                <w:sz w:val="24"/>
                <w:szCs w:val="24"/>
              </w:rPr>
              <w:t>)</w:t>
            </w:r>
            <w:r w:rsidR="001A17DB" w:rsidRPr="000C17A1">
              <w:rPr>
                <w:bCs/>
              </w:rPr>
              <w:t>.</w:t>
            </w:r>
          </w:p>
        </w:tc>
      </w:tr>
      <w:tr w:rsidR="006C4E35" w:rsidRPr="0022324C" w14:paraId="24273E8B" w14:textId="77777777" w:rsidTr="00236848">
        <w:trPr>
          <w:trHeight w:val="495"/>
        </w:trPr>
        <w:tc>
          <w:tcPr>
            <w:tcW w:w="10206" w:type="dxa"/>
            <w:gridSpan w:val="2"/>
          </w:tcPr>
          <w:p w14:paraId="0E6A3659" w14:textId="77777777" w:rsidR="006C4E35" w:rsidRPr="00273541" w:rsidRDefault="006C4E35" w:rsidP="005F34BE">
            <w:pPr>
              <w:tabs>
                <w:tab w:val="left" w:pos="851"/>
              </w:tabs>
              <w:spacing w:line="276" w:lineRule="auto"/>
              <w:rPr>
                <w:rFonts w:cstheme="minorHAnsi"/>
                <w:bCs/>
                <w:sz w:val="24"/>
                <w:szCs w:val="24"/>
              </w:rPr>
            </w:pPr>
          </w:p>
          <w:p w14:paraId="7B2506A2" w14:textId="2BB3D9A5" w:rsidR="006C4E35" w:rsidRDefault="006C4E35" w:rsidP="005F34BE">
            <w:pPr>
              <w:tabs>
                <w:tab w:val="left" w:pos="851"/>
              </w:tabs>
              <w:spacing w:line="276" w:lineRule="auto"/>
              <w:rPr>
                <w:rFonts w:cstheme="minorHAnsi"/>
                <w:bCs/>
                <w:sz w:val="24"/>
                <w:szCs w:val="24"/>
              </w:rPr>
            </w:pPr>
          </w:p>
          <w:p w14:paraId="2DB15A05" w14:textId="6983FD71" w:rsidR="00236848" w:rsidRDefault="00236848" w:rsidP="005F34BE">
            <w:pPr>
              <w:tabs>
                <w:tab w:val="left" w:pos="851"/>
              </w:tabs>
              <w:spacing w:line="276" w:lineRule="auto"/>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079ECF91" w14:textId="77777777" w:rsidR="00236848" w:rsidRPr="00273541" w:rsidRDefault="00236848" w:rsidP="005F34BE">
            <w:pPr>
              <w:tabs>
                <w:tab w:val="left" w:pos="851"/>
              </w:tabs>
              <w:spacing w:line="276" w:lineRule="auto"/>
              <w:rPr>
                <w:rFonts w:cstheme="minorHAnsi"/>
                <w:bCs/>
                <w:sz w:val="24"/>
                <w:szCs w:val="24"/>
              </w:rPr>
            </w:pPr>
          </w:p>
          <w:p w14:paraId="176F4E9B" w14:textId="564DA0F7" w:rsidR="006C4E35" w:rsidRPr="00273541" w:rsidRDefault="006C4E35" w:rsidP="005F34BE">
            <w:pPr>
              <w:tabs>
                <w:tab w:val="left" w:pos="851"/>
              </w:tabs>
              <w:spacing w:line="276" w:lineRule="auto"/>
              <w:rPr>
                <w:rFonts w:cstheme="minorHAnsi"/>
                <w:bCs/>
                <w:sz w:val="24"/>
                <w:szCs w:val="24"/>
              </w:rPr>
            </w:pPr>
          </w:p>
        </w:tc>
      </w:tr>
      <w:tr w:rsidR="005C41E7" w:rsidRPr="0022324C" w14:paraId="2101D320" w14:textId="77777777" w:rsidTr="00236848">
        <w:trPr>
          <w:trHeight w:val="293"/>
        </w:trPr>
        <w:tc>
          <w:tcPr>
            <w:tcW w:w="10206" w:type="dxa"/>
            <w:gridSpan w:val="2"/>
            <w:shd w:val="clear" w:color="auto" w:fill="DEEAF6" w:themeFill="accent5" w:themeFillTint="33"/>
          </w:tcPr>
          <w:p w14:paraId="66568A3A" w14:textId="42BB7C12" w:rsidR="005C41E7" w:rsidRPr="00273541" w:rsidRDefault="005C41E7" w:rsidP="005F34BE">
            <w:pPr>
              <w:tabs>
                <w:tab w:val="left" w:pos="851"/>
              </w:tabs>
              <w:spacing w:line="276" w:lineRule="auto"/>
              <w:rPr>
                <w:rFonts w:cstheme="minorHAnsi"/>
                <w:bCs/>
                <w:sz w:val="24"/>
                <w:szCs w:val="24"/>
              </w:rPr>
            </w:pPr>
            <w:r w:rsidRPr="00273541">
              <w:rPr>
                <w:rFonts w:cstheme="minorHAnsi"/>
                <w:bCs/>
                <w:sz w:val="24"/>
                <w:szCs w:val="24"/>
              </w:rPr>
              <w:t>Recommendations</w:t>
            </w:r>
            <w:r w:rsidR="00A80291" w:rsidRPr="00273541">
              <w:rPr>
                <w:rFonts w:cstheme="minorHAnsi"/>
                <w:bCs/>
                <w:sz w:val="24"/>
                <w:szCs w:val="24"/>
              </w:rPr>
              <w:t xml:space="preserve">: </w:t>
            </w:r>
            <w:r w:rsidRPr="00273541">
              <w:rPr>
                <w:rFonts w:cstheme="minorHAnsi"/>
                <w:bCs/>
                <w:sz w:val="24"/>
                <w:szCs w:val="24"/>
              </w:rPr>
              <w:t>What, if any, improvements could you suggest?</w:t>
            </w:r>
            <w:r w:rsidR="001E4138" w:rsidRPr="00273541">
              <w:rPr>
                <w:rFonts w:cstheme="minorHAnsi"/>
                <w:bCs/>
                <w:sz w:val="24"/>
                <w:szCs w:val="24"/>
              </w:rPr>
              <w:t xml:space="preserve"> </w:t>
            </w:r>
            <w:r w:rsidR="001E4138" w:rsidRPr="00273541">
              <w:rPr>
                <w:rFonts w:cstheme="minorHAnsi"/>
                <w:bCs/>
                <w:iCs/>
                <w:sz w:val="24"/>
                <w:szCs w:val="24"/>
              </w:rPr>
              <w:t xml:space="preserve">You will use this information in </w:t>
            </w:r>
            <w:r w:rsidR="008649EA">
              <w:rPr>
                <w:rFonts w:cstheme="minorHAnsi"/>
                <w:bCs/>
                <w:iCs/>
                <w:sz w:val="24"/>
                <w:szCs w:val="24"/>
              </w:rPr>
              <w:t>T</w:t>
            </w:r>
            <w:r w:rsidR="001E4138" w:rsidRPr="00273541">
              <w:rPr>
                <w:rFonts w:cstheme="minorHAnsi"/>
                <w:bCs/>
                <w:iCs/>
                <w:sz w:val="24"/>
                <w:szCs w:val="24"/>
              </w:rPr>
              <w:t>ask 4.</w:t>
            </w:r>
          </w:p>
        </w:tc>
      </w:tr>
      <w:tr w:rsidR="005C41E7" w14:paraId="3BEB490E" w14:textId="77777777" w:rsidTr="00236848">
        <w:trPr>
          <w:trHeight w:val="1848"/>
        </w:trPr>
        <w:tc>
          <w:tcPr>
            <w:tcW w:w="10206" w:type="dxa"/>
            <w:gridSpan w:val="2"/>
            <w:hideMark/>
          </w:tcPr>
          <w:p w14:paraId="3CCB5998" w14:textId="77777777" w:rsidR="005C41E7" w:rsidRDefault="005C41E7" w:rsidP="005F34BE">
            <w:pPr>
              <w:tabs>
                <w:tab w:val="left" w:pos="851"/>
              </w:tabs>
              <w:spacing w:after="120"/>
              <w:ind w:left="360" w:hanging="327"/>
              <w:rPr>
                <w:rFonts w:cstheme="minorHAnsi"/>
                <w:sz w:val="24"/>
                <w:szCs w:val="24"/>
              </w:rPr>
            </w:pPr>
          </w:p>
          <w:p w14:paraId="01C64BD6" w14:textId="77777777" w:rsidR="00236848" w:rsidRDefault="00236848" w:rsidP="005F34BE">
            <w:pPr>
              <w:tabs>
                <w:tab w:val="left" w:pos="851"/>
              </w:tabs>
              <w:spacing w:after="120"/>
              <w:ind w:left="360" w:hanging="327"/>
              <w:rPr>
                <w:rFonts w:cstheme="minorHAnsi"/>
                <w:sz w:val="24"/>
                <w:szCs w:val="24"/>
              </w:rPr>
            </w:pPr>
          </w:p>
          <w:p w14:paraId="5E0D365C" w14:textId="2F57FDED" w:rsidR="00236848" w:rsidRDefault="00236848" w:rsidP="005F34BE">
            <w:pPr>
              <w:tabs>
                <w:tab w:val="left" w:pos="851"/>
              </w:tabs>
              <w:spacing w:after="120"/>
              <w:ind w:left="360" w:hanging="327"/>
              <w:rPr>
                <w:rFonts w:cstheme="minorHAnsi"/>
                <w:sz w:val="24"/>
                <w:szCs w:val="24"/>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tc>
      </w:tr>
      <w:bookmarkEnd w:id="12"/>
    </w:tbl>
    <w:p w14:paraId="5D51461B" w14:textId="77777777" w:rsidR="005C41E7" w:rsidRDefault="005C41E7" w:rsidP="005C41E7">
      <w:pPr>
        <w:rPr>
          <w:rFonts w:eastAsiaTheme="majorEastAsia" w:cstheme="minorHAnsi"/>
          <w:sz w:val="24"/>
          <w:szCs w:val="24"/>
          <w:lang w:eastAsia="en-AU"/>
        </w:rPr>
      </w:pPr>
      <w:r>
        <w:rPr>
          <w:rFonts w:cstheme="minorHAnsi"/>
          <w:b/>
          <w:bCs/>
          <w:sz w:val="24"/>
          <w:szCs w:val="24"/>
        </w:rPr>
        <w:br w:type="page"/>
      </w:r>
    </w:p>
    <w:tbl>
      <w:tblPr>
        <w:tblStyle w:val="TableGrid"/>
        <w:tblW w:w="10206" w:type="dxa"/>
        <w:tblInd w:w="-5" w:type="dxa"/>
        <w:tblLayout w:type="fixed"/>
        <w:tblLook w:val="04A0" w:firstRow="1" w:lastRow="0" w:firstColumn="1" w:lastColumn="0" w:noHBand="0" w:noVBand="1"/>
      </w:tblPr>
      <w:tblGrid>
        <w:gridCol w:w="9476"/>
        <w:gridCol w:w="730"/>
      </w:tblGrid>
      <w:tr w:rsidR="005C41E7" w14:paraId="6229C24D" w14:textId="77777777" w:rsidTr="00236848">
        <w:tc>
          <w:tcPr>
            <w:tcW w:w="10206"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364D5413" w14:textId="1787AF11" w:rsidR="000C17A1" w:rsidRDefault="005C41E7" w:rsidP="007A2FDE">
            <w:pPr>
              <w:pStyle w:val="TableHeader1GSA"/>
            </w:pPr>
            <w:r>
              <w:t>Task 2:</w:t>
            </w:r>
            <w:r w:rsidR="00B34ED7">
              <w:t xml:space="preserve"> </w:t>
            </w:r>
            <w:r w:rsidR="00C90A4F">
              <w:t>C</w:t>
            </w:r>
            <w:r w:rsidR="00273541">
              <w:t xml:space="preserve">ollection tool </w:t>
            </w:r>
            <w:r>
              <w:t>B</w:t>
            </w:r>
          </w:p>
          <w:p w14:paraId="11FB6F00" w14:textId="5E9C8954" w:rsidR="005C41E7" w:rsidRDefault="005C41E7" w:rsidP="007A2FDE">
            <w:pPr>
              <w:pStyle w:val="TableHeader1GSA"/>
            </w:pPr>
            <w:r>
              <w:t>Indoor Play Environment</w:t>
            </w:r>
          </w:p>
          <w:p w14:paraId="75DE09C5" w14:textId="69659F44" w:rsidR="005C41E7" w:rsidRDefault="005C41E7" w:rsidP="007A2FDE">
            <w:pPr>
              <w:pStyle w:val="TableHeader1GSA"/>
              <w:rPr>
                <w:bCs/>
                <w:color w:val="FFFFFF" w:themeColor="background1"/>
                <w:sz w:val="24"/>
                <w:szCs w:val="24"/>
              </w:rPr>
            </w:pPr>
            <w:r>
              <w:rPr>
                <w:bCs/>
                <w:color w:val="FFFFFF" w:themeColor="background1"/>
                <w:sz w:val="24"/>
                <w:szCs w:val="24"/>
              </w:rPr>
              <w:t>This tool is designed for use by students and is not intended as an audit tool</w:t>
            </w:r>
            <w:r w:rsidR="00887FDF">
              <w:rPr>
                <w:bCs/>
                <w:color w:val="FFFFFF" w:themeColor="background1"/>
                <w:sz w:val="24"/>
                <w:szCs w:val="24"/>
              </w:rPr>
              <w:t xml:space="preserve"> as we recognise the uniqueness of each service.</w:t>
            </w:r>
          </w:p>
        </w:tc>
      </w:tr>
      <w:tr w:rsidR="00236848" w14:paraId="2BA48678" w14:textId="77777777" w:rsidTr="00236848">
        <w:trPr>
          <w:trHeight w:val="301"/>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770FE800" w14:textId="77777777" w:rsidR="00236848" w:rsidRPr="007D22F2" w:rsidRDefault="00236848" w:rsidP="00236848">
            <w:pPr>
              <w:tabs>
                <w:tab w:val="left" w:pos="851"/>
              </w:tabs>
              <w:spacing w:before="40" w:after="40"/>
              <w:ind w:left="66"/>
              <w:rPr>
                <w:rFonts w:cstheme="minorHAnsi"/>
                <w:sz w:val="24"/>
                <w:szCs w:val="24"/>
                <w:highlight w:val="yellow"/>
              </w:rPr>
            </w:pPr>
            <w:r>
              <w:rPr>
                <w:rFonts w:cstheme="minorHAnsi"/>
                <w:sz w:val="24"/>
                <w:szCs w:val="24"/>
              </w:rPr>
              <w:t xml:space="preserve">There are </w:t>
            </w:r>
            <w:r w:rsidRPr="00D55701">
              <w:rPr>
                <w:rFonts w:cstheme="minorHAnsi"/>
                <w:sz w:val="24"/>
                <w:szCs w:val="24"/>
              </w:rPr>
              <w:t>adult sized chair</w:t>
            </w:r>
            <w:r>
              <w:rPr>
                <w:rFonts w:cstheme="minorHAnsi"/>
                <w:sz w:val="24"/>
                <w:szCs w:val="24"/>
              </w:rPr>
              <w:t>s</w:t>
            </w:r>
            <w:r w:rsidRPr="00D55701">
              <w:rPr>
                <w:rFonts w:cstheme="minorHAnsi"/>
                <w:sz w:val="24"/>
                <w:szCs w:val="24"/>
              </w:rPr>
              <w:t xml:space="preserve"> or </w:t>
            </w:r>
            <w:r>
              <w:rPr>
                <w:rFonts w:cstheme="minorHAnsi"/>
                <w:sz w:val="24"/>
                <w:szCs w:val="24"/>
              </w:rPr>
              <w:t xml:space="preserve">lounges </w:t>
            </w:r>
            <w:r w:rsidRPr="00D55701">
              <w:rPr>
                <w:rFonts w:cstheme="minorHAnsi"/>
                <w:sz w:val="24"/>
                <w:szCs w:val="24"/>
              </w:rPr>
              <w:t>for educators and families to sit comfortably with the children</w:t>
            </w:r>
          </w:p>
        </w:tc>
        <w:sdt>
          <w:sdtPr>
            <w:id w:val="187580277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384434A6" w14:textId="2F774A20"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4E3D3A40" w14:textId="77777777" w:rsidTr="00236848">
        <w:trPr>
          <w:trHeight w:val="301"/>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61C76BFA"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There are spaces for children to store their personal belongings</w:t>
            </w:r>
          </w:p>
        </w:tc>
        <w:sdt>
          <w:sdtPr>
            <w:id w:val="482751977"/>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3A86537A" w14:textId="38F887CF"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6700590C"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1DF0754E" w14:textId="77777777" w:rsidR="00236848" w:rsidRPr="007C7542" w:rsidRDefault="00236848" w:rsidP="00236848">
            <w:pPr>
              <w:tabs>
                <w:tab w:val="left" w:pos="851"/>
              </w:tabs>
              <w:spacing w:before="40" w:after="40"/>
              <w:ind w:left="360" w:hanging="327"/>
              <w:rPr>
                <w:rFonts w:cstheme="minorHAnsi"/>
                <w:sz w:val="24"/>
                <w:szCs w:val="24"/>
              </w:rPr>
            </w:pPr>
            <w:r w:rsidRPr="007C7542">
              <w:rPr>
                <w:rFonts w:cstheme="minorHAnsi"/>
                <w:sz w:val="24"/>
                <w:szCs w:val="24"/>
              </w:rPr>
              <w:t>Furniture is arranged to create discrete play spaces</w:t>
            </w:r>
            <w:r>
              <w:rPr>
                <w:rFonts w:cstheme="minorHAnsi"/>
                <w:sz w:val="24"/>
                <w:szCs w:val="24"/>
              </w:rPr>
              <w:t xml:space="preserve"> for individuals and small groups</w:t>
            </w:r>
          </w:p>
        </w:tc>
        <w:sdt>
          <w:sdtPr>
            <w:id w:val="1660801718"/>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2CD0F2D3" w14:textId="0415652C"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1C6C1E84"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13651DBE" w14:textId="77777777" w:rsidR="00236848" w:rsidRDefault="00236848" w:rsidP="00236848">
            <w:pPr>
              <w:tabs>
                <w:tab w:val="left" w:pos="851"/>
              </w:tabs>
              <w:spacing w:before="40" w:after="40"/>
              <w:ind w:left="360" w:hanging="327"/>
              <w:rPr>
                <w:rFonts w:cstheme="minorHAnsi"/>
                <w:sz w:val="24"/>
                <w:szCs w:val="24"/>
              </w:rPr>
            </w:pPr>
            <w:r>
              <w:rPr>
                <w:rFonts w:cstheme="minorHAnsi"/>
                <w:sz w:val="24"/>
                <w:szCs w:val="24"/>
              </w:rPr>
              <w:t>Children’s work is displayed and includes captions</w:t>
            </w:r>
          </w:p>
        </w:tc>
        <w:sdt>
          <w:sdtPr>
            <w:id w:val="-2018685212"/>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2932C995" w14:textId="6AB1A4BB"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0A227318"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7ADB6911" w14:textId="77777777" w:rsidR="00236848" w:rsidRDefault="00236848" w:rsidP="00236848">
            <w:pPr>
              <w:tabs>
                <w:tab w:val="left" w:pos="851"/>
              </w:tabs>
              <w:spacing w:before="40" w:after="40"/>
              <w:ind w:left="360" w:hanging="327"/>
              <w:rPr>
                <w:rFonts w:cstheme="minorHAnsi"/>
                <w:sz w:val="24"/>
                <w:szCs w:val="24"/>
              </w:rPr>
            </w:pPr>
            <w:r>
              <w:rPr>
                <w:rFonts w:cstheme="minorHAnsi"/>
                <w:sz w:val="24"/>
                <w:szCs w:val="24"/>
              </w:rPr>
              <w:t>There is natural as well as artificial light</w:t>
            </w:r>
          </w:p>
        </w:tc>
        <w:sdt>
          <w:sdtPr>
            <w:id w:val="201448974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4E5ABD71" w14:textId="3D7FA266"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3584984C"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66A6076E" w14:textId="552FF443" w:rsidR="00236848" w:rsidRDefault="00236848" w:rsidP="00236848">
            <w:pPr>
              <w:tabs>
                <w:tab w:val="left" w:pos="851"/>
              </w:tabs>
              <w:spacing w:before="40" w:after="40"/>
              <w:ind w:left="360" w:hanging="327"/>
              <w:rPr>
                <w:rFonts w:cstheme="minorHAnsi"/>
                <w:sz w:val="24"/>
                <w:szCs w:val="24"/>
              </w:rPr>
            </w:pPr>
            <w:r>
              <w:rPr>
                <w:rFonts w:cstheme="minorHAnsi"/>
                <w:sz w:val="24"/>
                <w:szCs w:val="24"/>
              </w:rPr>
              <w:t>Playrooms can be darkened at rest time e.g., blinds, screens etc.</w:t>
            </w:r>
          </w:p>
        </w:tc>
        <w:sdt>
          <w:sdtPr>
            <w:id w:val="-92202516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0A77EB25" w14:textId="15E2F5DC"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327969FC"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3AD37BBE" w14:textId="77777777" w:rsidR="00236848" w:rsidRDefault="00236848" w:rsidP="00236848">
            <w:pPr>
              <w:tabs>
                <w:tab w:val="left" w:pos="851"/>
              </w:tabs>
              <w:spacing w:before="40" w:after="40"/>
              <w:ind w:left="360" w:hanging="327"/>
              <w:rPr>
                <w:rFonts w:cstheme="minorHAnsi"/>
                <w:sz w:val="24"/>
                <w:szCs w:val="24"/>
              </w:rPr>
            </w:pPr>
            <w:r>
              <w:rPr>
                <w:rFonts w:cstheme="minorHAnsi"/>
                <w:sz w:val="24"/>
                <w:szCs w:val="24"/>
              </w:rPr>
              <w:t>When playing indoors children can see outside</w:t>
            </w:r>
          </w:p>
        </w:tc>
        <w:sdt>
          <w:sdtPr>
            <w:id w:val="211370629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5E3F0396" w14:textId="025FCF0C"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661818AF"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76E3AFE0" w14:textId="2EF5B3A6" w:rsidR="00236848" w:rsidRDefault="00236848" w:rsidP="00236848">
            <w:pPr>
              <w:tabs>
                <w:tab w:val="left" w:pos="851"/>
              </w:tabs>
              <w:spacing w:before="40" w:after="40"/>
              <w:ind w:left="360" w:hanging="327"/>
              <w:rPr>
                <w:rFonts w:cstheme="minorHAnsi"/>
                <w:sz w:val="24"/>
                <w:szCs w:val="24"/>
              </w:rPr>
            </w:pPr>
            <w:r>
              <w:rPr>
                <w:rFonts w:cstheme="minorHAnsi"/>
                <w:sz w:val="24"/>
                <w:szCs w:val="24"/>
              </w:rPr>
              <w:t>There is a quiet/cosy space for relaxation with cushions, throws etc.</w:t>
            </w:r>
          </w:p>
        </w:tc>
        <w:sdt>
          <w:sdtPr>
            <w:id w:val="1630288795"/>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17DF2195" w14:textId="7FAF909B"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1BE360F9"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4577DD52" w14:textId="5FE6FC93" w:rsidR="00236848" w:rsidRDefault="00236848" w:rsidP="00236848">
            <w:pPr>
              <w:tabs>
                <w:tab w:val="left" w:pos="851"/>
              </w:tabs>
              <w:spacing w:before="40" w:after="40"/>
              <w:ind w:left="360" w:hanging="327"/>
              <w:rPr>
                <w:rFonts w:cstheme="minorHAnsi"/>
                <w:sz w:val="24"/>
                <w:szCs w:val="24"/>
              </w:rPr>
            </w:pPr>
            <w:r>
              <w:rPr>
                <w:rFonts w:cstheme="minorHAnsi"/>
                <w:sz w:val="24"/>
                <w:szCs w:val="24"/>
              </w:rPr>
              <w:t>Large open spaces can be created for movement, music, and gross motor experiences</w:t>
            </w:r>
          </w:p>
        </w:tc>
        <w:sdt>
          <w:sdtPr>
            <w:id w:val="446123782"/>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22727446" w14:textId="71E8AA62"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6A2994ED"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7D0BE521" w14:textId="4F5001A2" w:rsidR="00236848" w:rsidRDefault="00236848" w:rsidP="00236848">
            <w:pPr>
              <w:tabs>
                <w:tab w:val="left" w:pos="851"/>
              </w:tabs>
              <w:spacing w:before="40" w:after="40"/>
              <w:ind w:left="66"/>
              <w:rPr>
                <w:rFonts w:cstheme="minorHAnsi"/>
                <w:sz w:val="24"/>
                <w:szCs w:val="24"/>
              </w:rPr>
            </w:pPr>
            <w:r>
              <w:rPr>
                <w:rFonts w:cstheme="minorHAnsi"/>
                <w:sz w:val="24"/>
                <w:szCs w:val="24"/>
              </w:rPr>
              <w:t>The environment is aesthetically pleasing and includes muted colours, plants, mirrors, displays of artifacts etc.</w:t>
            </w:r>
          </w:p>
        </w:tc>
        <w:sdt>
          <w:sdtPr>
            <w:id w:val="196752681"/>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4C62176D" w14:textId="589F155C"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05304C2E"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58432A41"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The play space allows for easy access to children’s bathroom</w:t>
            </w:r>
          </w:p>
        </w:tc>
        <w:sdt>
          <w:sdtPr>
            <w:id w:val="-737856657"/>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23B8D782" w14:textId="3CD39ED2"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45E5A2CF"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28E72BCC"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The play space is safe and accessible to children with physical disabilities</w:t>
            </w:r>
          </w:p>
        </w:tc>
        <w:sdt>
          <w:sdtPr>
            <w:id w:val="989978057"/>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4787F598" w14:textId="69E23275"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019D3FED"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15A3A9D5" w14:textId="7AE171D3" w:rsidR="00236848" w:rsidRDefault="00236848" w:rsidP="00236848">
            <w:pPr>
              <w:tabs>
                <w:tab w:val="left" w:pos="851"/>
              </w:tabs>
              <w:spacing w:before="40" w:after="40"/>
              <w:ind w:left="66"/>
              <w:rPr>
                <w:rFonts w:cstheme="minorHAnsi"/>
                <w:sz w:val="24"/>
                <w:szCs w:val="24"/>
              </w:rPr>
            </w:pPr>
            <w:r>
              <w:rPr>
                <w:rFonts w:cstheme="minorHAnsi"/>
                <w:sz w:val="24"/>
                <w:szCs w:val="24"/>
              </w:rPr>
              <w:t xml:space="preserve">The play space is flexible and can be easily re-arranged </w:t>
            </w:r>
          </w:p>
        </w:tc>
        <w:sdt>
          <w:sdtPr>
            <w:id w:val="1265422959"/>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42B7008F" w14:textId="2EF02A4A"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078698C3"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08AA0FA3"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A sense of belonging is created by displaying photos of children and educators</w:t>
            </w:r>
          </w:p>
        </w:tc>
        <w:sdt>
          <w:sdtPr>
            <w:id w:val="-165845559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7F269DF4" w14:textId="7A238DA1"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469E10B7"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519F1721" w14:textId="2531307D" w:rsidR="00236848" w:rsidRDefault="00236848" w:rsidP="00236848">
            <w:pPr>
              <w:tabs>
                <w:tab w:val="left" w:pos="851"/>
              </w:tabs>
              <w:spacing w:before="40" w:after="40"/>
              <w:ind w:left="66"/>
              <w:rPr>
                <w:rFonts w:cstheme="minorHAnsi"/>
                <w:sz w:val="24"/>
                <w:szCs w:val="24"/>
              </w:rPr>
            </w:pPr>
            <w:r>
              <w:rPr>
                <w:rFonts w:cstheme="minorHAnsi"/>
                <w:sz w:val="24"/>
                <w:szCs w:val="24"/>
              </w:rPr>
              <w:t>There are duplicates of popular materials/equipment</w:t>
            </w:r>
          </w:p>
        </w:tc>
        <w:sdt>
          <w:sdtPr>
            <w:id w:val="-2114280313"/>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5F471FDB" w14:textId="1CBC8F08"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461C1076"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38F4157F" w14:textId="6B1DF49D" w:rsidR="00236848" w:rsidRDefault="00236848" w:rsidP="00236848">
            <w:pPr>
              <w:tabs>
                <w:tab w:val="left" w:pos="851"/>
              </w:tabs>
              <w:spacing w:before="40" w:after="40"/>
              <w:ind w:left="66"/>
              <w:rPr>
                <w:rFonts w:cstheme="minorHAnsi"/>
                <w:sz w:val="24"/>
                <w:szCs w:val="24"/>
              </w:rPr>
            </w:pPr>
            <w:r>
              <w:rPr>
                <w:rFonts w:cstheme="minorHAnsi"/>
                <w:sz w:val="24"/>
                <w:szCs w:val="24"/>
              </w:rPr>
              <w:t>Materials, equipment and resources are positioned so that they can be easily reached by the children</w:t>
            </w:r>
          </w:p>
        </w:tc>
        <w:sdt>
          <w:sdtPr>
            <w:id w:val="29464608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06E97AE3" w14:textId="1EE9AE5D"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390FF6F3"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3DB048F9"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Equipment and resources support open-ended, child-directed play</w:t>
            </w:r>
          </w:p>
        </w:tc>
        <w:sdt>
          <w:sdtPr>
            <w:id w:val="195365507"/>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2EEC4496" w14:textId="4391D5FB"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56E61E38"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3481948E"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Equipment and resources encourage exploration, problem-solving, investigating and creativity</w:t>
            </w:r>
          </w:p>
        </w:tc>
        <w:sdt>
          <w:sdtPr>
            <w:id w:val="-1718273608"/>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6A2CE1FA" w14:textId="546EA90A"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4A83C4B6"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5522217C" w14:textId="1D5FA6BE" w:rsidR="00236848" w:rsidRDefault="00236848" w:rsidP="00236848">
            <w:pPr>
              <w:tabs>
                <w:tab w:val="left" w:pos="851"/>
              </w:tabs>
              <w:spacing w:before="40" w:after="40"/>
              <w:ind w:left="66"/>
              <w:rPr>
                <w:rFonts w:cstheme="minorHAnsi"/>
                <w:sz w:val="24"/>
                <w:szCs w:val="24"/>
              </w:rPr>
            </w:pPr>
            <w:r>
              <w:rPr>
                <w:rFonts w:cstheme="minorHAnsi"/>
                <w:sz w:val="24"/>
                <w:szCs w:val="24"/>
              </w:rPr>
              <w:t xml:space="preserve">Equipment and resources accommodate children with a range of abilities and interests </w:t>
            </w:r>
          </w:p>
        </w:tc>
        <w:sdt>
          <w:sdtPr>
            <w:id w:val="1756317562"/>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196B7568" w14:textId="2FDDA918"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191A8FE3" w14:textId="77777777" w:rsidTr="00236848">
        <w:trPr>
          <w:trHeight w:val="259"/>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3C1E6138"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Resources include natural and recycled materials</w:t>
            </w:r>
          </w:p>
        </w:tc>
        <w:sdt>
          <w:sdtPr>
            <w:id w:val="-883400937"/>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748478C8" w14:textId="2DC82D30"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7BDEB10A"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2B0EBB6D" w14:textId="773E16A1" w:rsidR="00236848" w:rsidRDefault="00236848" w:rsidP="00236848">
            <w:pPr>
              <w:tabs>
                <w:tab w:val="left" w:pos="851"/>
              </w:tabs>
              <w:spacing w:before="40" w:after="40"/>
              <w:ind w:left="66"/>
              <w:rPr>
                <w:rFonts w:cstheme="minorHAnsi"/>
                <w:sz w:val="24"/>
                <w:szCs w:val="24"/>
              </w:rPr>
            </w:pPr>
            <w:r>
              <w:rPr>
                <w:rFonts w:cstheme="minorHAnsi"/>
                <w:sz w:val="24"/>
                <w:szCs w:val="24"/>
              </w:rPr>
              <w:t>Block/construction and dramatic play areas are large enough to accommodate groups of children and are situated away from main walkways</w:t>
            </w:r>
          </w:p>
        </w:tc>
        <w:sdt>
          <w:sdtPr>
            <w:id w:val="-42025346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6F3914C5" w14:textId="61D3F4F4"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0671FB4D"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293AC6FE"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There is an area set aside for messy play/creative arts with easy access to a range of art materials and resources</w:t>
            </w:r>
          </w:p>
        </w:tc>
        <w:sdt>
          <w:sdtPr>
            <w:id w:val="919688061"/>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4EF0C993" w14:textId="1B9B9B01"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3E2533CA"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5DC265DA"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Older children have access to IT equipment</w:t>
            </w:r>
          </w:p>
        </w:tc>
        <w:sdt>
          <w:sdtPr>
            <w:id w:val="1999311912"/>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05CA54D5" w14:textId="3FFCD65E"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7801CFB3"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3440A001" w14:textId="23F71866" w:rsidR="00236848" w:rsidRDefault="00236848" w:rsidP="00236848">
            <w:pPr>
              <w:tabs>
                <w:tab w:val="left" w:pos="851"/>
              </w:tabs>
              <w:spacing w:before="40" w:after="40"/>
              <w:ind w:left="66"/>
              <w:rPr>
                <w:rFonts w:cstheme="minorHAnsi"/>
                <w:sz w:val="24"/>
                <w:szCs w:val="24"/>
              </w:rPr>
            </w:pPr>
            <w:r>
              <w:rPr>
                <w:rFonts w:cstheme="minorHAnsi"/>
                <w:sz w:val="24"/>
                <w:szCs w:val="24"/>
              </w:rPr>
              <w:t>The library area is away from noisy play zones and includes cosy spaces for children to read alone or with others</w:t>
            </w:r>
          </w:p>
        </w:tc>
        <w:sdt>
          <w:sdtPr>
            <w:id w:val="-1016067044"/>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2E47151D" w14:textId="71BA10E9"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31E0E27D" w14:textId="77777777" w:rsidTr="00236848">
        <w:trPr>
          <w:trHeight w:val="300"/>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tcPr>
          <w:p w14:paraId="788A01E1" w14:textId="77777777" w:rsidR="00236848" w:rsidRDefault="00236848" w:rsidP="00236848">
            <w:pPr>
              <w:tabs>
                <w:tab w:val="left" w:pos="851"/>
              </w:tabs>
              <w:spacing w:before="40" w:after="40"/>
              <w:ind w:left="66"/>
              <w:rPr>
                <w:rFonts w:cstheme="minorHAnsi"/>
                <w:sz w:val="24"/>
                <w:szCs w:val="24"/>
              </w:rPr>
            </w:pPr>
            <w:r>
              <w:rPr>
                <w:rFonts w:cstheme="minorHAnsi"/>
                <w:sz w:val="24"/>
                <w:szCs w:val="24"/>
              </w:rPr>
              <w:t>The environment reflects cultural diversity and respect for other cultures</w:t>
            </w:r>
          </w:p>
        </w:tc>
        <w:sdt>
          <w:sdtPr>
            <w:id w:val="340745817"/>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61771EAE" w14:textId="62D30E05" w:rsidR="00236848" w:rsidRDefault="00236848" w:rsidP="00236848">
                <w:pPr>
                  <w:tabs>
                    <w:tab w:val="left" w:pos="851"/>
                  </w:tabs>
                  <w:spacing w:before="40" w:after="40"/>
                  <w:ind w:left="360" w:hanging="327"/>
                  <w:rPr>
                    <w:rFonts w:cstheme="minorHAnsi"/>
                    <w:sz w:val="24"/>
                    <w:szCs w:val="24"/>
                  </w:rPr>
                </w:pPr>
                <w:r w:rsidRPr="009F1334">
                  <w:rPr>
                    <w:rFonts w:ascii="MS Gothic" w:eastAsia="MS Gothic" w:hAnsi="MS Gothic" w:hint="eastAsia"/>
                  </w:rPr>
                  <w:t>☐</w:t>
                </w:r>
              </w:p>
            </w:tc>
          </w:sdtContent>
        </w:sdt>
      </w:tr>
      <w:tr w:rsidR="00236848" w14:paraId="2B930CA0" w14:textId="77777777" w:rsidTr="00236848">
        <w:trPr>
          <w:trHeight w:val="1134"/>
        </w:trPr>
        <w:tc>
          <w:tcPr>
            <w:tcW w:w="947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5D90C2" w14:textId="18983B45" w:rsidR="00236848" w:rsidRDefault="00236848" w:rsidP="00236848">
            <w:pPr>
              <w:tabs>
                <w:tab w:val="left" w:pos="851"/>
              </w:tabs>
              <w:spacing w:after="120"/>
              <w:rPr>
                <w:rFonts w:cstheme="minorHAnsi"/>
                <w:sz w:val="24"/>
                <w:szCs w:val="24"/>
              </w:rPr>
            </w:pPr>
            <w:r>
              <w:rPr>
                <w:rFonts w:cstheme="minorHAnsi"/>
                <w:sz w:val="24"/>
                <w:szCs w:val="24"/>
              </w:rPr>
              <w:t>Other – please add any other features of the outdoor play area that contribute to the quality of the play spaces:</w:t>
            </w:r>
          </w:p>
        </w:tc>
        <w:sdt>
          <w:sdtPr>
            <w:id w:val="-1415928056"/>
            <w14:checkbox>
              <w14:checked w14:val="0"/>
              <w14:checkedState w14:val="2612" w14:font="MS Gothic"/>
              <w14:uncheckedState w14:val="2610" w14:font="MS Gothic"/>
            </w14:checkbox>
          </w:sdtPr>
          <w:sdtContent>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tcPr>
              <w:p w14:paraId="6F87108E" w14:textId="17C6924C" w:rsidR="00236848" w:rsidRDefault="00236848" w:rsidP="00236848">
                <w:pPr>
                  <w:tabs>
                    <w:tab w:val="left" w:pos="851"/>
                  </w:tabs>
                  <w:spacing w:after="120"/>
                  <w:ind w:left="360" w:hanging="327"/>
                  <w:rPr>
                    <w:rFonts w:cstheme="minorHAnsi"/>
                    <w:sz w:val="24"/>
                    <w:szCs w:val="24"/>
                  </w:rPr>
                </w:pPr>
                <w:r w:rsidRPr="009F1334">
                  <w:rPr>
                    <w:rFonts w:ascii="MS Gothic" w:eastAsia="MS Gothic" w:hAnsi="MS Gothic" w:hint="eastAsia"/>
                  </w:rPr>
                  <w:t>☐</w:t>
                </w:r>
              </w:p>
            </w:tc>
          </w:sdtContent>
        </w:sdt>
      </w:tr>
    </w:tbl>
    <w:p w14:paraId="7535699F" w14:textId="05A28D2A" w:rsidR="00887FDF" w:rsidRDefault="00887FDF"/>
    <w:tbl>
      <w:tblPr>
        <w:tblStyle w:val="TableGrid"/>
        <w:tblW w:w="10206" w:type="dxa"/>
        <w:tblInd w:w="-5" w:type="dxa"/>
        <w:tblLook w:val="04A0" w:firstRow="1" w:lastRow="0" w:firstColumn="1" w:lastColumn="0" w:noHBand="0" w:noVBand="1"/>
      </w:tblPr>
      <w:tblGrid>
        <w:gridCol w:w="10206"/>
      </w:tblGrid>
      <w:tr w:rsidR="00075399" w:rsidRPr="00310EFE" w14:paraId="083048B0" w14:textId="77777777" w:rsidTr="000F1F57">
        <w:trPr>
          <w:trHeight w:val="293"/>
        </w:trPr>
        <w:tc>
          <w:tcPr>
            <w:tcW w:w="10206" w:type="dxa"/>
            <w:shd w:val="clear" w:color="auto" w:fill="DEEAF6" w:themeFill="accent5" w:themeFillTint="33"/>
          </w:tcPr>
          <w:p w14:paraId="10F7A98D" w14:textId="146BE6DB" w:rsidR="00075399" w:rsidRPr="000C17A1" w:rsidRDefault="00075399" w:rsidP="001B7ED1">
            <w:pPr>
              <w:tabs>
                <w:tab w:val="left" w:pos="851"/>
              </w:tabs>
              <w:spacing w:line="276" w:lineRule="auto"/>
              <w:rPr>
                <w:rFonts w:cstheme="minorHAnsi"/>
                <w:bCs/>
                <w:sz w:val="24"/>
                <w:szCs w:val="24"/>
              </w:rPr>
            </w:pPr>
            <w:r w:rsidRPr="000C17A1">
              <w:rPr>
                <w:rFonts w:cstheme="minorHAnsi"/>
                <w:bCs/>
                <w:sz w:val="24"/>
                <w:szCs w:val="24"/>
              </w:rPr>
              <w:t xml:space="preserve">Key </w:t>
            </w:r>
            <w:r w:rsidR="000C17A1">
              <w:rPr>
                <w:rFonts w:cstheme="minorHAnsi"/>
                <w:bCs/>
                <w:sz w:val="24"/>
                <w:szCs w:val="24"/>
              </w:rPr>
              <w:t>s</w:t>
            </w:r>
            <w:r w:rsidRPr="000C17A1">
              <w:rPr>
                <w:rFonts w:cstheme="minorHAnsi"/>
                <w:bCs/>
                <w:sz w:val="24"/>
                <w:szCs w:val="24"/>
              </w:rPr>
              <w:t>trengths: What makes this play space a quality learning environment?</w:t>
            </w:r>
          </w:p>
        </w:tc>
      </w:tr>
      <w:tr w:rsidR="00075399" w:rsidRPr="0022324C" w14:paraId="16EF1903" w14:textId="77777777" w:rsidTr="000F1F57">
        <w:trPr>
          <w:trHeight w:val="175"/>
        </w:trPr>
        <w:tc>
          <w:tcPr>
            <w:tcW w:w="10206" w:type="dxa"/>
          </w:tcPr>
          <w:p w14:paraId="3F613FD6" w14:textId="77777777" w:rsidR="00075399" w:rsidRPr="000C17A1" w:rsidRDefault="00075399" w:rsidP="001B7ED1">
            <w:pPr>
              <w:tabs>
                <w:tab w:val="left" w:pos="851"/>
              </w:tabs>
              <w:spacing w:line="276" w:lineRule="auto"/>
              <w:rPr>
                <w:rFonts w:cstheme="minorHAnsi"/>
                <w:bCs/>
                <w:sz w:val="24"/>
                <w:szCs w:val="24"/>
              </w:rPr>
            </w:pPr>
          </w:p>
          <w:p w14:paraId="10DABB8D" w14:textId="77777777" w:rsidR="00075399" w:rsidRPr="000C17A1" w:rsidRDefault="00075399" w:rsidP="001B7ED1">
            <w:pPr>
              <w:tabs>
                <w:tab w:val="left" w:pos="851"/>
              </w:tabs>
              <w:spacing w:line="276" w:lineRule="auto"/>
              <w:rPr>
                <w:rFonts w:cstheme="minorHAnsi"/>
                <w:bCs/>
                <w:sz w:val="24"/>
                <w:szCs w:val="24"/>
              </w:rPr>
            </w:pPr>
          </w:p>
          <w:p w14:paraId="3259DCA7" w14:textId="3360D377" w:rsidR="00075399" w:rsidRDefault="00236848" w:rsidP="001B7ED1">
            <w:pPr>
              <w:tabs>
                <w:tab w:val="left" w:pos="851"/>
              </w:tabs>
              <w:spacing w:line="276" w:lineRule="auto"/>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249D3A0C" w14:textId="77777777" w:rsidR="00236848" w:rsidRPr="000C17A1" w:rsidRDefault="00236848" w:rsidP="001B7ED1">
            <w:pPr>
              <w:tabs>
                <w:tab w:val="left" w:pos="851"/>
              </w:tabs>
              <w:spacing w:line="276" w:lineRule="auto"/>
              <w:rPr>
                <w:rFonts w:cstheme="minorHAnsi"/>
                <w:bCs/>
                <w:sz w:val="24"/>
                <w:szCs w:val="24"/>
              </w:rPr>
            </w:pPr>
          </w:p>
          <w:p w14:paraId="3C72B0A2" w14:textId="77777777" w:rsidR="00075399" w:rsidRPr="000C17A1" w:rsidRDefault="00075399" w:rsidP="001B7ED1">
            <w:pPr>
              <w:tabs>
                <w:tab w:val="left" w:pos="851"/>
              </w:tabs>
              <w:spacing w:line="276" w:lineRule="auto"/>
              <w:rPr>
                <w:rFonts w:cstheme="minorHAnsi"/>
                <w:bCs/>
                <w:sz w:val="24"/>
                <w:szCs w:val="24"/>
              </w:rPr>
            </w:pPr>
          </w:p>
        </w:tc>
      </w:tr>
      <w:tr w:rsidR="00075399" w:rsidRPr="0022324C" w14:paraId="10723EB7" w14:textId="77777777" w:rsidTr="000F1F57">
        <w:trPr>
          <w:trHeight w:val="345"/>
        </w:trPr>
        <w:tc>
          <w:tcPr>
            <w:tcW w:w="10206" w:type="dxa"/>
            <w:shd w:val="clear" w:color="auto" w:fill="DEEAF6" w:themeFill="accent5" w:themeFillTint="33"/>
          </w:tcPr>
          <w:p w14:paraId="6D9F399D" w14:textId="7D9F93E9" w:rsidR="00075399" w:rsidRPr="000C17A1" w:rsidRDefault="00075399" w:rsidP="001B7ED1">
            <w:pPr>
              <w:tabs>
                <w:tab w:val="left" w:pos="851"/>
              </w:tabs>
              <w:spacing w:line="276" w:lineRule="auto"/>
              <w:rPr>
                <w:rFonts w:cstheme="minorHAnsi"/>
                <w:bCs/>
                <w:sz w:val="24"/>
                <w:szCs w:val="24"/>
              </w:rPr>
            </w:pPr>
            <w:r w:rsidRPr="000C17A1">
              <w:rPr>
                <w:rFonts w:cstheme="minorHAnsi"/>
                <w:bCs/>
                <w:sz w:val="24"/>
                <w:szCs w:val="24"/>
              </w:rPr>
              <w:t xml:space="preserve">Challenges: Describe any </w:t>
            </w:r>
            <w:r w:rsidR="008649EA">
              <w:rPr>
                <w:rFonts w:cstheme="minorHAnsi"/>
                <w:bCs/>
                <w:sz w:val="24"/>
                <w:szCs w:val="24"/>
              </w:rPr>
              <w:t xml:space="preserve">aspects </w:t>
            </w:r>
            <w:r w:rsidRPr="000C17A1">
              <w:rPr>
                <w:rFonts w:cstheme="minorHAnsi"/>
                <w:bCs/>
                <w:sz w:val="24"/>
                <w:szCs w:val="24"/>
              </w:rPr>
              <w:t>of this play space</w:t>
            </w:r>
            <w:r w:rsidR="00781B7D">
              <w:rPr>
                <w:rFonts w:cstheme="minorHAnsi"/>
                <w:bCs/>
                <w:sz w:val="24"/>
                <w:szCs w:val="24"/>
              </w:rPr>
              <w:t xml:space="preserve"> that </w:t>
            </w:r>
            <w:r w:rsidR="008649EA">
              <w:rPr>
                <w:rFonts w:cstheme="minorHAnsi"/>
                <w:bCs/>
                <w:sz w:val="24"/>
                <w:szCs w:val="24"/>
              </w:rPr>
              <w:t>are</w:t>
            </w:r>
            <w:r w:rsidR="00781B7D">
              <w:rPr>
                <w:rFonts w:cstheme="minorHAnsi"/>
                <w:bCs/>
                <w:sz w:val="24"/>
                <w:szCs w:val="24"/>
              </w:rPr>
              <w:t xml:space="preserve"> challenging or impacts on the environment,</w:t>
            </w:r>
            <w:r w:rsidRPr="000C17A1">
              <w:rPr>
                <w:rFonts w:cstheme="minorHAnsi"/>
                <w:bCs/>
                <w:sz w:val="24"/>
                <w:szCs w:val="24"/>
              </w:rPr>
              <w:t xml:space="preserve"> </w:t>
            </w:r>
            <w:r w:rsidR="00781B7D" w:rsidRPr="00781B7D">
              <w:rPr>
                <w:rFonts w:cstheme="minorHAnsi"/>
                <w:bCs/>
                <w:i/>
                <w:iCs/>
                <w:sz w:val="24"/>
                <w:szCs w:val="24"/>
              </w:rPr>
              <w:t>(e.g.,</w:t>
            </w:r>
            <w:r w:rsidRPr="00781B7D">
              <w:rPr>
                <w:rFonts w:cstheme="minorHAnsi"/>
                <w:bCs/>
                <w:i/>
                <w:iCs/>
                <w:sz w:val="24"/>
                <w:szCs w:val="24"/>
              </w:rPr>
              <w:t xml:space="preserve"> </w:t>
            </w:r>
            <w:r w:rsidR="00781B7D" w:rsidRPr="00781B7D">
              <w:rPr>
                <w:rFonts w:cstheme="minorHAnsi"/>
                <w:bCs/>
                <w:i/>
                <w:iCs/>
                <w:sz w:val="24"/>
                <w:szCs w:val="24"/>
              </w:rPr>
              <w:t>room layout,</w:t>
            </w:r>
            <w:r w:rsidRPr="00781B7D">
              <w:rPr>
                <w:rFonts w:cstheme="minorHAnsi"/>
                <w:bCs/>
                <w:i/>
                <w:iCs/>
                <w:sz w:val="24"/>
                <w:szCs w:val="24"/>
              </w:rPr>
              <w:t xml:space="preserve"> </w:t>
            </w:r>
            <w:r w:rsidR="00781B7D">
              <w:rPr>
                <w:rFonts w:cstheme="minorHAnsi"/>
                <w:bCs/>
                <w:i/>
                <w:iCs/>
                <w:sz w:val="24"/>
                <w:szCs w:val="24"/>
              </w:rPr>
              <w:t>ventilation,</w:t>
            </w:r>
            <w:r w:rsidRPr="00781B7D">
              <w:rPr>
                <w:rFonts w:cstheme="minorHAnsi"/>
                <w:bCs/>
                <w:i/>
                <w:iCs/>
                <w:sz w:val="24"/>
                <w:szCs w:val="24"/>
              </w:rPr>
              <w:t xml:space="preserve"> </w:t>
            </w:r>
            <w:r w:rsidR="00781B7D" w:rsidRPr="00781B7D">
              <w:rPr>
                <w:rFonts w:cstheme="minorHAnsi"/>
                <w:bCs/>
                <w:i/>
                <w:iCs/>
                <w:sz w:val="24"/>
                <w:szCs w:val="24"/>
              </w:rPr>
              <w:t>range of equipment</w:t>
            </w:r>
            <w:r w:rsidRPr="00781B7D">
              <w:rPr>
                <w:rFonts w:cstheme="minorHAnsi"/>
                <w:bCs/>
                <w:i/>
                <w:iCs/>
                <w:sz w:val="24"/>
                <w:szCs w:val="24"/>
              </w:rPr>
              <w:t xml:space="preserve"> etc</w:t>
            </w:r>
            <w:r w:rsidR="000C17A1" w:rsidRPr="00781B7D">
              <w:rPr>
                <w:rFonts w:cstheme="minorHAnsi"/>
                <w:bCs/>
                <w:i/>
                <w:iCs/>
                <w:sz w:val="24"/>
                <w:szCs w:val="24"/>
              </w:rPr>
              <w:t>.</w:t>
            </w:r>
            <w:r w:rsidR="00781B7D" w:rsidRPr="00781B7D">
              <w:rPr>
                <w:rFonts w:cstheme="minorHAnsi"/>
                <w:bCs/>
                <w:i/>
                <w:iCs/>
                <w:sz w:val="24"/>
                <w:szCs w:val="24"/>
              </w:rPr>
              <w:t>).</w:t>
            </w:r>
          </w:p>
        </w:tc>
      </w:tr>
      <w:tr w:rsidR="00075399" w:rsidRPr="0022324C" w14:paraId="3F020543" w14:textId="77777777" w:rsidTr="000F1F57">
        <w:trPr>
          <w:trHeight w:val="1405"/>
        </w:trPr>
        <w:tc>
          <w:tcPr>
            <w:tcW w:w="10206" w:type="dxa"/>
          </w:tcPr>
          <w:p w14:paraId="09DC9D91" w14:textId="77777777" w:rsidR="00075399" w:rsidRPr="000C17A1" w:rsidRDefault="00075399" w:rsidP="001B7ED1">
            <w:pPr>
              <w:tabs>
                <w:tab w:val="left" w:pos="851"/>
              </w:tabs>
              <w:spacing w:line="276" w:lineRule="auto"/>
              <w:rPr>
                <w:rFonts w:cstheme="minorHAnsi"/>
                <w:bCs/>
                <w:sz w:val="24"/>
                <w:szCs w:val="24"/>
              </w:rPr>
            </w:pPr>
          </w:p>
          <w:p w14:paraId="6F958828" w14:textId="77777777" w:rsidR="00075399" w:rsidRPr="000C17A1" w:rsidRDefault="00075399" w:rsidP="001B7ED1">
            <w:pPr>
              <w:tabs>
                <w:tab w:val="left" w:pos="851"/>
              </w:tabs>
              <w:spacing w:line="276" w:lineRule="auto"/>
              <w:rPr>
                <w:rFonts w:cstheme="minorHAnsi"/>
                <w:bCs/>
                <w:sz w:val="24"/>
                <w:szCs w:val="24"/>
              </w:rPr>
            </w:pPr>
          </w:p>
          <w:p w14:paraId="5695677B" w14:textId="3477B7E6" w:rsidR="00075399" w:rsidRDefault="00236848" w:rsidP="001B7ED1">
            <w:pPr>
              <w:tabs>
                <w:tab w:val="left" w:pos="851"/>
              </w:tabs>
              <w:spacing w:line="276" w:lineRule="auto"/>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6FD6CE1D" w14:textId="77777777" w:rsidR="00236848" w:rsidRPr="000C17A1" w:rsidRDefault="00236848" w:rsidP="001B7ED1">
            <w:pPr>
              <w:tabs>
                <w:tab w:val="left" w:pos="851"/>
              </w:tabs>
              <w:spacing w:line="276" w:lineRule="auto"/>
              <w:rPr>
                <w:rFonts w:cstheme="minorHAnsi"/>
                <w:bCs/>
                <w:sz w:val="24"/>
                <w:szCs w:val="24"/>
              </w:rPr>
            </w:pPr>
          </w:p>
          <w:p w14:paraId="3CAFCAC0" w14:textId="77777777" w:rsidR="00075399" w:rsidRPr="000C17A1" w:rsidRDefault="00075399" w:rsidP="001B7ED1">
            <w:pPr>
              <w:tabs>
                <w:tab w:val="left" w:pos="851"/>
              </w:tabs>
              <w:spacing w:line="276" w:lineRule="auto"/>
              <w:rPr>
                <w:rFonts w:cstheme="minorHAnsi"/>
                <w:bCs/>
                <w:sz w:val="24"/>
                <w:szCs w:val="24"/>
              </w:rPr>
            </w:pPr>
          </w:p>
        </w:tc>
      </w:tr>
      <w:tr w:rsidR="006C4E35" w:rsidRPr="0022324C" w14:paraId="35EBA4F7" w14:textId="77777777" w:rsidTr="000F1F57">
        <w:trPr>
          <w:trHeight w:val="495"/>
        </w:trPr>
        <w:tc>
          <w:tcPr>
            <w:tcW w:w="10206" w:type="dxa"/>
            <w:shd w:val="clear" w:color="auto" w:fill="DEEAF6" w:themeFill="accent5" w:themeFillTint="33"/>
          </w:tcPr>
          <w:p w14:paraId="7286BC1D" w14:textId="1D87517B" w:rsidR="006C4E35" w:rsidRPr="00781B7D" w:rsidRDefault="001A17DB" w:rsidP="001A17DB">
            <w:pPr>
              <w:tabs>
                <w:tab w:val="left" w:pos="851"/>
              </w:tabs>
              <w:spacing w:line="276" w:lineRule="auto"/>
              <w:rPr>
                <w:bCs/>
              </w:rPr>
            </w:pPr>
            <w:r w:rsidRPr="000C17A1">
              <w:rPr>
                <w:rFonts w:cstheme="minorHAnsi"/>
                <w:bCs/>
                <w:sz w:val="24"/>
                <w:szCs w:val="24"/>
              </w:rPr>
              <w:t>List the element/s of the NQS (</w:t>
            </w:r>
            <w:r w:rsidRPr="000C17A1">
              <w:rPr>
                <w:rStyle w:val="NormalGSAChar"/>
                <w:bCs/>
              </w:rPr>
              <w:t>name and number)</w:t>
            </w:r>
            <w:r w:rsidRPr="000C17A1">
              <w:rPr>
                <w:rFonts w:cstheme="minorHAnsi"/>
                <w:bCs/>
                <w:sz w:val="24"/>
                <w:szCs w:val="24"/>
              </w:rPr>
              <w:t xml:space="preserve"> </w:t>
            </w:r>
            <w:r w:rsidRPr="000C17A1">
              <w:rPr>
                <w:rStyle w:val="NormalGSAChar"/>
                <w:bCs/>
              </w:rPr>
              <w:t>that your identified strengths and challenges connect to</w:t>
            </w:r>
            <w:r w:rsidR="00781B7D">
              <w:rPr>
                <w:rStyle w:val="NormalGSAChar"/>
                <w:bCs/>
              </w:rPr>
              <w:t xml:space="preserve"> </w:t>
            </w:r>
            <w:r w:rsidR="00781B7D" w:rsidRPr="00781B7D">
              <w:rPr>
                <w:rStyle w:val="NormalGSAChar"/>
                <w:i/>
                <w:iCs/>
              </w:rPr>
              <w:t>(</w:t>
            </w:r>
            <w:r w:rsidR="0074780F" w:rsidRPr="00781B7D">
              <w:rPr>
                <w:bCs/>
                <w:i/>
                <w:iCs/>
                <w:sz w:val="24"/>
                <w:szCs w:val="24"/>
              </w:rPr>
              <w:t>e.g.,</w:t>
            </w:r>
            <w:r w:rsidRPr="00781B7D">
              <w:rPr>
                <w:bCs/>
                <w:i/>
                <w:iCs/>
                <w:sz w:val="24"/>
                <w:szCs w:val="24"/>
              </w:rPr>
              <w:t>3.1.2 Upkeep Premises, furniture and equipment are safe, clean and well maintained</w:t>
            </w:r>
            <w:r w:rsidR="00781B7D" w:rsidRPr="00781B7D">
              <w:rPr>
                <w:bCs/>
                <w:i/>
                <w:iCs/>
                <w:sz w:val="24"/>
                <w:szCs w:val="24"/>
              </w:rPr>
              <w:t>)</w:t>
            </w:r>
            <w:r w:rsidRPr="00781B7D">
              <w:rPr>
                <w:bCs/>
                <w:i/>
                <w:iCs/>
                <w:sz w:val="24"/>
                <w:szCs w:val="24"/>
              </w:rPr>
              <w:t>.</w:t>
            </w:r>
          </w:p>
        </w:tc>
      </w:tr>
      <w:tr w:rsidR="006C4E35" w:rsidRPr="0022324C" w14:paraId="3227E287" w14:textId="77777777" w:rsidTr="000F1F57">
        <w:trPr>
          <w:trHeight w:val="495"/>
        </w:trPr>
        <w:tc>
          <w:tcPr>
            <w:tcW w:w="10206" w:type="dxa"/>
            <w:shd w:val="clear" w:color="auto" w:fill="auto"/>
          </w:tcPr>
          <w:p w14:paraId="2CA8315B" w14:textId="77777777" w:rsidR="006C4E35" w:rsidRPr="000C17A1" w:rsidRDefault="006C4E35" w:rsidP="006C4E35">
            <w:pPr>
              <w:tabs>
                <w:tab w:val="left" w:pos="851"/>
              </w:tabs>
              <w:spacing w:line="276" w:lineRule="auto"/>
              <w:rPr>
                <w:rFonts w:cstheme="minorHAnsi"/>
                <w:bCs/>
                <w:sz w:val="24"/>
                <w:szCs w:val="24"/>
              </w:rPr>
            </w:pPr>
          </w:p>
          <w:p w14:paraId="2B21A8DF" w14:textId="6B192C67" w:rsidR="006C4E35" w:rsidRDefault="006C4E35" w:rsidP="006C4E35">
            <w:pPr>
              <w:tabs>
                <w:tab w:val="left" w:pos="851"/>
              </w:tabs>
              <w:spacing w:line="276" w:lineRule="auto"/>
              <w:rPr>
                <w:rFonts w:cstheme="minorHAnsi"/>
                <w:bCs/>
                <w:sz w:val="24"/>
                <w:szCs w:val="24"/>
              </w:rPr>
            </w:pPr>
          </w:p>
          <w:p w14:paraId="3FC969AC" w14:textId="1B101CBD" w:rsidR="00781B7D" w:rsidRDefault="00236848" w:rsidP="006C4E35">
            <w:pPr>
              <w:tabs>
                <w:tab w:val="left" w:pos="851"/>
              </w:tabs>
              <w:spacing w:line="276" w:lineRule="auto"/>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542B361B" w14:textId="77777777" w:rsidR="00236848" w:rsidRPr="000C17A1" w:rsidRDefault="00236848" w:rsidP="006C4E35">
            <w:pPr>
              <w:tabs>
                <w:tab w:val="left" w:pos="851"/>
              </w:tabs>
              <w:spacing w:line="276" w:lineRule="auto"/>
              <w:rPr>
                <w:rFonts w:cstheme="minorHAnsi"/>
                <w:bCs/>
                <w:sz w:val="24"/>
                <w:szCs w:val="24"/>
              </w:rPr>
            </w:pPr>
          </w:p>
          <w:p w14:paraId="78F38AFC" w14:textId="4B7A3A76" w:rsidR="006C4E35" w:rsidRPr="000C17A1" w:rsidRDefault="006C4E35" w:rsidP="006C4E35">
            <w:pPr>
              <w:tabs>
                <w:tab w:val="left" w:pos="851"/>
              </w:tabs>
              <w:spacing w:line="276" w:lineRule="auto"/>
              <w:rPr>
                <w:rFonts w:cstheme="minorHAnsi"/>
                <w:bCs/>
                <w:sz w:val="24"/>
                <w:szCs w:val="24"/>
              </w:rPr>
            </w:pPr>
          </w:p>
        </w:tc>
      </w:tr>
      <w:tr w:rsidR="006C4E35" w:rsidRPr="0022324C" w14:paraId="07B78C14" w14:textId="77777777" w:rsidTr="000F1F57">
        <w:trPr>
          <w:trHeight w:val="293"/>
        </w:trPr>
        <w:tc>
          <w:tcPr>
            <w:tcW w:w="10206" w:type="dxa"/>
            <w:shd w:val="clear" w:color="auto" w:fill="DEEAF6" w:themeFill="accent5" w:themeFillTint="33"/>
          </w:tcPr>
          <w:p w14:paraId="4B90A931" w14:textId="25FB4305" w:rsidR="006C4E35" w:rsidRPr="000C17A1" w:rsidRDefault="006C4E35" w:rsidP="006C4E35">
            <w:pPr>
              <w:tabs>
                <w:tab w:val="left" w:pos="851"/>
              </w:tabs>
              <w:spacing w:line="276" w:lineRule="auto"/>
              <w:rPr>
                <w:rFonts w:cstheme="minorHAnsi"/>
                <w:bCs/>
                <w:sz w:val="24"/>
                <w:szCs w:val="24"/>
              </w:rPr>
            </w:pPr>
            <w:r w:rsidRPr="000C17A1">
              <w:rPr>
                <w:rFonts w:cstheme="minorHAnsi"/>
                <w:bCs/>
                <w:sz w:val="24"/>
                <w:szCs w:val="24"/>
              </w:rPr>
              <w:t>Recommendations:</w:t>
            </w:r>
            <w:r w:rsidR="000C17A1">
              <w:rPr>
                <w:rFonts w:cstheme="minorHAnsi"/>
                <w:bCs/>
                <w:sz w:val="24"/>
                <w:szCs w:val="24"/>
              </w:rPr>
              <w:t xml:space="preserve"> </w:t>
            </w:r>
            <w:r w:rsidRPr="000C17A1">
              <w:rPr>
                <w:rFonts w:cstheme="minorHAnsi"/>
                <w:bCs/>
                <w:iCs/>
                <w:sz w:val="24"/>
                <w:szCs w:val="24"/>
              </w:rPr>
              <w:t>What, if any, improvements could you suggest?</w:t>
            </w:r>
          </w:p>
        </w:tc>
      </w:tr>
      <w:tr w:rsidR="006C4E35" w14:paraId="4AC4950E" w14:textId="77777777" w:rsidTr="00236848">
        <w:trPr>
          <w:trHeight w:val="1862"/>
        </w:trPr>
        <w:tc>
          <w:tcPr>
            <w:tcW w:w="10206" w:type="dxa"/>
            <w:hideMark/>
          </w:tcPr>
          <w:p w14:paraId="3B73AD8F" w14:textId="77777777" w:rsidR="006C4E35" w:rsidRDefault="006C4E35" w:rsidP="006C4E35">
            <w:pPr>
              <w:tabs>
                <w:tab w:val="left" w:pos="851"/>
              </w:tabs>
              <w:spacing w:after="120"/>
              <w:ind w:left="360" w:hanging="327"/>
              <w:rPr>
                <w:rFonts w:cstheme="minorHAnsi"/>
                <w:bCs/>
                <w:sz w:val="24"/>
                <w:szCs w:val="24"/>
              </w:rPr>
            </w:pPr>
          </w:p>
          <w:p w14:paraId="35F0E8D4" w14:textId="77777777" w:rsidR="00236848" w:rsidRDefault="00236848" w:rsidP="006C4E35">
            <w:pPr>
              <w:tabs>
                <w:tab w:val="left" w:pos="851"/>
              </w:tabs>
              <w:spacing w:after="120"/>
              <w:ind w:left="360" w:hanging="327"/>
              <w:rPr>
                <w:rFonts w:cstheme="minorHAnsi"/>
                <w:bCs/>
                <w:sz w:val="24"/>
                <w:szCs w:val="24"/>
              </w:rPr>
            </w:pPr>
          </w:p>
          <w:p w14:paraId="2785957D" w14:textId="7620ED72" w:rsidR="00236848" w:rsidRPr="000C17A1" w:rsidRDefault="00236848" w:rsidP="006C4E35">
            <w:pPr>
              <w:tabs>
                <w:tab w:val="left" w:pos="851"/>
              </w:tabs>
              <w:spacing w:after="120"/>
              <w:ind w:left="360" w:hanging="327"/>
              <w:rPr>
                <w:rFonts w:cstheme="minorHAnsi"/>
                <w:bCs/>
                <w:sz w:val="24"/>
                <w:szCs w:val="24"/>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tc>
      </w:tr>
    </w:tbl>
    <w:p w14:paraId="3F6F1E09" w14:textId="6551BAFE" w:rsidR="00B71498" w:rsidRDefault="000C17A1">
      <w:r>
        <w:br w:type="page"/>
      </w:r>
    </w:p>
    <w:tbl>
      <w:tblPr>
        <w:tblStyle w:val="TableGrid3"/>
        <w:tblW w:w="10360" w:type="dxa"/>
        <w:tblLayout w:type="fixed"/>
        <w:tblLook w:val="04A0" w:firstRow="1" w:lastRow="0" w:firstColumn="1" w:lastColumn="0" w:noHBand="0" w:noVBand="1"/>
      </w:tblPr>
      <w:tblGrid>
        <w:gridCol w:w="10360"/>
      </w:tblGrid>
      <w:tr w:rsidR="006C4E12" w:rsidRPr="006C4E12" w14:paraId="01C2CBD0" w14:textId="77777777" w:rsidTr="00236848">
        <w:tc>
          <w:tcPr>
            <w:tcW w:w="10360" w:type="dxa"/>
            <w:shd w:val="clear" w:color="auto" w:fill="1F3864" w:themeFill="accent1" w:themeFillShade="80"/>
          </w:tcPr>
          <w:p w14:paraId="40C8B82D" w14:textId="63FF187E" w:rsidR="006C4E12" w:rsidRDefault="006C4E12" w:rsidP="006C4E12">
            <w:pPr>
              <w:pStyle w:val="TableHeader1GSA"/>
            </w:pPr>
            <w:r w:rsidRPr="006C4E12">
              <w:t>Ta</w:t>
            </w:r>
            <w:r>
              <w:t>sk 2:</w:t>
            </w:r>
            <w:r w:rsidR="00B34ED7">
              <w:t xml:space="preserve"> </w:t>
            </w:r>
            <w:r w:rsidR="00781B7D">
              <w:t>C</w:t>
            </w:r>
            <w:r w:rsidR="000C17A1">
              <w:t xml:space="preserve">ollection tool </w:t>
            </w:r>
            <w:r>
              <w:t>C</w:t>
            </w:r>
          </w:p>
          <w:p w14:paraId="6B499AC1" w14:textId="371E76CD" w:rsidR="006C4E12" w:rsidRPr="006C4E12" w:rsidRDefault="006C4E12" w:rsidP="006C4E12">
            <w:pPr>
              <w:pStyle w:val="TableHeader1GSA"/>
            </w:pPr>
            <w:r>
              <w:t xml:space="preserve">The Child’s perspective - Outdoor Environment </w:t>
            </w:r>
          </w:p>
        </w:tc>
      </w:tr>
      <w:tr w:rsidR="006C4E12" w:rsidRPr="006C4E12" w14:paraId="2375BC7B" w14:textId="77777777" w:rsidTr="00236848">
        <w:tc>
          <w:tcPr>
            <w:tcW w:w="10360" w:type="dxa"/>
          </w:tcPr>
          <w:p w14:paraId="2A8F53F0" w14:textId="4373C92D" w:rsidR="006C4E12" w:rsidRDefault="006C4E12" w:rsidP="006C4E12">
            <w:pPr>
              <w:pStyle w:val="Tabletext"/>
            </w:pPr>
            <w:r>
              <w:t>This tool requires you to view the outdoor play space through the eyes of the child. This may be done, for example, by:</w:t>
            </w:r>
          </w:p>
          <w:p w14:paraId="44FCD749" w14:textId="77777777" w:rsidR="006C4E12" w:rsidRPr="006C4E12" w:rsidRDefault="006C4E12" w:rsidP="006C4E12">
            <w:pPr>
              <w:pStyle w:val="BulletGSA"/>
              <w:rPr>
                <w:b/>
                <w:bCs/>
              </w:rPr>
            </w:pPr>
            <w:r w:rsidRPr="006C4E12">
              <w:rPr>
                <w:b/>
                <w:bCs/>
              </w:rPr>
              <w:t>Observing:</w:t>
            </w:r>
          </w:p>
          <w:p w14:paraId="32DBF7F1" w14:textId="593F2878" w:rsidR="006C4E12" w:rsidRPr="000F1F57" w:rsidRDefault="006C4E12" w:rsidP="006C4E12">
            <w:pPr>
              <w:pStyle w:val="ListParagraph"/>
              <w:numPr>
                <w:ilvl w:val="0"/>
                <w:numId w:val="10"/>
              </w:numPr>
              <w:spacing w:before="120" w:after="120" w:line="276" w:lineRule="auto"/>
              <w:rPr>
                <w:rFonts w:cstheme="minorHAnsi"/>
                <w:sz w:val="24"/>
                <w:szCs w:val="24"/>
              </w:rPr>
            </w:pPr>
            <w:r w:rsidRPr="000F1F57">
              <w:rPr>
                <w:rFonts w:cstheme="minorHAnsi"/>
                <w:sz w:val="24"/>
                <w:szCs w:val="24"/>
              </w:rPr>
              <w:t>How children move into and out of the outdoor area</w:t>
            </w:r>
            <w:r w:rsidR="00636259" w:rsidRPr="000F1F57">
              <w:rPr>
                <w:rFonts w:cstheme="minorHAnsi"/>
                <w:sz w:val="24"/>
                <w:szCs w:val="24"/>
              </w:rPr>
              <w:t>?</w:t>
            </w:r>
          </w:p>
          <w:p w14:paraId="3BC3AC05" w14:textId="443DB305" w:rsidR="006C4E12" w:rsidRPr="000F1F57" w:rsidRDefault="006C4E12" w:rsidP="006C4E12">
            <w:pPr>
              <w:pStyle w:val="ListParagraph"/>
              <w:numPr>
                <w:ilvl w:val="0"/>
                <w:numId w:val="10"/>
              </w:numPr>
              <w:spacing w:before="120" w:after="120" w:line="276" w:lineRule="auto"/>
              <w:rPr>
                <w:rFonts w:cstheme="minorHAnsi"/>
                <w:sz w:val="24"/>
                <w:szCs w:val="24"/>
              </w:rPr>
            </w:pPr>
            <w:r w:rsidRPr="000F1F57">
              <w:rPr>
                <w:rFonts w:cstheme="minorHAnsi"/>
                <w:sz w:val="24"/>
                <w:szCs w:val="24"/>
              </w:rPr>
              <w:t>Where children tend to congregate</w:t>
            </w:r>
            <w:r w:rsidR="00636259" w:rsidRPr="000F1F57">
              <w:rPr>
                <w:rFonts w:cstheme="minorHAnsi"/>
                <w:sz w:val="24"/>
                <w:szCs w:val="24"/>
              </w:rPr>
              <w:t>?</w:t>
            </w:r>
          </w:p>
          <w:p w14:paraId="5CAB22FE" w14:textId="77777777" w:rsidR="006C4E12" w:rsidRPr="000F1F57" w:rsidRDefault="006C4E12" w:rsidP="006C4E12">
            <w:pPr>
              <w:pStyle w:val="ListParagraph"/>
              <w:numPr>
                <w:ilvl w:val="0"/>
                <w:numId w:val="10"/>
              </w:numPr>
              <w:spacing w:before="120" w:after="120" w:line="276" w:lineRule="auto"/>
              <w:rPr>
                <w:rFonts w:cstheme="minorHAnsi"/>
                <w:sz w:val="24"/>
                <w:szCs w:val="24"/>
              </w:rPr>
            </w:pPr>
            <w:r w:rsidRPr="000F1F57">
              <w:rPr>
                <w:rFonts w:cstheme="minorHAnsi"/>
                <w:sz w:val="24"/>
                <w:szCs w:val="24"/>
              </w:rPr>
              <w:t xml:space="preserve">What appears to be the most popular play spaces? </w:t>
            </w:r>
          </w:p>
          <w:p w14:paraId="2C6A48AF" w14:textId="4FA2C6B7" w:rsidR="006C4E12" w:rsidRPr="000F1F57" w:rsidRDefault="006C4E12" w:rsidP="006C4E12">
            <w:pPr>
              <w:pStyle w:val="ListParagraph"/>
              <w:numPr>
                <w:ilvl w:val="0"/>
                <w:numId w:val="10"/>
              </w:numPr>
              <w:spacing w:before="120" w:after="120" w:line="276" w:lineRule="auto"/>
              <w:rPr>
                <w:rFonts w:cstheme="minorHAnsi"/>
                <w:sz w:val="24"/>
                <w:szCs w:val="24"/>
              </w:rPr>
            </w:pPr>
            <w:r w:rsidRPr="000F1F57">
              <w:rPr>
                <w:rFonts w:cstheme="minorHAnsi"/>
                <w:sz w:val="24"/>
                <w:szCs w:val="24"/>
              </w:rPr>
              <w:t>How children use equipment</w:t>
            </w:r>
            <w:r w:rsidR="00636259" w:rsidRPr="000F1F57">
              <w:rPr>
                <w:rFonts w:cstheme="minorHAnsi"/>
                <w:sz w:val="24"/>
                <w:szCs w:val="24"/>
              </w:rPr>
              <w:t>?</w:t>
            </w:r>
          </w:p>
          <w:p w14:paraId="04733652" w14:textId="46CCED6D" w:rsidR="006C4E12" w:rsidRPr="000F1F57" w:rsidRDefault="006C4E12" w:rsidP="006C4E12">
            <w:pPr>
              <w:pStyle w:val="ListParagraph"/>
              <w:numPr>
                <w:ilvl w:val="0"/>
                <w:numId w:val="10"/>
              </w:numPr>
              <w:spacing w:before="120" w:after="120" w:line="276" w:lineRule="auto"/>
              <w:rPr>
                <w:rFonts w:cstheme="minorHAnsi"/>
                <w:sz w:val="24"/>
                <w:szCs w:val="24"/>
              </w:rPr>
            </w:pPr>
            <w:r w:rsidRPr="000F1F57">
              <w:rPr>
                <w:rFonts w:cstheme="minorHAnsi"/>
                <w:sz w:val="24"/>
                <w:szCs w:val="24"/>
              </w:rPr>
              <w:t>How children use play spaces</w:t>
            </w:r>
            <w:r w:rsidR="00636259" w:rsidRPr="000F1F57">
              <w:rPr>
                <w:rFonts w:cstheme="minorHAnsi"/>
                <w:sz w:val="24"/>
                <w:szCs w:val="24"/>
              </w:rPr>
              <w:t>?</w:t>
            </w:r>
          </w:p>
          <w:p w14:paraId="52F7ABF9" w14:textId="77777777" w:rsidR="006C4E12" w:rsidRPr="006C4E12" w:rsidRDefault="006C4E12" w:rsidP="006C4E12">
            <w:pPr>
              <w:pStyle w:val="BulletGSA"/>
              <w:rPr>
                <w:b/>
                <w:bCs/>
              </w:rPr>
            </w:pPr>
            <w:r w:rsidRPr="006C4E12">
              <w:rPr>
                <w:b/>
                <w:bCs/>
              </w:rPr>
              <w:t>Discussing (where age-appropriate):</w:t>
            </w:r>
          </w:p>
          <w:p w14:paraId="028D548A" w14:textId="6116F414" w:rsidR="006C4E12" w:rsidRPr="000F1F57" w:rsidRDefault="006C4E12" w:rsidP="006C4E12">
            <w:pPr>
              <w:pStyle w:val="ListParagraph"/>
              <w:numPr>
                <w:ilvl w:val="0"/>
                <w:numId w:val="12"/>
              </w:numPr>
              <w:spacing w:before="120" w:after="120" w:line="276" w:lineRule="auto"/>
              <w:rPr>
                <w:rFonts w:cstheme="minorHAnsi"/>
                <w:sz w:val="24"/>
                <w:szCs w:val="24"/>
              </w:rPr>
            </w:pPr>
            <w:r w:rsidRPr="000F1F57">
              <w:rPr>
                <w:rFonts w:cstheme="minorHAnsi"/>
                <w:sz w:val="24"/>
                <w:szCs w:val="24"/>
              </w:rPr>
              <w:t>What the children like or don’t like about the area</w:t>
            </w:r>
            <w:r w:rsidR="00636259" w:rsidRPr="000F1F57">
              <w:rPr>
                <w:rFonts w:cstheme="minorHAnsi"/>
                <w:sz w:val="24"/>
                <w:szCs w:val="24"/>
              </w:rPr>
              <w:t>?</w:t>
            </w:r>
          </w:p>
          <w:p w14:paraId="02F0E6E3" w14:textId="0645E30D" w:rsidR="006C4E12" w:rsidRPr="000F1F57" w:rsidRDefault="006C4E12" w:rsidP="006C4E12">
            <w:pPr>
              <w:pStyle w:val="ListParagraph"/>
              <w:numPr>
                <w:ilvl w:val="0"/>
                <w:numId w:val="12"/>
              </w:numPr>
              <w:spacing w:before="120" w:after="120" w:line="276" w:lineRule="auto"/>
              <w:rPr>
                <w:rFonts w:cstheme="minorHAnsi"/>
                <w:sz w:val="24"/>
                <w:szCs w:val="24"/>
              </w:rPr>
            </w:pPr>
            <w:r w:rsidRPr="000F1F57">
              <w:rPr>
                <w:rFonts w:cstheme="minorHAnsi"/>
                <w:sz w:val="24"/>
                <w:szCs w:val="24"/>
              </w:rPr>
              <w:t>What, if anything, they would like to add to the play area or change</w:t>
            </w:r>
            <w:r w:rsidR="00636259" w:rsidRPr="000F1F57">
              <w:rPr>
                <w:rFonts w:cstheme="minorHAnsi"/>
                <w:sz w:val="24"/>
                <w:szCs w:val="24"/>
              </w:rPr>
              <w:t>?</w:t>
            </w:r>
          </w:p>
          <w:p w14:paraId="29119B0B" w14:textId="4B13B22C" w:rsidR="006C4E12" w:rsidRPr="00950BC4" w:rsidRDefault="006C4E12" w:rsidP="006620E5">
            <w:pPr>
              <w:pStyle w:val="ListParagraph"/>
              <w:numPr>
                <w:ilvl w:val="0"/>
                <w:numId w:val="12"/>
              </w:numPr>
              <w:spacing w:before="120" w:after="120" w:line="276" w:lineRule="auto"/>
              <w:rPr>
                <w:rFonts w:cstheme="minorHAnsi"/>
              </w:rPr>
            </w:pPr>
            <w:r w:rsidRPr="000F1F57">
              <w:rPr>
                <w:rFonts w:cstheme="minorHAnsi"/>
                <w:sz w:val="24"/>
                <w:szCs w:val="24"/>
              </w:rPr>
              <w:t>What is their favourite space?</w:t>
            </w:r>
          </w:p>
        </w:tc>
      </w:tr>
      <w:tr w:rsidR="006C4E12" w:rsidRPr="006C4E12" w14:paraId="20C111FC" w14:textId="77777777" w:rsidTr="00236848">
        <w:tc>
          <w:tcPr>
            <w:tcW w:w="10360" w:type="dxa"/>
            <w:shd w:val="clear" w:color="auto" w:fill="DEEAF6" w:themeFill="accent5" w:themeFillTint="33"/>
          </w:tcPr>
          <w:tbl>
            <w:tblPr>
              <w:tblStyle w:val="TableGrid"/>
              <w:tblW w:w="101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ayout w:type="fixed"/>
              <w:tblLook w:val="04A0" w:firstRow="1" w:lastRow="0" w:firstColumn="1" w:lastColumn="0" w:noHBand="0" w:noVBand="1"/>
            </w:tblPr>
            <w:tblGrid>
              <w:gridCol w:w="1418"/>
              <w:gridCol w:w="8726"/>
            </w:tblGrid>
            <w:tr w:rsidR="006620E5" w14:paraId="233F2FD4" w14:textId="77777777" w:rsidTr="001964BC">
              <w:trPr>
                <w:jc w:val="center"/>
              </w:trPr>
              <w:sdt>
                <w:sdtPr>
                  <w:rPr>
                    <w:noProof/>
                  </w:rPr>
                  <w:id w:val="-1141191877"/>
                  <w:picture/>
                </w:sdtPr>
                <w:sdtContent>
                  <w:tc>
                    <w:tcPr>
                      <w:tcW w:w="1418" w:type="dxa"/>
                      <w:shd w:val="clear" w:color="auto" w:fill="auto"/>
                      <w:vAlign w:val="center"/>
                      <w:hideMark/>
                    </w:tcPr>
                    <w:p w14:paraId="18262211" w14:textId="77777777" w:rsidR="006620E5" w:rsidRDefault="006620E5" w:rsidP="006620E5">
                      <w:pPr>
                        <w:pStyle w:val="NormalGSA"/>
                        <w:rPr>
                          <w:noProof/>
                        </w:rPr>
                      </w:pPr>
                      <w:r>
                        <w:rPr>
                          <w:noProof/>
                        </w:rPr>
                        <w:drawing>
                          <wp:inline distT="0" distB="0" distL="0" distR="0" wp14:anchorId="4A1A93CF" wp14:editId="78A54416">
                            <wp:extent cx="720725" cy="72072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0725" cy="720725"/>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41B43B34" w14:textId="2ACA38DC" w:rsidR="001964BC" w:rsidRDefault="006620E5" w:rsidP="001964BC">
                  <w:pPr>
                    <w:pStyle w:val="Heading4GSA"/>
                  </w:pPr>
                  <w:r w:rsidRPr="0087615C">
                    <w:t xml:space="preserve">Student </w:t>
                  </w:r>
                  <w:r w:rsidR="0087615C" w:rsidRPr="0087615C">
                    <w:t>tip</w:t>
                  </w:r>
                </w:p>
                <w:p w14:paraId="1753AAF4" w14:textId="4D93FF41" w:rsidR="00781B7D" w:rsidRPr="001964BC" w:rsidRDefault="0087615C" w:rsidP="001964BC">
                  <w:pPr>
                    <w:pStyle w:val="NormalGSA"/>
                    <w:rPr>
                      <w:rStyle w:val="NormalGSAChar"/>
                    </w:rPr>
                  </w:pPr>
                  <w:r w:rsidRPr="001964BC">
                    <w:rPr>
                      <w:rStyle w:val="NormalGSAChar"/>
                    </w:rPr>
                    <w:t>Make</w:t>
                  </w:r>
                  <w:r w:rsidR="006620E5" w:rsidRPr="001964BC">
                    <w:rPr>
                      <w:rStyle w:val="NormalGSAChar"/>
                    </w:rPr>
                    <w:t xml:space="preserve"> sure you get down to the child’s level and observe what the environment looks, feels, smells and sounds like from their height.</w:t>
                  </w:r>
                </w:p>
                <w:p w14:paraId="2EBE05B6" w14:textId="191939A8" w:rsidR="006620E5" w:rsidRPr="001964BC" w:rsidRDefault="006620E5" w:rsidP="001964BC">
                  <w:pPr>
                    <w:pStyle w:val="NormalGSA"/>
                  </w:pPr>
                  <w:r w:rsidRPr="001964BC">
                    <w:rPr>
                      <w:rStyle w:val="NormalGSAChar"/>
                    </w:rPr>
                    <w:t>Consider whether the environment promotes their sense of safety and security while at the same time supports children to take risks and embrace challenges</w:t>
                  </w:r>
                  <w:r w:rsidRPr="001964BC">
                    <w:t xml:space="preserve"> </w:t>
                  </w:r>
                </w:p>
                <w:p w14:paraId="37A61A0B" w14:textId="04AE9058" w:rsidR="00781B7D" w:rsidRPr="001964BC" w:rsidRDefault="00781B7D" w:rsidP="001964BC">
                  <w:pPr>
                    <w:pStyle w:val="NormalGSA"/>
                  </w:pPr>
                  <w:r w:rsidRPr="001964BC">
                    <w:t>Is there a picture for all skills/abilities and stages of development?</w:t>
                  </w:r>
                </w:p>
                <w:p w14:paraId="4AEDE38B" w14:textId="28523441" w:rsidR="006620E5" w:rsidRDefault="006620E5" w:rsidP="001964BC">
                  <w:pPr>
                    <w:pStyle w:val="NormalGSA"/>
                  </w:pPr>
                  <w:r w:rsidRPr="001964BC">
                    <w:t>You should complete this task over a period of</w:t>
                  </w:r>
                  <w:r w:rsidR="00781B7D" w:rsidRPr="001964BC">
                    <w:t xml:space="preserve"> </w:t>
                  </w:r>
                  <w:r w:rsidR="00781B7D" w:rsidRPr="001964BC">
                    <w:rPr>
                      <w:b/>
                      <w:bCs/>
                    </w:rPr>
                    <w:t>two to three</w:t>
                  </w:r>
                  <w:r w:rsidRPr="001964BC">
                    <w:t xml:space="preserve"> days</w:t>
                  </w:r>
                  <w:r w:rsidR="00781B7D" w:rsidRPr="001964BC">
                    <w:t>.</w:t>
                  </w:r>
                  <w:r w:rsidRPr="00E20715">
                    <w:t xml:space="preserve"> </w:t>
                  </w:r>
                </w:p>
              </w:tc>
            </w:tr>
          </w:tbl>
          <w:p w14:paraId="76CC9019" w14:textId="77777777" w:rsidR="006C4E12" w:rsidRPr="006C4E12" w:rsidRDefault="006C4E12" w:rsidP="006C4E12">
            <w:pPr>
              <w:spacing w:before="120" w:line="276" w:lineRule="auto"/>
              <w:rPr>
                <w:rFonts w:cstheme="minorHAnsi"/>
                <w:color w:val="000000"/>
                <w:sz w:val="24"/>
                <w:szCs w:val="24"/>
                <w:lang w:val="en-US"/>
              </w:rPr>
            </w:pPr>
          </w:p>
        </w:tc>
      </w:tr>
      <w:tr w:rsidR="006C4E12" w:rsidRPr="006C4E12" w14:paraId="6C13361F" w14:textId="77777777" w:rsidTr="00236848">
        <w:tc>
          <w:tcPr>
            <w:tcW w:w="10360" w:type="dxa"/>
          </w:tcPr>
          <w:p w14:paraId="29DBB09D" w14:textId="70F968F9" w:rsidR="006C4E12" w:rsidRPr="006C4E12" w:rsidRDefault="00696905" w:rsidP="006C4E12">
            <w:pPr>
              <w:spacing w:before="120" w:line="276" w:lineRule="auto"/>
              <w:rPr>
                <w:rFonts w:cstheme="minorHAnsi"/>
                <w:color w:val="000000"/>
                <w:sz w:val="24"/>
                <w:szCs w:val="24"/>
                <w:lang w:val="en-US"/>
              </w:rPr>
            </w:pPr>
            <w:r>
              <w:rPr>
                <w:rFonts w:cstheme="minorHAnsi"/>
                <w:color w:val="000000"/>
                <w:sz w:val="24"/>
                <w:szCs w:val="24"/>
                <w:lang w:val="en-US"/>
              </w:rPr>
              <w:t>Age</w:t>
            </w:r>
            <w:r w:rsidR="00636259">
              <w:rPr>
                <w:rFonts w:cstheme="minorHAnsi"/>
                <w:color w:val="000000"/>
                <w:sz w:val="24"/>
                <w:szCs w:val="24"/>
                <w:lang w:val="en-US"/>
              </w:rPr>
              <w:t xml:space="preserve"> g</w:t>
            </w:r>
            <w:r>
              <w:rPr>
                <w:rFonts w:cstheme="minorHAnsi"/>
                <w:color w:val="000000"/>
                <w:sz w:val="24"/>
                <w:szCs w:val="24"/>
                <w:lang w:val="en-US"/>
              </w:rPr>
              <w:t>roup/s:</w:t>
            </w:r>
            <w:r w:rsidR="00236848">
              <w:rPr>
                <w:rFonts w:cstheme="minorHAnsi"/>
                <w:color w:val="000000"/>
                <w:sz w:val="24"/>
                <w:szCs w:val="24"/>
                <w:lang w:val="en-US"/>
              </w:rPr>
              <w:t xml:space="preserve"> </w:t>
            </w:r>
            <w:r w:rsidR="00236848" w:rsidRPr="00287488">
              <w:fldChar w:fldCharType="begin">
                <w:ffData>
                  <w:name w:val="Text1"/>
                  <w:enabled/>
                  <w:calcOnExit w:val="0"/>
                  <w:textInput/>
                </w:ffData>
              </w:fldChar>
            </w:r>
            <w:r w:rsidR="00236848" w:rsidRPr="00287488">
              <w:instrText xml:space="preserve"> FORMTEXT </w:instrText>
            </w:r>
            <w:r w:rsidR="00236848" w:rsidRPr="00287488">
              <w:fldChar w:fldCharType="separate"/>
            </w:r>
            <w:r w:rsidR="00236848" w:rsidRPr="00287488">
              <w:t> </w:t>
            </w:r>
            <w:r w:rsidR="00236848" w:rsidRPr="00287488">
              <w:t> </w:t>
            </w:r>
            <w:r w:rsidR="00236848" w:rsidRPr="00287488">
              <w:t> </w:t>
            </w:r>
            <w:r w:rsidR="00236848" w:rsidRPr="00287488">
              <w:t> </w:t>
            </w:r>
            <w:r w:rsidR="00236848" w:rsidRPr="00287488">
              <w:t> </w:t>
            </w:r>
            <w:r w:rsidR="00236848" w:rsidRPr="00287488">
              <w:fldChar w:fldCharType="end"/>
            </w:r>
          </w:p>
        </w:tc>
      </w:tr>
      <w:tr w:rsidR="006C4E12" w:rsidRPr="006C4E12" w14:paraId="62A2C1DB" w14:textId="77777777" w:rsidTr="00236848">
        <w:tc>
          <w:tcPr>
            <w:tcW w:w="10360" w:type="dxa"/>
            <w:shd w:val="clear" w:color="auto" w:fill="DEEAF6" w:themeFill="accent5" w:themeFillTint="33"/>
          </w:tcPr>
          <w:p w14:paraId="38104138" w14:textId="4832BA26" w:rsidR="006C4E12" w:rsidRPr="006C4E12" w:rsidRDefault="00696905" w:rsidP="00696905">
            <w:pPr>
              <w:pStyle w:val="Tabletext"/>
            </w:pPr>
            <w:r>
              <w:t>How do children move into and out of the outdoor play area?</w:t>
            </w:r>
            <w:r w:rsidR="0071785B">
              <w:t xml:space="preserve"> How easily accessible are toilets?</w:t>
            </w:r>
          </w:p>
        </w:tc>
      </w:tr>
      <w:tr w:rsidR="006C4E12" w:rsidRPr="006C4E12" w14:paraId="5D9D88BB" w14:textId="77777777" w:rsidTr="00236848">
        <w:tc>
          <w:tcPr>
            <w:tcW w:w="10360" w:type="dxa"/>
          </w:tcPr>
          <w:p w14:paraId="62ED7172" w14:textId="77777777" w:rsidR="006C4E12" w:rsidRDefault="006C4E12" w:rsidP="00696905">
            <w:pPr>
              <w:pStyle w:val="Tabletext"/>
            </w:pPr>
          </w:p>
          <w:p w14:paraId="25869EA8" w14:textId="77777777" w:rsidR="00236848" w:rsidRDefault="00236848" w:rsidP="00696905">
            <w:pPr>
              <w:pStyle w:val="Tabletext"/>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18F3D776" w14:textId="319B1523" w:rsidR="00236848" w:rsidRPr="006C4E12" w:rsidRDefault="00236848" w:rsidP="00696905">
            <w:pPr>
              <w:pStyle w:val="Tabletext"/>
            </w:pPr>
          </w:p>
        </w:tc>
      </w:tr>
      <w:tr w:rsidR="0071785B" w:rsidRPr="006C4E12" w14:paraId="73479308" w14:textId="77777777" w:rsidTr="00236848">
        <w:tc>
          <w:tcPr>
            <w:tcW w:w="10360" w:type="dxa"/>
            <w:shd w:val="clear" w:color="auto" w:fill="DEEAF6" w:themeFill="accent5" w:themeFillTint="33"/>
          </w:tcPr>
          <w:p w14:paraId="3528A4D0" w14:textId="5C5476A6" w:rsidR="0071785B" w:rsidRDefault="0071785B" w:rsidP="0071785B">
            <w:pPr>
              <w:pStyle w:val="Tabletext"/>
            </w:pPr>
            <w:r>
              <w:t xml:space="preserve">What appears to be the most popular spaces? </w:t>
            </w:r>
            <w:r w:rsidR="006B64EF">
              <w:t>(</w:t>
            </w:r>
            <w:r w:rsidR="00781B7D" w:rsidRPr="00781B7D">
              <w:rPr>
                <w:i/>
                <w:iCs/>
              </w:rPr>
              <w:t>Where</w:t>
            </w:r>
            <w:r w:rsidRPr="00781B7D">
              <w:rPr>
                <w:i/>
                <w:iCs/>
              </w:rPr>
              <w:t xml:space="preserve"> do children congregate?).</w:t>
            </w:r>
          </w:p>
        </w:tc>
      </w:tr>
      <w:tr w:rsidR="0071785B" w:rsidRPr="006C4E12" w14:paraId="4B2DD56F" w14:textId="77777777" w:rsidTr="00236848">
        <w:tc>
          <w:tcPr>
            <w:tcW w:w="10360" w:type="dxa"/>
            <w:shd w:val="clear" w:color="auto" w:fill="auto"/>
          </w:tcPr>
          <w:p w14:paraId="55CD949E" w14:textId="77777777" w:rsidR="0071785B" w:rsidRDefault="0071785B" w:rsidP="0071785B">
            <w:pPr>
              <w:pStyle w:val="Tabletext"/>
            </w:pPr>
          </w:p>
          <w:p w14:paraId="3076320E" w14:textId="77777777" w:rsidR="00236848" w:rsidRDefault="00236848" w:rsidP="0071785B">
            <w:pPr>
              <w:pStyle w:val="Tabletext"/>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5D601C62" w14:textId="752BE828" w:rsidR="00236848" w:rsidRDefault="00236848" w:rsidP="0071785B">
            <w:pPr>
              <w:pStyle w:val="Tabletext"/>
            </w:pPr>
          </w:p>
        </w:tc>
      </w:tr>
      <w:tr w:rsidR="0071785B" w:rsidRPr="006C4E12" w14:paraId="5C3ED563" w14:textId="77777777" w:rsidTr="00236848">
        <w:tc>
          <w:tcPr>
            <w:tcW w:w="10360" w:type="dxa"/>
            <w:shd w:val="clear" w:color="auto" w:fill="DEEAF6" w:themeFill="accent5" w:themeFillTint="33"/>
          </w:tcPr>
          <w:p w14:paraId="1F6E0EE9" w14:textId="6A3A65D4" w:rsidR="0071785B" w:rsidRDefault="0071785B" w:rsidP="0071785B">
            <w:pPr>
              <w:pStyle w:val="Tabletext"/>
            </w:pPr>
            <w:r>
              <w:t>How do children use equipment and play spaces?</w:t>
            </w:r>
          </w:p>
        </w:tc>
      </w:tr>
      <w:tr w:rsidR="0071785B" w:rsidRPr="006C4E12" w14:paraId="71A6D9CD" w14:textId="77777777" w:rsidTr="00236848">
        <w:tc>
          <w:tcPr>
            <w:tcW w:w="10360" w:type="dxa"/>
            <w:shd w:val="clear" w:color="auto" w:fill="auto"/>
          </w:tcPr>
          <w:p w14:paraId="43479888" w14:textId="77777777" w:rsidR="0071785B" w:rsidRDefault="0071785B" w:rsidP="0071785B">
            <w:pPr>
              <w:pStyle w:val="Tabletext"/>
            </w:pPr>
          </w:p>
          <w:p w14:paraId="5EF6363E" w14:textId="77777777" w:rsidR="00236848" w:rsidRDefault="00236848" w:rsidP="0071785B">
            <w:pPr>
              <w:pStyle w:val="Tabletext"/>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7CA56F2C" w14:textId="7ABDD08A" w:rsidR="00236848" w:rsidRDefault="00236848" w:rsidP="0071785B">
            <w:pPr>
              <w:pStyle w:val="Tabletext"/>
            </w:pPr>
          </w:p>
        </w:tc>
      </w:tr>
      <w:tr w:rsidR="0071785B" w:rsidRPr="006C4E12" w14:paraId="7FDDEE41" w14:textId="77777777" w:rsidTr="00236848">
        <w:tc>
          <w:tcPr>
            <w:tcW w:w="10360" w:type="dxa"/>
            <w:shd w:val="clear" w:color="auto" w:fill="DEEAF6" w:themeFill="accent5" w:themeFillTint="33"/>
          </w:tcPr>
          <w:p w14:paraId="46888EDF" w14:textId="0B231277" w:rsidR="0071785B" w:rsidRDefault="0071785B" w:rsidP="0071785B">
            <w:pPr>
              <w:pStyle w:val="Tabletext"/>
            </w:pPr>
            <w:r>
              <w:t>How does the play space accommodate the children’s sense of safety and security yet at the same time support them to take risks and challenges?</w:t>
            </w:r>
          </w:p>
        </w:tc>
      </w:tr>
      <w:tr w:rsidR="0071785B" w:rsidRPr="006C4E12" w14:paraId="7D60FC3A" w14:textId="77777777" w:rsidTr="00236848">
        <w:tc>
          <w:tcPr>
            <w:tcW w:w="10360" w:type="dxa"/>
            <w:shd w:val="clear" w:color="auto" w:fill="auto"/>
          </w:tcPr>
          <w:p w14:paraId="5BA93013" w14:textId="77777777" w:rsidR="0071785B" w:rsidRDefault="0071785B" w:rsidP="0071785B">
            <w:pPr>
              <w:pStyle w:val="Tabletext"/>
            </w:pPr>
          </w:p>
          <w:p w14:paraId="4D0B7018" w14:textId="77777777" w:rsidR="00236848" w:rsidRDefault="00236848" w:rsidP="0071785B">
            <w:pPr>
              <w:pStyle w:val="Tabletext"/>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417695E3" w14:textId="77A34142" w:rsidR="00236848" w:rsidRDefault="00236848" w:rsidP="0071785B">
            <w:pPr>
              <w:pStyle w:val="Tabletext"/>
            </w:pPr>
          </w:p>
        </w:tc>
      </w:tr>
      <w:tr w:rsidR="0071785B" w:rsidRPr="006C4E12" w14:paraId="1E9B2FAF" w14:textId="77777777" w:rsidTr="00236848">
        <w:tc>
          <w:tcPr>
            <w:tcW w:w="10360" w:type="dxa"/>
            <w:shd w:val="clear" w:color="auto" w:fill="DEEAF6" w:themeFill="accent5" w:themeFillTint="33"/>
          </w:tcPr>
          <w:p w14:paraId="3B64A1AD" w14:textId="42810B24" w:rsidR="0071785B" w:rsidRDefault="0071785B" w:rsidP="009F52CC">
            <w:pPr>
              <w:pStyle w:val="NormalGSA"/>
            </w:pPr>
            <w:r w:rsidRPr="00E20715">
              <w:rPr>
                <w:rFonts w:eastAsia="Calibri"/>
              </w:rPr>
              <w:t>What are the children’s thoughts about the area? – What do they like/not like? What would they add to or change about the play area? What is their favourite space etc.?</w:t>
            </w:r>
          </w:p>
        </w:tc>
      </w:tr>
      <w:tr w:rsidR="0071785B" w:rsidRPr="006C4E12" w14:paraId="570221C5" w14:textId="77777777" w:rsidTr="00236848">
        <w:tc>
          <w:tcPr>
            <w:tcW w:w="10360" w:type="dxa"/>
            <w:shd w:val="clear" w:color="auto" w:fill="auto"/>
          </w:tcPr>
          <w:p w14:paraId="62DA80CA" w14:textId="77777777" w:rsidR="0071785B" w:rsidRDefault="0071785B" w:rsidP="0071785B">
            <w:pPr>
              <w:pStyle w:val="Tabletext"/>
              <w:rPr>
                <w:rFonts w:eastAsia="Calibri"/>
                <w:sz w:val="22"/>
                <w:szCs w:val="22"/>
                <w:lang w:eastAsia="en-US"/>
              </w:rPr>
            </w:pPr>
          </w:p>
          <w:p w14:paraId="2AB1954B" w14:textId="77777777" w:rsidR="00236848" w:rsidRDefault="00236848" w:rsidP="0071785B">
            <w:pPr>
              <w:pStyle w:val="Tabletext"/>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652EFF39" w14:textId="507EC753" w:rsidR="00236848" w:rsidRPr="00E20715" w:rsidRDefault="00236848" w:rsidP="0071785B">
            <w:pPr>
              <w:pStyle w:val="Tabletext"/>
              <w:rPr>
                <w:rFonts w:eastAsia="Calibri"/>
                <w:sz w:val="22"/>
                <w:szCs w:val="22"/>
                <w:lang w:eastAsia="en-US"/>
              </w:rPr>
            </w:pPr>
          </w:p>
        </w:tc>
      </w:tr>
      <w:tr w:rsidR="0071785B" w:rsidRPr="006C4E12" w14:paraId="58DEEFED" w14:textId="77777777" w:rsidTr="00236848">
        <w:tc>
          <w:tcPr>
            <w:tcW w:w="10360" w:type="dxa"/>
            <w:shd w:val="clear" w:color="auto" w:fill="DEEAF6" w:themeFill="accent5" w:themeFillTint="33"/>
          </w:tcPr>
          <w:p w14:paraId="17CAC471" w14:textId="26E7C23F" w:rsidR="0071785B" w:rsidRPr="00E20715" w:rsidRDefault="0071785B" w:rsidP="0071785B">
            <w:pPr>
              <w:pStyle w:val="Tabletext"/>
              <w:rPr>
                <w:rFonts w:eastAsia="Calibri"/>
                <w:sz w:val="22"/>
                <w:szCs w:val="22"/>
                <w:lang w:eastAsia="en-US"/>
              </w:rPr>
            </w:pPr>
            <w:r>
              <w:rPr>
                <w:rFonts w:eastAsia="Calibri"/>
                <w:sz w:val="22"/>
                <w:szCs w:val="22"/>
                <w:lang w:eastAsia="en-US"/>
              </w:rPr>
              <w:t xml:space="preserve">Other </w:t>
            </w:r>
            <w:r w:rsidR="001964BC">
              <w:rPr>
                <w:rFonts w:eastAsia="Calibri"/>
                <w:sz w:val="22"/>
                <w:szCs w:val="22"/>
                <w:lang w:eastAsia="en-US"/>
              </w:rPr>
              <w:t>comments:</w:t>
            </w:r>
          </w:p>
        </w:tc>
      </w:tr>
      <w:tr w:rsidR="0071785B" w:rsidRPr="006C4E12" w14:paraId="7F455261" w14:textId="77777777" w:rsidTr="00236848">
        <w:tc>
          <w:tcPr>
            <w:tcW w:w="10360" w:type="dxa"/>
            <w:shd w:val="clear" w:color="auto" w:fill="auto"/>
          </w:tcPr>
          <w:p w14:paraId="4EDDB5DE" w14:textId="77777777" w:rsidR="0087615C" w:rsidRDefault="0087615C" w:rsidP="0071785B">
            <w:pPr>
              <w:pStyle w:val="Tabletext"/>
              <w:rPr>
                <w:rFonts w:eastAsia="Calibri"/>
                <w:sz w:val="22"/>
                <w:szCs w:val="22"/>
                <w:lang w:eastAsia="en-US"/>
              </w:rPr>
            </w:pPr>
          </w:p>
          <w:p w14:paraId="1FB0E1AC" w14:textId="77777777" w:rsidR="00236848" w:rsidRDefault="00236848" w:rsidP="0071785B">
            <w:pPr>
              <w:pStyle w:val="Tabletext"/>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24F5A846" w14:textId="77876169" w:rsidR="00236848" w:rsidRDefault="00236848" w:rsidP="0071785B">
            <w:pPr>
              <w:pStyle w:val="Tabletext"/>
              <w:rPr>
                <w:rFonts w:eastAsia="Calibri"/>
                <w:sz w:val="22"/>
                <w:szCs w:val="22"/>
                <w:lang w:eastAsia="en-US"/>
              </w:rPr>
            </w:pPr>
          </w:p>
        </w:tc>
      </w:tr>
    </w:tbl>
    <w:p w14:paraId="2413AFE6" w14:textId="77777777" w:rsidR="001964BC" w:rsidRDefault="001964BC"/>
    <w:tbl>
      <w:tblPr>
        <w:tblStyle w:val="TableGrid4"/>
        <w:tblW w:w="10343" w:type="dxa"/>
        <w:tblLayout w:type="fixed"/>
        <w:tblLook w:val="04A0" w:firstRow="1" w:lastRow="0" w:firstColumn="1" w:lastColumn="0" w:noHBand="0" w:noVBand="1"/>
      </w:tblPr>
      <w:tblGrid>
        <w:gridCol w:w="10343"/>
      </w:tblGrid>
      <w:tr w:rsidR="0087615C" w14:paraId="7E1F58F2" w14:textId="77777777" w:rsidTr="00236848">
        <w:tc>
          <w:tcPr>
            <w:tcW w:w="10343" w:type="dxa"/>
            <w:shd w:val="clear" w:color="auto" w:fill="1F3864" w:themeFill="accent1" w:themeFillShade="80"/>
          </w:tcPr>
          <w:p w14:paraId="1B9E3C45" w14:textId="5F53AC44" w:rsidR="0087615C" w:rsidRDefault="0087615C" w:rsidP="0087615C">
            <w:pPr>
              <w:pStyle w:val="TableHeader1GSA"/>
            </w:pPr>
            <w:r>
              <w:t>Task 2:</w:t>
            </w:r>
            <w:r w:rsidR="00B34ED7">
              <w:t xml:space="preserve"> </w:t>
            </w:r>
            <w:r w:rsidR="00781B7D">
              <w:t>C</w:t>
            </w:r>
            <w:r w:rsidR="00636259" w:rsidRPr="00DD5F53">
              <w:t>ollection tool</w:t>
            </w:r>
            <w:r w:rsidR="00636259">
              <w:t xml:space="preserve"> </w:t>
            </w:r>
            <w:r>
              <w:t>D</w:t>
            </w:r>
          </w:p>
          <w:p w14:paraId="4F11EF8A" w14:textId="207AE275" w:rsidR="0087615C" w:rsidRPr="0009468E" w:rsidRDefault="0087615C" w:rsidP="0087615C">
            <w:pPr>
              <w:pStyle w:val="TableHeader1GSA"/>
            </w:pPr>
            <w:r w:rsidRPr="00DD5F53">
              <w:t>The Educator’s Perspective</w:t>
            </w:r>
            <w:r>
              <w:t xml:space="preserve"> - Outdoor Play Environment</w:t>
            </w:r>
          </w:p>
        </w:tc>
      </w:tr>
      <w:tr w:rsidR="0087615C" w14:paraId="1DF6A468" w14:textId="77777777" w:rsidTr="00236848">
        <w:tc>
          <w:tcPr>
            <w:tcW w:w="10343" w:type="dxa"/>
          </w:tcPr>
          <w:p w14:paraId="0E7002E8" w14:textId="653B95A6" w:rsidR="0087615C" w:rsidRPr="0087615C" w:rsidRDefault="0087615C" w:rsidP="0087615C">
            <w:pPr>
              <w:pStyle w:val="Tabletext"/>
            </w:pPr>
            <w:r w:rsidRPr="0087615C">
              <w:t>Consult with a m</w:t>
            </w:r>
            <w:r w:rsidR="00801BF3">
              <w:t>inimum</w:t>
            </w:r>
            <w:r w:rsidRPr="0087615C">
              <w:t xml:space="preserve"> of </w:t>
            </w:r>
            <w:r w:rsidRPr="0087615C">
              <w:rPr>
                <w:b/>
                <w:bCs/>
              </w:rPr>
              <w:t>four</w:t>
            </w:r>
            <w:r>
              <w:rPr>
                <w:b/>
                <w:bCs/>
              </w:rPr>
              <w:t xml:space="preserve"> </w:t>
            </w:r>
            <w:r w:rsidRPr="0087615C">
              <w:rPr>
                <w:b/>
                <w:bCs/>
              </w:rPr>
              <w:t xml:space="preserve">educators </w:t>
            </w:r>
            <w:r w:rsidRPr="0087615C">
              <w:t xml:space="preserve">to investigate their perspectives on the outdoor play space. </w:t>
            </w:r>
          </w:p>
          <w:p w14:paraId="7A2C422A" w14:textId="77777777" w:rsidR="0087615C" w:rsidRPr="0087615C" w:rsidRDefault="0087615C" w:rsidP="0087615C">
            <w:pPr>
              <w:pStyle w:val="Tabletext"/>
            </w:pPr>
            <w:r w:rsidRPr="0087615C">
              <w:t xml:space="preserve">Develop </w:t>
            </w:r>
            <w:r w:rsidRPr="0087615C">
              <w:rPr>
                <w:b/>
                <w:bCs/>
              </w:rPr>
              <w:t>3 open-ended questions</w:t>
            </w:r>
            <w:r w:rsidRPr="0087615C">
              <w:t xml:space="preserve"> to ask educators that will determine their opinions, ideas and perspectives on the outdoor play space. For example:</w:t>
            </w:r>
          </w:p>
          <w:p w14:paraId="0EF334D4" w14:textId="77777777" w:rsidR="0087615C" w:rsidRPr="001964BC" w:rsidRDefault="0087615C" w:rsidP="001964BC">
            <w:pPr>
              <w:pStyle w:val="BulletGSA"/>
            </w:pPr>
            <w:r w:rsidRPr="001964BC">
              <w:t>Ease of access</w:t>
            </w:r>
          </w:p>
          <w:p w14:paraId="233E6E54" w14:textId="77777777" w:rsidR="0087615C" w:rsidRPr="001964BC" w:rsidRDefault="0087615C" w:rsidP="001964BC">
            <w:pPr>
              <w:pStyle w:val="BulletGSA"/>
            </w:pPr>
            <w:r w:rsidRPr="001964BC">
              <w:t>Ease of supervision</w:t>
            </w:r>
          </w:p>
          <w:p w14:paraId="2D1B40AB" w14:textId="77777777" w:rsidR="0087615C" w:rsidRPr="001964BC" w:rsidRDefault="0087615C" w:rsidP="001964BC">
            <w:pPr>
              <w:pStyle w:val="BulletGSA"/>
            </w:pPr>
            <w:r w:rsidRPr="001964BC">
              <w:t>Ease of access to equipment</w:t>
            </w:r>
          </w:p>
          <w:p w14:paraId="098CA3C9" w14:textId="77777777" w:rsidR="0087615C" w:rsidRPr="001964BC" w:rsidRDefault="0087615C" w:rsidP="001964BC">
            <w:pPr>
              <w:pStyle w:val="BulletGSA"/>
            </w:pPr>
            <w:r w:rsidRPr="001964BC">
              <w:t>Effectiveness of specific play spaces</w:t>
            </w:r>
          </w:p>
          <w:p w14:paraId="73740A51" w14:textId="77777777" w:rsidR="0087615C" w:rsidRPr="001964BC" w:rsidRDefault="0087615C" w:rsidP="001964BC">
            <w:pPr>
              <w:pStyle w:val="BulletGSA"/>
            </w:pPr>
            <w:r w:rsidRPr="001964BC">
              <w:t>What they believe children like about the play space</w:t>
            </w:r>
          </w:p>
          <w:p w14:paraId="45BCBD63" w14:textId="011F3855" w:rsidR="0087615C" w:rsidRPr="001964BC" w:rsidRDefault="0087615C" w:rsidP="001964BC">
            <w:pPr>
              <w:pStyle w:val="BulletGSA"/>
            </w:pPr>
            <w:r w:rsidRPr="001964BC">
              <w:t xml:space="preserve">What they like/don’t like about the play </w:t>
            </w:r>
            <w:r w:rsidR="001964BC">
              <w:t>space</w:t>
            </w:r>
          </w:p>
          <w:p w14:paraId="13A437A0" w14:textId="1066D7A3" w:rsidR="0087615C" w:rsidRPr="0087615C" w:rsidRDefault="0087615C" w:rsidP="001964BC">
            <w:pPr>
              <w:pStyle w:val="BulletGSA"/>
            </w:pPr>
            <w:r w:rsidRPr="001964BC">
              <w:t>What, if anything, they would change or add (if finances were available).</w:t>
            </w:r>
          </w:p>
        </w:tc>
      </w:tr>
      <w:tr w:rsidR="0087615C" w14:paraId="247775EA" w14:textId="77777777" w:rsidTr="00236848">
        <w:tc>
          <w:tcPr>
            <w:tcW w:w="10343" w:type="dxa"/>
            <w:shd w:val="clear" w:color="auto" w:fill="DEEAF6" w:themeFill="accent5" w:themeFillTint="33"/>
          </w:tcPr>
          <w:p w14:paraId="1A0DF4DD" w14:textId="2C85F8D2" w:rsidR="0087615C" w:rsidRPr="0009468E" w:rsidRDefault="00F74D4C" w:rsidP="0087615C">
            <w:pPr>
              <w:pStyle w:val="Tabletext"/>
            </w:pPr>
            <w:r>
              <w:t xml:space="preserve">List your </w:t>
            </w:r>
            <w:r w:rsidRPr="00F74D4C">
              <w:rPr>
                <w:b/>
                <w:bCs/>
              </w:rPr>
              <w:t xml:space="preserve">three </w:t>
            </w:r>
            <w:r>
              <w:t xml:space="preserve">questions </w:t>
            </w:r>
          </w:p>
        </w:tc>
      </w:tr>
      <w:tr w:rsidR="0087615C" w14:paraId="319ACDC3" w14:textId="77777777" w:rsidTr="00236848">
        <w:tc>
          <w:tcPr>
            <w:tcW w:w="10343" w:type="dxa"/>
          </w:tcPr>
          <w:p w14:paraId="43AE6278" w14:textId="77777777" w:rsidR="0087615C" w:rsidRDefault="0087615C" w:rsidP="0087615C">
            <w:pPr>
              <w:pStyle w:val="Tabletext"/>
            </w:pPr>
          </w:p>
          <w:p w14:paraId="07FD54F8" w14:textId="5FCE45F2" w:rsidR="007F09EB" w:rsidRDefault="00236848" w:rsidP="0087615C">
            <w:pPr>
              <w:pStyle w:val="Tabletext"/>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15F34B42" w14:textId="14046758" w:rsidR="007F09EB" w:rsidRPr="0009468E" w:rsidRDefault="007F09EB" w:rsidP="0087615C">
            <w:pPr>
              <w:pStyle w:val="Tabletext"/>
            </w:pPr>
          </w:p>
        </w:tc>
      </w:tr>
      <w:tr w:rsidR="0087615C" w14:paraId="655E96A2" w14:textId="77777777" w:rsidTr="00236848">
        <w:tc>
          <w:tcPr>
            <w:tcW w:w="10343" w:type="dxa"/>
            <w:shd w:val="clear" w:color="auto" w:fill="DEEAF6" w:themeFill="accent5" w:themeFillTint="33"/>
          </w:tcPr>
          <w:p w14:paraId="1AD480D1" w14:textId="46BE3670" w:rsidR="0087615C" w:rsidRPr="0009468E" w:rsidRDefault="00F74D4C" w:rsidP="0087615C">
            <w:pPr>
              <w:pStyle w:val="Tabletext"/>
            </w:pPr>
            <w:r>
              <w:t xml:space="preserve">Summary of findings (using bullet points) </w:t>
            </w:r>
            <w:r w:rsidRPr="00F74D4C">
              <w:rPr>
                <w:b/>
                <w:bCs/>
              </w:rPr>
              <w:t>Do not use educator names.</w:t>
            </w:r>
            <w:r>
              <w:t xml:space="preserve"> </w:t>
            </w:r>
          </w:p>
        </w:tc>
      </w:tr>
      <w:tr w:rsidR="0087615C" w14:paraId="53A47899" w14:textId="77777777" w:rsidTr="00236848">
        <w:tc>
          <w:tcPr>
            <w:tcW w:w="10343" w:type="dxa"/>
          </w:tcPr>
          <w:p w14:paraId="210A0B7B" w14:textId="77777777" w:rsidR="0087615C" w:rsidRDefault="0087615C" w:rsidP="0087615C">
            <w:pPr>
              <w:pStyle w:val="Tabletext"/>
            </w:pPr>
          </w:p>
          <w:p w14:paraId="186454B9" w14:textId="60B9C409" w:rsidR="00F74D4C" w:rsidRDefault="00236848" w:rsidP="0087615C">
            <w:pPr>
              <w:pStyle w:val="Tabletext"/>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51A26529" w14:textId="77777777" w:rsidR="00236848" w:rsidRDefault="00236848" w:rsidP="0087615C">
            <w:pPr>
              <w:pStyle w:val="Tabletext"/>
            </w:pPr>
          </w:p>
          <w:p w14:paraId="78C5B457" w14:textId="07385D6A" w:rsidR="00F74D4C" w:rsidRPr="0009468E" w:rsidRDefault="00F74D4C" w:rsidP="0087615C">
            <w:pPr>
              <w:pStyle w:val="Tabletext"/>
            </w:pPr>
          </w:p>
        </w:tc>
      </w:tr>
      <w:tr w:rsidR="006C4E35" w14:paraId="5D38DF75" w14:textId="77777777" w:rsidTr="00236848">
        <w:tc>
          <w:tcPr>
            <w:tcW w:w="10343" w:type="dxa"/>
            <w:shd w:val="clear" w:color="auto" w:fill="DEEAF6" w:themeFill="accent5" w:themeFillTint="33"/>
          </w:tcPr>
          <w:p w14:paraId="6275D352" w14:textId="0B044B8A" w:rsidR="006C4E35" w:rsidRPr="001A17DB" w:rsidRDefault="006C4E35" w:rsidP="006C4E35">
            <w:pPr>
              <w:pStyle w:val="Tabletext"/>
            </w:pPr>
            <w:r w:rsidRPr="001A17DB">
              <w:rPr>
                <w:b/>
              </w:rPr>
              <w:t xml:space="preserve">List the element/s </w:t>
            </w:r>
            <w:r w:rsidRPr="00DF3B96">
              <w:rPr>
                <w:bCs/>
              </w:rPr>
              <w:t>(number and name) your findings connect to:</w:t>
            </w:r>
            <w:r w:rsidRPr="001A17DB">
              <w:rPr>
                <w:b/>
              </w:rPr>
              <w:t xml:space="preserve"> </w:t>
            </w:r>
          </w:p>
        </w:tc>
      </w:tr>
      <w:tr w:rsidR="006C4E35" w14:paraId="773C9875" w14:textId="77777777" w:rsidTr="00236848">
        <w:tc>
          <w:tcPr>
            <w:tcW w:w="10343" w:type="dxa"/>
          </w:tcPr>
          <w:p w14:paraId="166123E4" w14:textId="77777777" w:rsidR="006C4E35" w:rsidRDefault="006C4E35" w:rsidP="006C4E35">
            <w:pPr>
              <w:pStyle w:val="Tabletext"/>
              <w:rPr>
                <w:b/>
              </w:rPr>
            </w:pPr>
          </w:p>
          <w:p w14:paraId="573FB6B9" w14:textId="1C5E2109" w:rsidR="006C4E35" w:rsidRDefault="00236848" w:rsidP="006C4E35">
            <w:pPr>
              <w:pStyle w:val="Tabletext"/>
              <w:rPr>
                <w:b/>
              </w:rPr>
            </w:pPr>
            <w:r w:rsidRPr="00287488">
              <w:fldChar w:fldCharType="begin">
                <w:ffData>
                  <w:name w:val="Text1"/>
                  <w:enabled/>
                  <w:calcOnExit w:val="0"/>
                  <w:textInput/>
                </w:ffData>
              </w:fldChar>
            </w:r>
            <w:r w:rsidRPr="00287488">
              <w:instrText xml:space="preserve"> FORMTEXT </w:instrText>
            </w:r>
            <w:r w:rsidRPr="00287488">
              <w:fldChar w:fldCharType="separate"/>
            </w:r>
            <w:r>
              <w:t> </w:t>
            </w:r>
            <w:r>
              <w:t> </w:t>
            </w:r>
            <w:r>
              <w:t> </w:t>
            </w:r>
            <w:r>
              <w:t> </w:t>
            </w:r>
            <w:r>
              <w:t> </w:t>
            </w:r>
            <w:r w:rsidRPr="00287488">
              <w:rPr>
                <w:rFonts w:eastAsiaTheme="minorHAnsi"/>
              </w:rPr>
              <w:fldChar w:fldCharType="end"/>
            </w:r>
          </w:p>
          <w:p w14:paraId="30DBB1B1" w14:textId="27AA9C6D" w:rsidR="006C4E35" w:rsidRDefault="006C4E35" w:rsidP="006C4E35">
            <w:pPr>
              <w:pStyle w:val="Tabletext"/>
              <w:rPr>
                <w:b/>
              </w:rPr>
            </w:pPr>
          </w:p>
        </w:tc>
      </w:tr>
    </w:tbl>
    <w:p w14:paraId="27E49A15" w14:textId="199B7B39" w:rsidR="001964BC" w:rsidRDefault="001964BC">
      <w:pPr>
        <w:rPr>
          <w:rFonts w:eastAsiaTheme="majorEastAsia" w:cstheme="minorHAnsi"/>
          <w:b/>
          <w:bCs/>
          <w:color w:val="1F3864" w:themeColor="accent1" w:themeShade="80"/>
          <w:sz w:val="40"/>
          <w:szCs w:val="40"/>
          <w:lang w:val="en-US"/>
        </w:rPr>
      </w:pPr>
    </w:p>
    <w:p w14:paraId="4694442B" w14:textId="6E8E8862" w:rsidR="00781B7D" w:rsidRDefault="00781B7D" w:rsidP="001C3799">
      <w:pPr>
        <w:pStyle w:val="Heading3GSA"/>
      </w:pPr>
      <w:r>
        <w:t>Task 2 Collection Tool E The Parent</w:t>
      </w:r>
      <w:r w:rsidR="00171331">
        <w:t>’s Perspective – Outdoor</w:t>
      </w:r>
      <w:r w:rsidR="002B183B">
        <w:t xml:space="preserve"> play</w:t>
      </w:r>
      <w:r w:rsidR="00171331">
        <w:t xml:space="preserve"> </w:t>
      </w:r>
      <w:r w:rsidR="002B183B">
        <w:t>e</w:t>
      </w:r>
      <w:r w:rsidR="00171331">
        <w:t xml:space="preserve">nvironment </w:t>
      </w:r>
    </w:p>
    <w:p w14:paraId="3ADCCF4E" w14:textId="1B1787C1" w:rsidR="005C41E7" w:rsidRDefault="005C41E7" w:rsidP="00F74D4C">
      <w:pPr>
        <w:pStyle w:val="NormalGSA"/>
        <w:rPr>
          <w:rFonts w:eastAsiaTheme="majorEastAsia"/>
        </w:rPr>
      </w:pPr>
      <w:r>
        <w:rPr>
          <w:rFonts w:eastAsiaTheme="majorEastAsia"/>
        </w:rPr>
        <w:t>This collection tool has three parts:</w:t>
      </w:r>
    </w:p>
    <w:p w14:paraId="70BFB321" w14:textId="77D543E3" w:rsidR="001C3799" w:rsidRDefault="001C3799" w:rsidP="001C3799">
      <w:pPr>
        <w:pStyle w:val="NormalGSA"/>
        <w:spacing w:before="0"/>
        <w:rPr>
          <w:rFonts w:eastAsiaTheme="majorEastAsia"/>
        </w:rPr>
      </w:pPr>
      <w:r>
        <w:rPr>
          <w:rFonts w:eastAsiaTheme="majorEastAsia"/>
        </w:rPr>
        <w:t xml:space="preserve">Part A: </w:t>
      </w:r>
      <w:r w:rsidRPr="001C3799">
        <w:rPr>
          <w:rFonts w:eastAsiaTheme="majorEastAsia"/>
        </w:rPr>
        <w:t>Parent perspective – Outdoor play environment survey</w:t>
      </w:r>
    </w:p>
    <w:p w14:paraId="26EBCD94" w14:textId="25EDDAD8" w:rsidR="001C3799" w:rsidRDefault="001C3799" w:rsidP="001C3799">
      <w:pPr>
        <w:pStyle w:val="NormalGSA"/>
        <w:spacing w:before="0"/>
        <w:rPr>
          <w:rFonts w:eastAsiaTheme="majorEastAsia"/>
        </w:rPr>
      </w:pPr>
      <w:r>
        <w:rPr>
          <w:rFonts w:eastAsiaTheme="majorEastAsia"/>
        </w:rPr>
        <w:t xml:space="preserve">Part B: </w:t>
      </w:r>
      <w:r w:rsidRPr="001C3799">
        <w:rPr>
          <w:rFonts w:eastAsiaTheme="majorEastAsia"/>
        </w:rPr>
        <w:t>Parent perspective - Follow-up meeting with parents</w:t>
      </w:r>
    </w:p>
    <w:p w14:paraId="3AD3ED70" w14:textId="42EC016C" w:rsidR="001C3799" w:rsidRDefault="001C3799" w:rsidP="001C3799">
      <w:pPr>
        <w:pStyle w:val="NormalGSA"/>
        <w:spacing w:before="0"/>
        <w:rPr>
          <w:rFonts w:eastAsiaTheme="majorEastAsia"/>
        </w:rPr>
      </w:pPr>
      <w:r>
        <w:rPr>
          <w:rFonts w:eastAsiaTheme="majorEastAsia"/>
        </w:rPr>
        <w:t xml:space="preserve">Part C: </w:t>
      </w:r>
      <w:r w:rsidRPr="001C3799">
        <w:rPr>
          <w:rFonts w:eastAsiaTheme="majorEastAsia"/>
        </w:rPr>
        <w:t>Parent perspective - Summary of findings</w:t>
      </w:r>
    </w:p>
    <w:p w14:paraId="3935C473" w14:textId="32471FF8" w:rsidR="005C41E7" w:rsidRPr="001C3799" w:rsidRDefault="005C41E7" w:rsidP="00171331">
      <w:pPr>
        <w:pStyle w:val="Heading4GSA"/>
        <w:rPr>
          <w:b/>
          <w:bCs/>
        </w:rPr>
      </w:pPr>
      <w:r w:rsidRPr="001C3799">
        <w:rPr>
          <w:b/>
          <w:bCs/>
        </w:rPr>
        <w:t xml:space="preserve">Part </w:t>
      </w:r>
      <w:r w:rsidR="001C3799" w:rsidRPr="001C3799">
        <w:rPr>
          <w:b/>
          <w:bCs/>
        </w:rPr>
        <w:t>A</w:t>
      </w:r>
      <w:r w:rsidRPr="001C3799">
        <w:rPr>
          <w:b/>
          <w:bCs/>
        </w:rPr>
        <w:t xml:space="preserve">: </w:t>
      </w:r>
      <w:bookmarkStart w:id="13" w:name="_Hlk81303753"/>
      <w:r w:rsidR="002B183B" w:rsidRPr="001C3799">
        <w:rPr>
          <w:b/>
          <w:bCs/>
        </w:rPr>
        <w:t>Parent perspective – Outdoor play environment survey</w:t>
      </w:r>
      <w:bookmarkEnd w:id="13"/>
    </w:p>
    <w:p w14:paraId="5EBE3070" w14:textId="77777777" w:rsidR="005C41E7" w:rsidRDefault="005C41E7" w:rsidP="00F74D4C">
      <w:pPr>
        <w:pStyle w:val="Heading4GSA"/>
        <w:rPr>
          <w:rFonts w:eastAsiaTheme="minorEastAsia" w:cstheme="minorHAnsi"/>
          <w:i/>
          <w:iCs/>
          <w:color w:val="000000"/>
        </w:rPr>
      </w:pPr>
      <w:r>
        <w:t xml:space="preserve">Preparation </w:t>
      </w:r>
    </w:p>
    <w:p w14:paraId="41552F86" w14:textId="6898AA55" w:rsidR="005C41E7" w:rsidRDefault="005C41E7" w:rsidP="001C3799">
      <w:pPr>
        <w:pStyle w:val="BulletGSA"/>
      </w:pPr>
      <w:r>
        <w:t xml:space="preserve">Ask your </w:t>
      </w:r>
      <w:r w:rsidR="00B34ED7">
        <w:t>Workplace Supervisor</w:t>
      </w:r>
      <w:r w:rsidR="00DF3B96">
        <w:t xml:space="preserve"> </w:t>
      </w:r>
      <w:r>
        <w:t xml:space="preserve">to suggest </w:t>
      </w:r>
      <w:r w:rsidR="001C3799">
        <w:rPr>
          <w:b/>
          <w:bCs/>
        </w:rPr>
        <w:t>four</w:t>
      </w:r>
      <w:r w:rsidRPr="004254BD">
        <w:rPr>
          <w:b/>
          <w:bCs/>
        </w:rPr>
        <w:t xml:space="preserve"> parents</w:t>
      </w:r>
      <w:r>
        <w:t xml:space="preserve"> who would be willing to participate in both a written survey and an informal interview evaluating one outdoor play space at your service. </w:t>
      </w:r>
    </w:p>
    <w:p w14:paraId="7C0D04AA" w14:textId="77777777" w:rsidR="005C41E7" w:rsidRDefault="005C41E7" w:rsidP="001C3799">
      <w:pPr>
        <w:pStyle w:val="BulletGSA"/>
      </w:pPr>
      <w:r>
        <w:t xml:space="preserve">You will need to be mindful of any cultural or literacy needs when inviting the family to participate. </w:t>
      </w:r>
    </w:p>
    <w:p w14:paraId="1A78D78F" w14:textId="480488D5" w:rsidR="005C41E7" w:rsidRDefault="005C41E7" w:rsidP="001C3799">
      <w:pPr>
        <w:pStyle w:val="BulletGSA"/>
      </w:pPr>
      <w:r>
        <w:t>Develop a timeline for the survey to be completed and returned to you. (</w:t>
      </w:r>
      <w:r w:rsidRPr="00171331">
        <w:rPr>
          <w:i/>
          <w:iCs/>
        </w:rPr>
        <w:t xml:space="preserve">You do not have to submit your </w:t>
      </w:r>
      <w:r w:rsidR="00F74D4C" w:rsidRPr="00171331">
        <w:rPr>
          <w:i/>
          <w:iCs/>
        </w:rPr>
        <w:t>surveys,</w:t>
      </w:r>
      <w:r w:rsidRPr="00171331">
        <w:rPr>
          <w:i/>
          <w:iCs/>
        </w:rPr>
        <w:t xml:space="preserve"> but they must be made available to your</w:t>
      </w:r>
      <w:r w:rsidR="007F09EB" w:rsidRPr="00171331">
        <w:rPr>
          <w:i/>
          <w:iCs/>
        </w:rPr>
        <w:t xml:space="preserve"> </w:t>
      </w:r>
      <w:r w:rsidRPr="00171331">
        <w:rPr>
          <w:i/>
          <w:iCs/>
        </w:rPr>
        <w:t>assessor).</w:t>
      </w:r>
    </w:p>
    <w:p w14:paraId="72C253B6" w14:textId="2F66F5F3" w:rsidR="005C41E7" w:rsidRDefault="005C41E7" w:rsidP="001C3799">
      <w:pPr>
        <w:pStyle w:val="BulletGSA"/>
        <w:spacing w:after="120"/>
        <w:ind w:left="357" w:hanging="357"/>
      </w:pPr>
      <w:r>
        <w:t xml:space="preserve">You will then negotiate a time and location to discuss with the parent the outcomes of the survey. </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5C41E7" w14:paraId="58D220FA" w14:textId="77777777" w:rsidTr="005F34BE">
        <w:trPr>
          <w:jc w:val="center"/>
        </w:trPr>
        <w:sdt>
          <w:sdtPr>
            <w:rPr>
              <w:noProof/>
            </w:rPr>
            <w:id w:val="-513145362"/>
            <w:picture/>
          </w:sdtPr>
          <w:sdtContent>
            <w:tc>
              <w:tcPr>
                <w:tcW w:w="1413" w:type="dxa"/>
                <w:shd w:val="clear" w:color="auto" w:fill="DEEAF6" w:themeFill="accent5" w:themeFillTint="33"/>
                <w:vAlign w:val="center"/>
                <w:hideMark/>
              </w:tcPr>
              <w:p w14:paraId="241264C8" w14:textId="4A7A933F" w:rsidR="005C41E7" w:rsidRDefault="00F9598C" w:rsidP="005F34BE">
                <w:pPr>
                  <w:pStyle w:val="NormalGSA"/>
                  <w:rPr>
                    <w:noProof/>
                    <w:lang w:eastAsia="en-US"/>
                  </w:rPr>
                </w:pPr>
                <w:r>
                  <w:rPr>
                    <w:noProof/>
                  </w:rPr>
                  <w:drawing>
                    <wp:inline distT="0" distB="0" distL="0" distR="0" wp14:anchorId="5B6FA762" wp14:editId="65755016">
                      <wp:extent cx="720000" cy="720000"/>
                      <wp:effectExtent l="0" t="0" r="444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noFill/>
                              </a:ln>
                            </pic:spPr>
                          </pic:pic>
                        </a:graphicData>
                      </a:graphic>
                    </wp:inline>
                  </w:drawing>
                </w:r>
              </w:p>
            </w:tc>
          </w:sdtContent>
        </w:sdt>
        <w:tc>
          <w:tcPr>
            <w:tcW w:w="8329" w:type="dxa"/>
            <w:shd w:val="clear" w:color="auto" w:fill="DEEAF6" w:themeFill="accent5" w:themeFillTint="33"/>
            <w:vAlign w:val="center"/>
            <w:hideMark/>
          </w:tcPr>
          <w:p w14:paraId="70B10347" w14:textId="6C93ECA7" w:rsidR="005C41E7" w:rsidRDefault="00B34ED7" w:rsidP="005F34BE">
            <w:pPr>
              <w:pStyle w:val="Heading4GSA"/>
              <w:rPr>
                <w:lang w:eastAsia="en-US"/>
              </w:rPr>
            </w:pPr>
            <w:r>
              <w:rPr>
                <w:lang w:eastAsia="en-US"/>
              </w:rPr>
              <w:t>Workplace Supervisor</w:t>
            </w:r>
            <w:r w:rsidR="005C41E7">
              <w:rPr>
                <w:lang w:eastAsia="en-US"/>
              </w:rPr>
              <w:t xml:space="preserve"> tip</w:t>
            </w:r>
          </w:p>
          <w:p w14:paraId="51D7A497" w14:textId="3E72985D" w:rsidR="005C41E7" w:rsidRDefault="005C41E7" w:rsidP="001C3799">
            <w:pPr>
              <w:pStyle w:val="NormalGSA"/>
              <w:spacing w:after="120"/>
              <w:rPr>
                <w:lang w:eastAsia="en-US"/>
              </w:rPr>
            </w:pPr>
            <w:r>
              <w:rPr>
                <w:lang w:eastAsia="en-US"/>
              </w:rPr>
              <w:t xml:space="preserve">Please assist the </w:t>
            </w:r>
            <w:r w:rsidR="00171331">
              <w:rPr>
                <w:lang w:eastAsia="en-US"/>
              </w:rPr>
              <w:t>student</w:t>
            </w:r>
            <w:r>
              <w:rPr>
                <w:lang w:eastAsia="en-US"/>
              </w:rPr>
              <w:t xml:space="preserve"> by identifying </w:t>
            </w:r>
            <w:r w:rsidR="00171331" w:rsidRPr="00171331">
              <w:rPr>
                <w:b/>
                <w:bCs/>
                <w:lang w:eastAsia="en-US"/>
              </w:rPr>
              <w:t>four</w:t>
            </w:r>
            <w:r>
              <w:rPr>
                <w:lang w:eastAsia="en-US"/>
              </w:rPr>
              <w:t xml:space="preserve"> parents who would be happy to complete the survey and discuss their feedback with the student. </w:t>
            </w:r>
          </w:p>
        </w:tc>
      </w:tr>
    </w:tbl>
    <w:p w14:paraId="1047F4C9" w14:textId="3F63529B" w:rsidR="005C41E7" w:rsidRPr="00F74D4C" w:rsidRDefault="005C41E7" w:rsidP="001C3799">
      <w:pPr>
        <w:pStyle w:val="Heading4GSA"/>
        <w:spacing w:before="240"/>
      </w:pPr>
      <w:r w:rsidRPr="00A26386">
        <w:t>Instructions</w:t>
      </w:r>
    </w:p>
    <w:p w14:paraId="33866DF4" w14:textId="1FDC315E" w:rsidR="005C41E7" w:rsidRDefault="005C41E7" w:rsidP="001C3799">
      <w:pPr>
        <w:pStyle w:val="NormalGSA"/>
        <w:numPr>
          <w:ilvl w:val="0"/>
          <w:numId w:val="44"/>
        </w:numPr>
        <w:spacing w:before="0"/>
        <w:ind w:left="426"/>
      </w:pPr>
      <w:r>
        <w:t>Make four copies of the survey</w:t>
      </w:r>
    </w:p>
    <w:p w14:paraId="4735068D" w14:textId="5D5E9CD7" w:rsidR="005C41E7" w:rsidRDefault="005C41E7" w:rsidP="001C3799">
      <w:pPr>
        <w:pStyle w:val="NormalGSA"/>
        <w:numPr>
          <w:ilvl w:val="0"/>
          <w:numId w:val="44"/>
        </w:numPr>
        <w:spacing w:before="0"/>
        <w:ind w:left="426"/>
      </w:pPr>
      <w:r>
        <w:t>Meet with each parent to explain the purpose of the survey. Negotiate a date for the return of the survey</w:t>
      </w:r>
    </w:p>
    <w:p w14:paraId="5849320D" w14:textId="77777777" w:rsidR="005C41E7" w:rsidRDefault="005C41E7" w:rsidP="001C3799">
      <w:pPr>
        <w:pStyle w:val="NormalGSA"/>
        <w:numPr>
          <w:ilvl w:val="0"/>
          <w:numId w:val="44"/>
        </w:numPr>
        <w:spacing w:before="0"/>
        <w:ind w:left="426"/>
      </w:pPr>
      <w:r>
        <w:t>Collect completed surveys</w:t>
      </w:r>
    </w:p>
    <w:p w14:paraId="6D0031FE" w14:textId="1AA08D0C" w:rsidR="0093607B" w:rsidRPr="001C3799" w:rsidRDefault="005C41E7" w:rsidP="001C3799">
      <w:pPr>
        <w:pStyle w:val="NormalGSA"/>
        <w:numPr>
          <w:ilvl w:val="0"/>
          <w:numId w:val="44"/>
        </w:numPr>
        <w:spacing w:before="0" w:after="120"/>
        <w:ind w:left="425" w:hanging="357"/>
        <w:rPr>
          <w:rFonts w:eastAsiaTheme="majorEastAsia" w:cs="Arial"/>
          <w:b/>
          <w:bCs/>
          <w:color w:val="1F3864" w:themeColor="accent1" w:themeShade="80"/>
          <w:sz w:val="28"/>
          <w:szCs w:val="28"/>
        </w:rPr>
      </w:pPr>
      <w:r>
        <w:t xml:space="preserve">Negotiate a time to conduct a brief follow-up discussion with each parent and write a summary of your findings. </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1C3799" w14:paraId="18E71EB9" w14:textId="77777777" w:rsidTr="00126716">
        <w:trPr>
          <w:jc w:val="center"/>
        </w:trPr>
        <w:sdt>
          <w:sdtPr>
            <w:rPr>
              <w:noProof/>
              <w:lang w:eastAsia="en-US"/>
            </w:rPr>
            <w:id w:val="-1336144747"/>
            <w:picture/>
          </w:sdtPr>
          <w:sdtContent>
            <w:tc>
              <w:tcPr>
                <w:tcW w:w="1413" w:type="dxa"/>
                <w:shd w:val="clear" w:color="auto" w:fill="DEEAF6" w:themeFill="accent5" w:themeFillTint="33"/>
                <w:vAlign w:val="center"/>
                <w:hideMark/>
              </w:tcPr>
              <w:p w14:paraId="7BF2C03C" w14:textId="45DF0BFE" w:rsidR="001C3799" w:rsidRDefault="001C3799" w:rsidP="00126716">
                <w:pPr>
                  <w:pStyle w:val="NormalGSA"/>
                  <w:rPr>
                    <w:noProof/>
                    <w:lang w:eastAsia="en-US"/>
                  </w:rPr>
                </w:pPr>
                <w:r>
                  <w:rPr>
                    <w:noProof/>
                    <w:lang w:eastAsia="en-US"/>
                  </w:rPr>
                  <w:drawing>
                    <wp:inline distT="0" distB="0" distL="0" distR="0" wp14:anchorId="18DBD7A8" wp14:editId="44ED0D57">
                      <wp:extent cx="719455" cy="719455"/>
                      <wp:effectExtent l="0" t="0" r="444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inline>
                  </w:drawing>
                </w:r>
              </w:p>
            </w:tc>
          </w:sdtContent>
        </w:sdt>
        <w:tc>
          <w:tcPr>
            <w:tcW w:w="8329" w:type="dxa"/>
            <w:shd w:val="clear" w:color="auto" w:fill="DEEAF6" w:themeFill="accent5" w:themeFillTint="33"/>
            <w:vAlign w:val="center"/>
            <w:hideMark/>
          </w:tcPr>
          <w:p w14:paraId="2AC5B456" w14:textId="6465BB0D" w:rsidR="001C3799" w:rsidRDefault="001C3799" w:rsidP="00126716">
            <w:pPr>
              <w:pStyle w:val="Heading4GSA"/>
              <w:rPr>
                <w:lang w:eastAsia="en-US"/>
              </w:rPr>
            </w:pPr>
            <w:r>
              <w:rPr>
                <w:lang w:eastAsia="en-US"/>
              </w:rPr>
              <w:t>Student tip</w:t>
            </w:r>
          </w:p>
          <w:p w14:paraId="7DA40880" w14:textId="409BC02E" w:rsidR="001C3799" w:rsidRDefault="001C3799" w:rsidP="00126716">
            <w:pPr>
              <w:pStyle w:val="NormalGSA"/>
              <w:spacing w:after="120"/>
              <w:rPr>
                <w:lang w:eastAsia="en-US"/>
              </w:rPr>
            </w:pPr>
            <w:r w:rsidRPr="00B50641">
              <w:rPr>
                <w:lang w:eastAsia="en-US"/>
              </w:rPr>
              <w:t xml:space="preserve">If you have already completed </w:t>
            </w:r>
            <w:r w:rsidRPr="00171331">
              <w:rPr>
                <w:b/>
                <w:bCs/>
                <w:lang w:eastAsia="en-US"/>
              </w:rPr>
              <w:t>CHCECE050</w:t>
            </w:r>
            <w:r w:rsidRPr="00B50641">
              <w:rPr>
                <w:lang w:eastAsia="en-US"/>
              </w:rPr>
              <w:t xml:space="preserve"> </w:t>
            </w:r>
            <w:r w:rsidRPr="00171331">
              <w:rPr>
                <w:b/>
                <w:bCs/>
                <w:lang w:eastAsia="en-US"/>
              </w:rPr>
              <w:t>Work in partnership with children’s families</w:t>
            </w:r>
            <w:r w:rsidRPr="00B50641">
              <w:rPr>
                <w:lang w:eastAsia="en-US"/>
              </w:rPr>
              <w:t>, you will have already completed this survey. Use your results to add to the evidence you are gathering for the QIP.</w:t>
            </w:r>
          </w:p>
        </w:tc>
      </w:tr>
    </w:tbl>
    <w:p w14:paraId="3FFC96B4" w14:textId="77777777" w:rsidR="001C3799" w:rsidRDefault="001C3799" w:rsidP="005C41E7">
      <w:pPr>
        <w:rPr>
          <w:b/>
          <w:bCs/>
        </w:rPr>
      </w:pPr>
    </w:p>
    <w:p w14:paraId="50CECF3A" w14:textId="7CD2F69F" w:rsidR="005C41E7" w:rsidRDefault="005C41E7" w:rsidP="005C41E7"/>
    <w:tbl>
      <w:tblPr>
        <w:tblStyle w:val="TableGrid"/>
        <w:tblW w:w="10348" w:type="dxa"/>
        <w:tblInd w:w="-5" w:type="dxa"/>
        <w:tblLayout w:type="fixed"/>
        <w:tblLook w:val="04A0" w:firstRow="1" w:lastRow="0" w:firstColumn="1" w:lastColumn="0" w:noHBand="0" w:noVBand="1"/>
      </w:tblPr>
      <w:tblGrid>
        <w:gridCol w:w="5105"/>
        <w:gridCol w:w="5243"/>
      </w:tblGrid>
      <w:tr w:rsidR="005C41E7" w14:paraId="00CB7AA1" w14:textId="77777777" w:rsidTr="00236848">
        <w:tc>
          <w:tcPr>
            <w:tcW w:w="10348"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28F0BA9D" w14:textId="092D9B40" w:rsidR="005C41E7" w:rsidRDefault="005C41E7" w:rsidP="00D92ADB">
            <w:pPr>
              <w:autoSpaceDE w:val="0"/>
              <w:autoSpaceDN w:val="0"/>
              <w:adjustRightInd w:val="0"/>
              <w:jc w:val="center"/>
              <w:rPr>
                <w:bCs/>
                <w:sz w:val="28"/>
                <w:szCs w:val="28"/>
              </w:rPr>
            </w:pPr>
            <w:r>
              <w:rPr>
                <w:bCs/>
                <w:sz w:val="28"/>
                <w:szCs w:val="28"/>
              </w:rPr>
              <w:t>Task 2:</w:t>
            </w:r>
            <w:r w:rsidR="00B34ED7">
              <w:rPr>
                <w:bCs/>
                <w:sz w:val="28"/>
                <w:szCs w:val="28"/>
              </w:rPr>
              <w:t xml:space="preserve"> </w:t>
            </w:r>
            <w:r w:rsidR="00227C0E">
              <w:rPr>
                <w:bCs/>
                <w:sz w:val="28"/>
                <w:szCs w:val="28"/>
              </w:rPr>
              <w:t>C</w:t>
            </w:r>
            <w:r w:rsidR="00DF3B96">
              <w:rPr>
                <w:bCs/>
                <w:sz w:val="28"/>
                <w:szCs w:val="28"/>
              </w:rPr>
              <w:t xml:space="preserve">ollection tool </w:t>
            </w:r>
            <w:r>
              <w:rPr>
                <w:bCs/>
                <w:sz w:val="28"/>
                <w:szCs w:val="28"/>
              </w:rPr>
              <w:t>E</w:t>
            </w:r>
          </w:p>
          <w:p w14:paraId="3633EB02" w14:textId="05D6B628" w:rsidR="005C41E7" w:rsidRPr="009A2D86" w:rsidRDefault="005C41E7" w:rsidP="00D92ADB">
            <w:pPr>
              <w:pStyle w:val="Heading2GSA"/>
              <w:jc w:val="center"/>
              <w:rPr>
                <w:rFonts w:cstheme="minorHAnsi"/>
                <w:b w:val="0"/>
                <w:bCs w:val="0"/>
                <w:color w:val="FFFFFF" w:themeColor="background1"/>
                <w:sz w:val="28"/>
                <w:szCs w:val="28"/>
                <w:lang w:val="en-US"/>
              </w:rPr>
            </w:pPr>
            <w:r w:rsidRPr="009A2D86">
              <w:rPr>
                <w:rFonts w:asciiTheme="minorHAnsi" w:hAnsiTheme="minorHAnsi" w:cstheme="minorHAnsi"/>
                <w:b w:val="0"/>
                <w:bCs w:val="0"/>
                <w:color w:val="FFFFFF" w:themeColor="background1"/>
                <w:sz w:val="28"/>
                <w:szCs w:val="28"/>
              </w:rPr>
              <w:t>Parent Survey</w:t>
            </w:r>
            <w:r w:rsidR="00DF3B96">
              <w:rPr>
                <w:rFonts w:asciiTheme="minorHAnsi" w:hAnsiTheme="minorHAnsi" w:cstheme="minorHAnsi"/>
                <w:b w:val="0"/>
                <w:bCs w:val="0"/>
                <w:color w:val="FFFFFF" w:themeColor="background1"/>
                <w:sz w:val="28"/>
                <w:szCs w:val="28"/>
              </w:rPr>
              <w:t xml:space="preserve"> </w:t>
            </w:r>
            <w:r w:rsidRPr="009A2D86">
              <w:rPr>
                <w:rFonts w:asciiTheme="minorHAnsi" w:hAnsiTheme="minorHAnsi" w:cstheme="minorHAnsi"/>
                <w:b w:val="0"/>
                <w:bCs w:val="0"/>
                <w:color w:val="FFFFFF" w:themeColor="background1"/>
                <w:sz w:val="28"/>
                <w:szCs w:val="28"/>
              </w:rPr>
              <w:t>- Outdoor play environment</w:t>
            </w:r>
          </w:p>
        </w:tc>
      </w:tr>
      <w:tr w:rsidR="005C41E7" w14:paraId="4F4314AF" w14:textId="77777777" w:rsidTr="00236848">
        <w:tc>
          <w:tcPr>
            <w:tcW w:w="10348" w:type="dxa"/>
            <w:gridSpan w:val="2"/>
            <w:tcBorders>
              <w:top w:val="single" w:sz="4" w:space="0" w:color="auto"/>
              <w:left w:val="single" w:sz="4" w:space="0" w:color="auto"/>
              <w:bottom w:val="single" w:sz="4" w:space="0" w:color="auto"/>
              <w:right w:val="single" w:sz="4" w:space="0" w:color="auto"/>
            </w:tcBorders>
            <w:hideMark/>
          </w:tcPr>
          <w:p w14:paraId="192C303B" w14:textId="1B47EDA0" w:rsidR="005C41E7" w:rsidRDefault="005C41E7" w:rsidP="00A930F6">
            <w:pPr>
              <w:pStyle w:val="Tabletext"/>
            </w:pPr>
            <w:r>
              <w:t xml:space="preserve">Thank you for agreeing to undertake this survey, the results of which I will be using as part of my Diploma studies. Please complete the survey documenting what you have noticed about </w:t>
            </w:r>
            <w:r w:rsidR="00A930F6">
              <w:t>the outdoor</w:t>
            </w:r>
            <w:r>
              <w:t xml:space="preserve"> play area. You may also think about what your child has told you about the outdoor environment, equipment/materials. Any comments you would like to make would be much appreciated.</w:t>
            </w:r>
          </w:p>
        </w:tc>
      </w:tr>
      <w:tr w:rsidR="005C41E7" w14:paraId="75D81950" w14:textId="77777777" w:rsidTr="00236848">
        <w:tc>
          <w:tcPr>
            <w:tcW w:w="10348" w:type="dxa"/>
            <w:gridSpan w:val="2"/>
            <w:tcBorders>
              <w:top w:val="single" w:sz="4" w:space="0" w:color="auto"/>
              <w:left w:val="single" w:sz="4" w:space="0" w:color="auto"/>
              <w:bottom w:val="single" w:sz="4" w:space="0" w:color="auto"/>
              <w:right w:val="single" w:sz="4" w:space="0" w:color="auto"/>
            </w:tcBorders>
            <w:hideMark/>
          </w:tcPr>
          <w:p w14:paraId="5B7D6D54" w14:textId="57759631" w:rsidR="005C41E7" w:rsidRDefault="005C41E7" w:rsidP="00A930F6">
            <w:pPr>
              <w:pStyle w:val="Tabletext"/>
            </w:pPr>
            <w:r>
              <w:t>Date:</w:t>
            </w:r>
            <w:r w:rsidR="00236848">
              <w:t xml:space="preserve"> </w:t>
            </w:r>
            <w:r w:rsidR="00236848" w:rsidRPr="00287488">
              <w:fldChar w:fldCharType="begin">
                <w:ffData>
                  <w:name w:val="Text1"/>
                  <w:enabled/>
                  <w:calcOnExit w:val="0"/>
                  <w:textInput/>
                </w:ffData>
              </w:fldChar>
            </w:r>
            <w:r w:rsidR="00236848" w:rsidRPr="00287488">
              <w:instrText xml:space="preserve"> FORMTEXT </w:instrText>
            </w:r>
            <w:r w:rsidR="00236848" w:rsidRPr="00287488">
              <w:fldChar w:fldCharType="separate"/>
            </w:r>
            <w:r w:rsidR="00236848" w:rsidRPr="00287488">
              <w:t> </w:t>
            </w:r>
            <w:r w:rsidR="00236848" w:rsidRPr="00287488">
              <w:t> </w:t>
            </w:r>
            <w:r w:rsidR="00236848" w:rsidRPr="00287488">
              <w:t> </w:t>
            </w:r>
            <w:r w:rsidR="00236848" w:rsidRPr="00287488">
              <w:t> </w:t>
            </w:r>
            <w:r w:rsidR="00236848" w:rsidRPr="00287488">
              <w:t> </w:t>
            </w:r>
            <w:r w:rsidR="00236848" w:rsidRPr="00287488">
              <w:rPr>
                <w:rFonts w:eastAsiaTheme="minorHAnsi"/>
              </w:rPr>
              <w:fldChar w:fldCharType="end"/>
            </w:r>
          </w:p>
        </w:tc>
      </w:tr>
      <w:tr w:rsidR="005C41E7" w14:paraId="03D55044" w14:textId="77777777" w:rsidTr="00236848">
        <w:tc>
          <w:tcPr>
            <w:tcW w:w="10348" w:type="dxa"/>
            <w:gridSpan w:val="2"/>
            <w:tcBorders>
              <w:top w:val="single" w:sz="4" w:space="0" w:color="auto"/>
              <w:left w:val="single" w:sz="4" w:space="0" w:color="auto"/>
              <w:bottom w:val="single" w:sz="4" w:space="0" w:color="auto"/>
              <w:right w:val="single" w:sz="4" w:space="0" w:color="auto"/>
            </w:tcBorders>
          </w:tcPr>
          <w:p w14:paraId="7E4FFE2E" w14:textId="7942F925" w:rsidR="005C41E7" w:rsidRDefault="005C41E7" w:rsidP="003234D9">
            <w:pPr>
              <w:pStyle w:val="NormalGSA"/>
            </w:pPr>
            <w:r>
              <w:t xml:space="preserve">Assuming your child spends 8 hours at childcare, what is the ideal amount of time you would want your child to have for active outdoors play per day </w:t>
            </w:r>
          </w:p>
          <w:p w14:paraId="23371D84" w14:textId="7DD3735F" w:rsidR="005C41E7" w:rsidRDefault="00000000" w:rsidP="003234D9">
            <w:pPr>
              <w:pStyle w:val="NormalGSA"/>
              <w:rPr>
                <w:rFonts w:cs="Arial"/>
              </w:rPr>
            </w:pPr>
            <w:sdt>
              <w:sdtPr>
                <w:rPr>
                  <w:rFonts w:cs="Arial"/>
                </w:rPr>
                <w:id w:val="-961963750"/>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around 1 hour</w:t>
            </w:r>
            <w:r w:rsidR="00DF3B96">
              <w:rPr>
                <w:rFonts w:cs="Arial"/>
              </w:rPr>
              <w:tab/>
            </w:r>
            <w:r w:rsidR="00DF3B96">
              <w:rPr>
                <w:rFonts w:cs="Arial"/>
              </w:rPr>
              <w:tab/>
            </w:r>
            <w:r w:rsidR="00DF3B96">
              <w:rPr>
                <w:rFonts w:cs="Arial"/>
              </w:rPr>
              <w:tab/>
            </w:r>
            <w:sdt>
              <w:sdtPr>
                <w:rPr>
                  <w:rFonts w:cs="Arial"/>
                </w:rPr>
                <w:id w:val="-1993410139"/>
                <w14:checkbox>
                  <w14:checked w14:val="0"/>
                  <w14:checkedState w14:val="2612" w14:font="MS Gothic"/>
                  <w14:uncheckedState w14:val="2610" w14:font="MS Gothic"/>
                </w14:checkbox>
              </w:sdtPr>
              <w:sdtContent>
                <w:r w:rsidR="00DF3B96">
                  <w:rPr>
                    <w:rFonts w:ascii="MS Gothic" w:eastAsia="MS Gothic" w:hAnsi="MS Gothic" w:cs="Arial" w:hint="eastAsia"/>
                  </w:rPr>
                  <w:t>☐</w:t>
                </w:r>
              </w:sdtContent>
            </w:sdt>
            <w:r w:rsidR="005C41E7">
              <w:rPr>
                <w:rFonts w:cs="Arial"/>
              </w:rPr>
              <w:t xml:space="preserve"> 1-2 hrs</w:t>
            </w:r>
            <w:r w:rsidR="00DF3B96">
              <w:rPr>
                <w:rFonts w:cs="Arial"/>
              </w:rPr>
              <w:tab/>
            </w:r>
            <w:r w:rsidR="00DF3B96">
              <w:rPr>
                <w:rFonts w:cs="Arial"/>
              </w:rPr>
              <w:tab/>
            </w:r>
            <w:sdt>
              <w:sdtPr>
                <w:rPr>
                  <w:rFonts w:cs="Arial"/>
                </w:rPr>
                <w:id w:val="-1527323813"/>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2-3 hrs</w:t>
            </w:r>
            <w:r w:rsidR="00DF3B96">
              <w:rPr>
                <w:rFonts w:cs="Arial"/>
              </w:rPr>
              <w:tab/>
            </w:r>
            <w:r w:rsidR="00DF3B96">
              <w:rPr>
                <w:rFonts w:cs="Arial"/>
              </w:rPr>
              <w:tab/>
            </w:r>
            <w:sdt>
              <w:sdtPr>
                <w:rPr>
                  <w:rFonts w:cs="Arial"/>
                </w:rPr>
                <w:id w:val="-550614667"/>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3+ hours </w:t>
            </w:r>
          </w:p>
          <w:p w14:paraId="14740A5A" w14:textId="4D4C0AB1" w:rsidR="005C41E7" w:rsidRDefault="005C41E7" w:rsidP="003234D9">
            <w:pPr>
              <w:pStyle w:val="NormalGSA"/>
              <w:rPr>
                <w:rFonts w:cs="Arial"/>
              </w:rPr>
            </w:pPr>
            <w:r>
              <w:rPr>
                <w:rFonts w:cs="Arial"/>
              </w:rPr>
              <w:t>I think playing outside is as important as indoor play</w:t>
            </w:r>
          </w:p>
          <w:p w14:paraId="07FDEA9B" w14:textId="11F19FFE" w:rsidR="005C41E7" w:rsidRDefault="00000000" w:rsidP="003234D9">
            <w:pPr>
              <w:pStyle w:val="NormalGSA"/>
              <w:rPr>
                <w:rFonts w:cs="Arial"/>
              </w:rPr>
            </w:pPr>
            <w:sdt>
              <w:sdtPr>
                <w:rPr>
                  <w:rFonts w:cs="Arial"/>
                </w:rPr>
                <w:id w:val="-917936878"/>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Strongly Disagree</w:t>
            </w:r>
            <w:r w:rsidR="00DF3B96">
              <w:rPr>
                <w:rFonts w:cs="Arial"/>
              </w:rPr>
              <w:tab/>
            </w:r>
            <w:sdt>
              <w:sdtPr>
                <w:rPr>
                  <w:rFonts w:cs="Arial"/>
                </w:rPr>
                <w:id w:val="330188084"/>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Disagree</w:t>
            </w:r>
            <w:r w:rsidR="00DF3B96">
              <w:rPr>
                <w:rFonts w:cs="Arial"/>
              </w:rPr>
              <w:tab/>
            </w:r>
            <w:sdt>
              <w:sdtPr>
                <w:rPr>
                  <w:rFonts w:cs="Arial"/>
                </w:rPr>
                <w:id w:val="962927894"/>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DF3B96">
              <w:rPr>
                <w:rFonts w:cs="Arial"/>
              </w:rPr>
              <w:t xml:space="preserve"> </w:t>
            </w:r>
            <w:r w:rsidR="005C41E7">
              <w:rPr>
                <w:rFonts w:cs="Arial"/>
              </w:rPr>
              <w:t xml:space="preserve">Neither </w:t>
            </w:r>
            <w:r w:rsidR="00A930F6">
              <w:rPr>
                <w:rFonts w:cs="Arial"/>
              </w:rPr>
              <w:t>Disagree</w:t>
            </w:r>
            <w:r w:rsidR="005C41E7">
              <w:rPr>
                <w:rFonts w:cs="Arial"/>
              </w:rPr>
              <w:t xml:space="preserve"> or Agree</w:t>
            </w:r>
            <w:r w:rsidR="00DF3B96">
              <w:rPr>
                <w:rFonts w:cs="Arial"/>
              </w:rPr>
              <w:tab/>
            </w:r>
            <w:sdt>
              <w:sdtPr>
                <w:rPr>
                  <w:rFonts w:cs="Arial"/>
                </w:rPr>
                <w:id w:val="-1067653323"/>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Agree</w:t>
            </w:r>
            <w:r w:rsidR="00DF3B96">
              <w:rPr>
                <w:rFonts w:cs="Arial"/>
              </w:rPr>
              <w:tab/>
            </w:r>
            <w:r w:rsidR="00DF3B96">
              <w:rPr>
                <w:rFonts w:cs="Arial"/>
              </w:rPr>
              <w:tab/>
            </w:r>
            <w:sdt>
              <w:sdtPr>
                <w:rPr>
                  <w:rFonts w:cs="Arial"/>
                </w:rPr>
                <w:id w:val="654340831"/>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Strongly Agree</w:t>
            </w:r>
          </w:p>
          <w:p w14:paraId="331E01C5" w14:textId="195D0046" w:rsidR="005C41E7" w:rsidRDefault="005C41E7" w:rsidP="003234D9">
            <w:pPr>
              <w:pStyle w:val="NormalGSA"/>
              <w:rPr>
                <w:rFonts w:cs="Arial"/>
              </w:rPr>
            </w:pPr>
            <w:r>
              <w:rPr>
                <w:rFonts w:cs="Arial"/>
              </w:rPr>
              <w:t>I think active outdoor play is an important part of school readiness</w:t>
            </w:r>
          </w:p>
          <w:p w14:paraId="48577C73" w14:textId="0833E467" w:rsidR="005C41E7" w:rsidRPr="003234D9" w:rsidRDefault="00000000" w:rsidP="003234D9">
            <w:pPr>
              <w:pStyle w:val="NormalGSA"/>
            </w:pPr>
            <w:sdt>
              <w:sdtPr>
                <w:rPr>
                  <w:rFonts w:cs="Arial"/>
                </w:rPr>
                <w:id w:val="160204415"/>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Strongly Disagree</w:t>
            </w:r>
            <w:r w:rsidR="00DF3B96">
              <w:rPr>
                <w:rFonts w:cs="Arial"/>
              </w:rPr>
              <w:tab/>
            </w:r>
            <w:sdt>
              <w:sdtPr>
                <w:rPr>
                  <w:rFonts w:cs="Arial"/>
                </w:rPr>
                <w:id w:val="1103308158"/>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Disagree</w:t>
            </w:r>
            <w:r w:rsidR="00DF3B96">
              <w:rPr>
                <w:rFonts w:cs="Arial"/>
              </w:rPr>
              <w:tab/>
            </w:r>
            <w:sdt>
              <w:sdtPr>
                <w:rPr>
                  <w:rFonts w:cs="Arial"/>
                  <w:sz w:val="22"/>
                  <w:szCs w:val="22"/>
                </w:rPr>
                <w:id w:val="813767993"/>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Neither </w:t>
            </w:r>
            <w:r w:rsidR="00A930F6">
              <w:rPr>
                <w:rFonts w:cs="Arial"/>
              </w:rPr>
              <w:t>Disagree</w:t>
            </w:r>
            <w:r w:rsidR="005C41E7">
              <w:rPr>
                <w:rFonts w:cs="Arial"/>
              </w:rPr>
              <w:t xml:space="preserve"> or Agree</w:t>
            </w:r>
            <w:r w:rsidR="00DF3B96">
              <w:rPr>
                <w:rFonts w:cs="Arial"/>
              </w:rPr>
              <w:tab/>
            </w:r>
            <w:sdt>
              <w:sdtPr>
                <w:rPr>
                  <w:rFonts w:cs="Arial"/>
                  <w:sz w:val="22"/>
                  <w:szCs w:val="22"/>
                </w:rPr>
                <w:id w:val="-1502653696"/>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Agree</w:t>
            </w:r>
            <w:r w:rsidR="00DF3B96">
              <w:rPr>
                <w:rFonts w:cs="Arial"/>
              </w:rPr>
              <w:tab/>
            </w:r>
            <w:r w:rsidR="00DF3B96">
              <w:rPr>
                <w:rFonts w:cs="Arial"/>
              </w:rPr>
              <w:tab/>
            </w:r>
            <w:sdt>
              <w:sdtPr>
                <w:rPr>
                  <w:rFonts w:cs="Arial"/>
                  <w:sz w:val="22"/>
                  <w:szCs w:val="22"/>
                </w:rPr>
                <w:id w:val="989902748"/>
                <w14:checkbox>
                  <w14:checked w14:val="0"/>
                  <w14:checkedState w14:val="2612" w14:font="MS Gothic"/>
                  <w14:uncheckedState w14:val="2610" w14:font="MS Gothic"/>
                </w14:checkbox>
              </w:sdtPr>
              <w:sdtContent>
                <w:r w:rsidR="007F09EB">
                  <w:rPr>
                    <w:rFonts w:ascii="MS Gothic" w:eastAsia="MS Gothic" w:hAnsi="MS Gothic" w:cs="Arial" w:hint="eastAsia"/>
                  </w:rPr>
                  <w:t>☐</w:t>
                </w:r>
              </w:sdtContent>
            </w:sdt>
            <w:r w:rsidR="005C41E7">
              <w:rPr>
                <w:rFonts w:cs="Arial"/>
              </w:rPr>
              <w:t xml:space="preserve"> Strongly Agree</w:t>
            </w:r>
          </w:p>
          <w:p w14:paraId="5F4E2330" w14:textId="1FE02C69" w:rsidR="005C41E7" w:rsidRDefault="005C41E7" w:rsidP="003234D9">
            <w:pPr>
              <w:pStyle w:val="NormalGSA"/>
              <w:rPr>
                <w:rFonts w:cs="Arial"/>
              </w:rPr>
            </w:pPr>
            <w:r>
              <w:rPr>
                <w:rFonts w:cs="Arial"/>
              </w:rPr>
              <w:t>I have talked to an educator about my child’s outdoor play experiences</w:t>
            </w:r>
          </w:p>
          <w:p w14:paraId="0FA747A3" w14:textId="30D26B48" w:rsidR="005C41E7" w:rsidRDefault="00000000" w:rsidP="003234D9">
            <w:pPr>
              <w:pStyle w:val="NormalGSA"/>
            </w:pPr>
            <w:sdt>
              <w:sdtPr>
                <w:rPr>
                  <w:rFonts w:cs="Arial"/>
                </w:rPr>
                <w:id w:val="-788502671"/>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No</w:t>
            </w:r>
            <w:r w:rsidR="00DF3B96">
              <w:rPr>
                <w:rFonts w:cs="Arial"/>
              </w:rPr>
              <w:tab/>
            </w:r>
            <w:sdt>
              <w:sdtPr>
                <w:rPr>
                  <w:rFonts w:cs="Arial"/>
                </w:rPr>
                <w:id w:val="1642688895"/>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Yes</w:t>
            </w:r>
            <w:r w:rsidR="00DF3B96">
              <w:rPr>
                <w:rFonts w:cs="Arial"/>
              </w:rPr>
              <w:tab/>
            </w:r>
            <w:sdt>
              <w:sdtPr>
                <w:rPr>
                  <w:rFonts w:cs="Arial"/>
                </w:rPr>
                <w:id w:val="751013960"/>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Don’t recall</w:t>
            </w:r>
          </w:p>
          <w:p w14:paraId="1F73E7F2" w14:textId="76148DB6" w:rsidR="005C41E7" w:rsidRDefault="005C41E7" w:rsidP="003234D9">
            <w:pPr>
              <w:pStyle w:val="NormalGSA"/>
              <w:rPr>
                <w:rFonts w:cs="Arial"/>
              </w:rPr>
            </w:pPr>
            <w:r>
              <w:rPr>
                <w:rFonts w:cs="Arial"/>
              </w:rPr>
              <w:t>I am aware of how outdoor play supports my child’s learning and development</w:t>
            </w:r>
          </w:p>
          <w:p w14:paraId="61289950" w14:textId="24946A99" w:rsidR="005C41E7" w:rsidRDefault="00000000" w:rsidP="003234D9">
            <w:pPr>
              <w:pStyle w:val="NormalGSA"/>
            </w:pPr>
            <w:sdt>
              <w:sdtPr>
                <w:rPr>
                  <w:rFonts w:cs="Arial"/>
                </w:rPr>
                <w:id w:val="1007401784"/>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No</w:t>
            </w:r>
            <w:r w:rsidR="00DF3B96">
              <w:rPr>
                <w:rFonts w:cs="Arial"/>
              </w:rPr>
              <w:tab/>
            </w:r>
            <w:sdt>
              <w:sdtPr>
                <w:rPr>
                  <w:rFonts w:cs="Arial"/>
                </w:rPr>
                <w:id w:val="-1478988137"/>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Y</w:t>
            </w:r>
            <w:r w:rsidR="005C41E7">
              <w:rPr>
                <w:rFonts w:cs="Arial"/>
              </w:rPr>
              <w:t>es</w:t>
            </w:r>
            <w:r w:rsidR="00DF3B96">
              <w:rPr>
                <w:rFonts w:cs="Arial"/>
              </w:rPr>
              <w:tab/>
            </w:r>
            <w:sdt>
              <w:sdtPr>
                <w:rPr>
                  <w:rFonts w:cs="Arial"/>
                </w:rPr>
                <w:id w:val="-2108884334"/>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S</w:t>
            </w:r>
            <w:r w:rsidR="005C41E7">
              <w:rPr>
                <w:rFonts w:cs="Arial"/>
              </w:rPr>
              <w:t>omewhat</w:t>
            </w:r>
          </w:p>
          <w:p w14:paraId="6D8E73EB" w14:textId="0D8D6998" w:rsidR="005C41E7" w:rsidRDefault="005C41E7" w:rsidP="003234D9">
            <w:pPr>
              <w:pStyle w:val="NormalGSA"/>
              <w:rPr>
                <w:rFonts w:cs="Arial"/>
              </w:rPr>
            </w:pPr>
            <w:r>
              <w:rPr>
                <w:rFonts w:cs="Arial"/>
              </w:rPr>
              <w:t>I am aware that educators plan a range of learning experiences for outdoor play</w:t>
            </w:r>
          </w:p>
          <w:p w14:paraId="1C1812A0" w14:textId="0FBFBB44" w:rsidR="005C41E7" w:rsidRDefault="00000000" w:rsidP="003234D9">
            <w:pPr>
              <w:pStyle w:val="NormalGSA"/>
            </w:pPr>
            <w:sdt>
              <w:sdtPr>
                <w:rPr>
                  <w:rFonts w:cs="Arial"/>
                </w:rPr>
                <w:id w:val="743773908"/>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No</w:t>
            </w:r>
            <w:r w:rsidR="00DF3B96">
              <w:rPr>
                <w:rFonts w:cs="Arial"/>
              </w:rPr>
              <w:tab/>
            </w:r>
            <w:sdt>
              <w:sdtPr>
                <w:rPr>
                  <w:rFonts w:cs="Arial"/>
                </w:rPr>
                <w:id w:val="352383860"/>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Y</w:t>
            </w:r>
            <w:r w:rsidR="005C41E7">
              <w:rPr>
                <w:rFonts w:cs="Arial"/>
              </w:rPr>
              <w:t>es</w:t>
            </w:r>
            <w:r w:rsidR="00DF3B96">
              <w:rPr>
                <w:rFonts w:cs="Arial"/>
              </w:rPr>
              <w:tab/>
            </w:r>
            <w:sdt>
              <w:sdtPr>
                <w:rPr>
                  <w:rFonts w:cs="Arial"/>
                </w:rPr>
                <w:id w:val="-809715333"/>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N</w:t>
            </w:r>
            <w:r w:rsidR="005C41E7">
              <w:rPr>
                <w:rFonts w:cs="Arial"/>
              </w:rPr>
              <w:t>ot sure</w:t>
            </w:r>
          </w:p>
          <w:p w14:paraId="628F34AD" w14:textId="0518A40B" w:rsidR="005C41E7" w:rsidRDefault="005C41E7" w:rsidP="003234D9">
            <w:pPr>
              <w:pStyle w:val="NormalGSA"/>
              <w:rPr>
                <w:rFonts w:cs="Arial"/>
              </w:rPr>
            </w:pPr>
            <w:r>
              <w:rPr>
                <w:rFonts w:cs="Arial"/>
              </w:rPr>
              <w:t>I am aware of the experiences my child participates in during outdoor play</w:t>
            </w:r>
          </w:p>
          <w:p w14:paraId="257FC50E" w14:textId="4A24DFB8" w:rsidR="005C41E7" w:rsidRPr="003234D9" w:rsidRDefault="00000000" w:rsidP="003234D9">
            <w:pPr>
              <w:pStyle w:val="NormalGSA"/>
              <w:rPr>
                <w:rFonts w:cs="Arial"/>
              </w:rPr>
            </w:pPr>
            <w:sdt>
              <w:sdtPr>
                <w:rPr>
                  <w:rFonts w:cs="Arial"/>
                </w:rPr>
                <w:id w:val="-731302989"/>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No </w:t>
            </w:r>
            <w:r w:rsidR="00DF3B96">
              <w:rPr>
                <w:rFonts w:cs="Arial"/>
              </w:rPr>
              <w:tab/>
            </w:r>
            <w:sdt>
              <w:sdtPr>
                <w:rPr>
                  <w:rFonts w:cs="Arial"/>
                </w:rPr>
                <w:id w:val="-855801927"/>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Y</w:t>
            </w:r>
            <w:r w:rsidR="005C41E7">
              <w:rPr>
                <w:rFonts w:cs="Arial"/>
              </w:rPr>
              <w:t>es</w:t>
            </w:r>
            <w:r w:rsidR="00DF3B96">
              <w:rPr>
                <w:rFonts w:cs="Arial"/>
              </w:rPr>
              <w:tab/>
            </w:r>
            <w:sdt>
              <w:sdtPr>
                <w:rPr>
                  <w:rFonts w:cs="Arial"/>
                </w:rPr>
                <w:id w:val="-689063668"/>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S</w:t>
            </w:r>
            <w:r w:rsidR="005C41E7">
              <w:rPr>
                <w:rFonts w:cs="Arial"/>
              </w:rPr>
              <w:t>omewhat</w:t>
            </w:r>
          </w:p>
          <w:p w14:paraId="31B769B4" w14:textId="7EFDEC7E" w:rsidR="005C41E7" w:rsidRDefault="005C41E7" w:rsidP="003234D9">
            <w:pPr>
              <w:pStyle w:val="NormalGSA"/>
              <w:rPr>
                <w:rFonts w:cs="Arial"/>
              </w:rPr>
            </w:pPr>
            <w:r>
              <w:rPr>
                <w:rFonts w:cs="Arial"/>
              </w:rPr>
              <w:t xml:space="preserve">I am aware of the range of outdoor play equipment and resources the </w:t>
            </w:r>
            <w:r w:rsidR="00227C0E">
              <w:rPr>
                <w:rFonts w:cs="Arial"/>
              </w:rPr>
              <w:t>service</w:t>
            </w:r>
            <w:r>
              <w:rPr>
                <w:rFonts w:cs="Arial"/>
              </w:rPr>
              <w:t xml:space="preserve"> uses for outdoor play.</w:t>
            </w:r>
          </w:p>
          <w:p w14:paraId="25DF553A" w14:textId="6637672A" w:rsidR="005C41E7" w:rsidRPr="003234D9" w:rsidRDefault="00000000" w:rsidP="003234D9">
            <w:pPr>
              <w:pStyle w:val="NormalGSA"/>
              <w:rPr>
                <w:rFonts w:cs="Arial"/>
              </w:rPr>
            </w:pPr>
            <w:sdt>
              <w:sdtPr>
                <w:rPr>
                  <w:rFonts w:cs="Arial"/>
                </w:rPr>
                <w:id w:val="-1926257378"/>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No</w:t>
            </w:r>
            <w:r w:rsidR="00DF3B96">
              <w:rPr>
                <w:rFonts w:cs="Arial"/>
              </w:rPr>
              <w:tab/>
            </w:r>
            <w:sdt>
              <w:sdtPr>
                <w:rPr>
                  <w:rFonts w:cs="Arial"/>
                </w:rPr>
                <w:id w:val="1735893085"/>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Y</w:t>
            </w:r>
            <w:r w:rsidR="005C41E7">
              <w:rPr>
                <w:rFonts w:cs="Arial"/>
              </w:rPr>
              <w:t>es</w:t>
            </w:r>
            <w:r w:rsidR="00DF3B96">
              <w:rPr>
                <w:rFonts w:cs="Arial"/>
              </w:rPr>
              <w:tab/>
            </w:r>
            <w:sdt>
              <w:sdtPr>
                <w:rPr>
                  <w:rFonts w:cs="Arial"/>
                </w:rPr>
                <w:id w:val="-1412079576"/>
                <w14:checkbox>
                  <w14:checked w14:val="0"/>
                  <w14:checkedState w14:val="2612" w14:font="MS Gothic"/>
                  <w14:uncheckedState w14:val="2610" w14:font="MS Gothic"/>
                </w14:checkbox>
              </w:sdtPr>
              <w:sdtContent>
                <w:r w:rsidR="003234D9">
                  <w:rPr>
                    <w:rFonts w:ascii="MS Gothic" w:eastAsia="MS Gothic" w:hAnsi="MS Gothic" w:cs="Arial" w:hint="eastAsia"/>
                  </w:rPr>
                  <w:t>☐</w:t>
                </w:r>
              </w:sdtContent>
            </w:sdt>
            <w:r w:rsidR="005C41E7">
              <w:rPr>
                <w:rFonts w:cs="Arial"/>
              </w:rPr>
              <w:t xml:space="preserve"> </w:t>
            </w:r>
            <w:r w:rsidR="00DF3B96">
              <w:rPr>
                <w:rFonts w:cs="Arial"/>
              </w:rPr>
              <w:t>S</w:t>
            </w:r>
            <w:r w:rsidR="005C41E7">
              <w:rPr>
                <w:rFonts w:cs="Arial"/>
              </w:rPr>
              <w:t>omewhat</w:t>
            </w:r>
          </w:p>
        </w:tc>
      </w:tr>
      <w:tr w:rsidR="003234D9" w14:paraId="41B1C455" w14:textId="77777777" w:rsidTr="00236848">
        <w:trPr>
          <w:trHeight w:val="1337"/>
        </w:trPr>
        <w:tc>
          <w:tcPr>
            <w:tcW w:w="5105" w:type="dxa"/>
            <w:tcBorders>
              <w:top w:val="single" w:sz="4" w:space="0" w:color="auto"/>
              <w:left w:val="single" w:sz="4" w:space="0" w:color="auto"/>
              <w:bottom w:val="single" w:sz="4" w:space="0" w:color="auto"/>
              <w:right w:val="single" w:sz="4" w:space="0" w:color="auto"/>
            </w:tcBorders>
          </w:tcPr>
          <w:p w14:paraId="18BF0DBE" w14:textId="5E745963" w:rsidR="003234D9" w:rsidRDefault="003234D9" w:rsidP="00DF3B96">
            <w:pPr>
              <w:pStyle w:val="NormalGSA"/>
              <w:numPr>
                <w:ilvl w:val="0"/>
                <w:numId w:val="37"/>
              </w:numPr>
              <w:ind w:left="321" w:hanging="321"/>
            </w:pPr>
            <w:r>
              <w:t xml:space="preserve">What do you like about the </w:t>
            </w:r>
            <w:r w:rsidR="00171331">
              <w:t>service’s</w:t>
            </w:r>
            <w:r>
              <w:t xml:space="preserve"> outdoor play space?</w:t>
            </w:r>
          </w:p>
          <w:p w14:paraId="442E660D" w14:textId="77777777" w:rsidR="003234D9" w:rsidRDefault="003234D9" w:rsidP="003234D9">
            <w:pPr>
              <w:pStyle w:val="NormalGSA"/>
            </w:pPr>
          </w:p>
          <w:p w14:paraId="77CDD6E9" w14:textId="550FB988" w:rsidR="00D92ADB" w:rsidRDefault="00236848" w:rsidP="003234D9">
            <w:pPr>
              <w:pStyle w:val="NormalGSA"/>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770D2172" w14:textId="77777777" w:rsidR="003234D9" w:rsidRDefault="003234D9" w:rsidP="003234D9">
            <w:pPr>
              <w:pStyle w:val="NormalGSA"/>
            </w:pPr>
          </w:p>
          <w:p w14:paraId="0C3DF6B3" w14:textId="0F1A17BB" w:rsidR="00D92ADB" w:rsidRPr="00A930F6" w:rsidRDefault="00D92ADB" w:rsidP="003234D9">
            <w:pPr>
              <w:pStyle w:val="NormalGSA"/>
            </w:pPr>
          </w:p>
        </w:tc>
        <w:tc>
          <w:tcPr>
            <w:tcW w:w="5243" w:type="dxa"/>
            <w:tcBorders>
              <w:top w:val="single" w:sz="4" w:space="0" w:color="auto"/>
              <w:left w:val="single" w:sz="4" w:space="0" w:color="auto"/>
              <w:bottom w:val="single" w:sz="4" w:space="0" w:color="auto"/>
              <w:right w:val="single" w:sz="4" w:space="0" w:color="auto"/>
            </w:tcBorders>
          </w:tcPr>
          <w:p w14:paraId="4F7C2235" w14:textId="77777777" w:rsidR="003234D9" w:rsidRPr="00236848" w:rsidRDefault="003234D9" w:rsidP="00DF3B96">
            <w:pPr>
              <w:pStyle w:val="NormalGSA"/>
              <w:numPr>
                <w:ilvl w:val="0"/>
                <w:numId w:val="18"/>
              </w:numPr>
              <w:ind w:left="310" w:hanging="284"/>
            </w:pPr>
            <w:r w:rsidRPr="003234D9">
              <w:rPr>
                <w:rFonts w:cs="Arial"/>
              </w:rPr>
              <w:t>What if anything, would you change or add to improve the outdoor play space?</w:t>
            </w:r>
          </w:p>
          <w:p w14:paraId="733CBC4B" w14:textId="77777777" w:rsidR="00236848" w:rsidRDefault="00236848" w:rsidP="00236848">
            <w:pPr>
              <w:rPr>
                <w:rFonts w:cs="Arial"/>
                <w:color w:val="000000"/>
                <w:sz w:val="24"/>
                <w:szCs w:val="24"/>
                <w:lang w:val="en-US"/>
              </w:rPr>
            </w:pPr>
          </w:p>
          <w:p w14:paraId="1FF783CD" w14:textId="77777777" w:rsidR="00236848" w:rsidRDefault="00236848" w:rsidP="00236848">
            <w:pPr>
              <w:rPr>
                <w:rFonts w:cs="Arial"/>
                <w:color w:val="000000"/>
                <w:sz w:val="24"/>
                <w:szCs w:val="24"/>
                <w:lang w:val="en-US"/>
              </w:rPr>
            </w:pPr>
          </w:p>
          <w:p w14:paraId="0569AA2A" w14:textId="75881B86" w:rsidR="00236848" w:rsidRPr="00236848" w:rsidRDefault="00236848" w:rsidP="00236848">
            <w:pPr>
              <w:rPr>
                <w:lang w:val="en-US"/>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tc>
      </w:tr>
      <w:tr w:rsidR="005C41E7" w14:paraId="4B27873C" w14:textId="77777777" w:rsidTr="00236848">
        <w:trPr>
          <w:trHeight w:val="1358"/>
        </w:trPr>
        <w:tc>
          <w:tcPr>
            <w:tcW w:w="10348" w:type="dxa"/>
            <w:gridSpan w:val="2"/>
            <w:tcBorders>
              <w:top w:val="single" w:sz="4" w:space="0" w:color="auto"/>
              <w:left w:val="single" w:sz="4" w:space="0" w:color="auto"/>
              <w:bottom w:val="single" w:sz="4" w:space="0" w:color="auto"/>
              <w:right w:val="single" w:sz="4" w:space="0" w:color="auto"/>
            </w:tcBorders>
            <w:hideMark/>
          </w:tcPr>
          <w:p w14:paraId="21DAA8FA" w14:textId="77777777" w:rsidR="005C41E7" w:rsidRDefault="00D92ADB" w:rsidP="00DF3B96">
            <w:pPr>
              <w:pStyle w:val="NormalGSA"/>
              <w:numPr>
                <w:ilvl w:val="0"/>
                <w:numId w:val="18"/>
              </w:numPr>
              <w:ind w:left="321" w:hanging="321"/>
            </w:pPr>
            <w:r w:rsidRPr="003234D9">
              <w:t>Please add any other comments.</w:t>
            </w:r>
          </w:p>
          <w:p w14:paraId="4AB06EDB" w14:textId="77777777" w:rsidR="00236848" w:rsidRDefault="00236848" w:rsidP="00236848">
            <w:pPr>
              <w:pStyle w:val="NormalGSA"/>
            </w:pPr>
          </w:p>
          <w:p w14:paraId="7765CAAE" w14:textId="77777777" w:rsidR="00236848" w:rsidRDefault="00236848" w:rsidP="00236848">
            <w:pPr>
              <w:pStyle w:val="NormalGSA"/>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5BC5B7C2" w14:textId="3BCE60D6" w:rsidR="00236848" w:rsidRPr="003234D9" w:rsidRDefault="00236848" w:rsidP="00236848">
            <w:pPr>
              <w:pStyle w:val="NormalGSA"/>
            </w:pPr>
          </w:p>
        </w:tc>
      </w:tr>
    </w:tbl>
    <w:p w14:paraId="5DEC6F53" w14:textId="77777777" w:rsidR="00236848" w:rsidRDefault="00236848" w:rsidP="00171331">
      <w:pPr>
        <w:pStyle w:val="Heading4GSA"/>
        <w:rPr>
          <w:b/>
          <w:bCs/>
        </w:rPr>
      </w:pPr>
    </w:p>
    <w:p w14:paraId="3DC621CC" w14:textId="171D665B" w:rsidR="00171331" w:rsidRPr="00D76BE8" w:rsidRDefault="00171331" w:rsidP="00171331">
      <w:pPr>
        <w:pStyle w:val="Heading4GSA"/>
        <w:rPr>
          <w:b/>
          <w:bCs/>
        </w:rPr>
      </w:pPr>
      <w:r w:rsidRPr="00D76BE8">
        <w:rPr>
          <w:b/>
          <w:bCs/>
        </w:rPr>
        <w:t xml:space="preserve">Part </w:t>
      </w:r>
      <w:r w:rsidR="001C3799" w:rsidRPr="00D76BE8">
        <w:rPr>
          <w:b/>
          <w:bCs/>
        </w:rPr>
        <w:t>B</w:t>
      </w:r>
      <w:r w:rsidRPr="00D76BE8">
        <w:rPr>
          <w:b/>
          <w:bCs/>
        </w:rPr>
        <w:t xml:space="preserve">: Parent </w:t>
      </w:r>
      <w:r w:rsidR="002B183B" w:rsidRPr="00D76BE8">
        <w:rPr>
          <w:b/>
          <w:bCs/>
        </w:rPr>
        <w:t>perspective</w:t>
      </w:r>
      <w:r w:rsidRPr="00D76BE8">
        <w:rPr>
          <w:b/>
          <w:bCs/>
        </w:rPr>
        <w:t xml:space="preserve"> - Follow-up meeting with parents</w:t>
      </w:r>
    </w:p>
    <w:p w14:paraId="35BE7C3E" w14:textId="5C06BE56" w:rsidR="005C41E7" w:rsidRPr="002E7CA6" w:rsidRDefault="005C41E7" w:rsidP="002E7CA6">
      <w:pPr>
        <w:pStyle w:val="Heading4GSA"/>
      </w:pPr>
      <w:r w:rsidRPr="002E7CA6">
        <w:t xml:space="preserve">Preparation </w:t>
      </w:r>
    </w:p>
    <w:p w14:paraId="67B121C0" w14:textId="1E279508" w:rsidR="005C41E7" w:rsidRDefault="005C41E7" w:rsidP="00227C0E">
      <w:pPr>
        <w:pStyle w:val="BulletGSA"/>
      </w:pPr>
      <w:r>
        <w:rPr>
          <w:b/>
          <w:bCs/>
        </w:rPr>
        <w:t>Prior to your surveys being returned</w:t>
      </w:r>
      <w:r w:rsidR="00D76BE8">
        <w:rPr>
          <w:b/>
          <w:bCs/>
        </w:rPr>
        <w:t>,</w:t>
      </w:r>
      <w:r>
        <w:t xml:space="preserve"> you must prepare for a follow-up meeting with each parent. At this meeting you will thank the parent for returning the survey and ask some follow-up questions</w:t>
      </w:r>
      <w:r w:rsidR="00637DF0">
        <w:t>,</w:t>
      </w:r>
      <w:r>
        <w:t xml:space="preserve"> </w:t>
      </w:r>
      <w:r w:rsidR="00637DF0">
        <w:t>y</w:t>
      </w:r>
      <w:r>
        <w:t>our meeting should last for no more than 20 minutes</w:t>
      </w:r>
      <w:r w:rsidR="00B34ED7">
        <w:t xml:space="preserve"> </w:t>
      </w:r>
    </w:p>
    <w:p w14:paraId="1168AAAE" w14:textId="153514AB" w:rsidR="005C41E7" w:rsidRDefault="005C41E7" w:rsidP="00227C0E">
      <w:pPr>
        <w:pStyle w:val="BulletGSA"/>
      </w:pPr>
      <w:r>
        <w:t xml:space="preserve">You will negotiate a time and location to meet with each parent (at a time convenient to each parent) to discuss their responses to the survey. When doing so you must demonstrate communication skills </w:t>
      </w:r>
      <w:r w:rsidR="00A930F6">
        <w:t>including active</w:t>
      </w:r>
      <w:r>
        <w:t xml:space="preserve"> listening, collaborative discussion and decision</w:t>
      </w:r>
      <w:r w:rsidR="00D76BE8">
        <w:t>-</w:t>
      </w:r>
      <w:r>
        <w:t xml:space="preserve">making, provision of clear information, questioning and negotiation </w:t>
      </w:r>
    </w:p>
    <w:p w14:paraId="77688636" w14:textId="49D785E2" w:rsidR="005C41E7" w:rsidRDefault="005C41E7" w:rsidP="00227C0E">
      <w:pPr>
        <w:pStyle w:val="BulletGSA"/>
      </w:pPr>
      <w:r>
        <w:t xml:space="preserve">Inform your </w:t>
      </w:r>
      <w:r w:rsidR="00B34ED7">
        <w:t>Workplace Supervisor</w:t>
      </w:r>
      <w:r w:rsidR="00B52F78">
        <w:t xml:space="preserve"> </w:t>
      </w:r>
      <w:r>
        <w:t>of the scheduled meeting times</w:t>
      </w:r>
    </w:p>
    <w:p w14:paraId="7FF1BDE0" w14:textId="77777777" w:rsidR="005C41E7" w:rsidRDefault="005C41E7" w:rsidP="00227C0E">
      <w:pPr>
        <w:pStyle w:val="BulletGSA"/>
      </w:pPr>
      <w:r>
        <w:t xml:space="preserve">Before the meetings think about additional questions you might like to ask. </w:t>
      </w:r>
    </w:p>
    <w:p w14:paraId="780E28BE" w14:textId="77777777" w:rsidR="005C41E7" w:rsidRPr="002E7CA6" w:rsidRDefault="005C41E7" w:rsidP="00D76BE8">
      <w:pPr>
        <w:pStyle w:val="Heading4GSA"/>
        <w:spacing w:before="240"/>
      </w:pPr>
      <w:r w:rsidRPr="002E7CA6">
        <w:t xml:space="preserve">Instructions </w:t>
      </w:r>
    </w:p>
    <w:p w14:paraId="523DF04B" w14:textId="7358771A" w:rsidR="005C41E7" w:rsidRPr="00D76BE8" w:rsidRDefault="005C41E7" w:rsidP="00D76BE8">
      <w:pPr>
        <w:pStyle w:val="NormalGSA"/>
        <w:numPr>
          <w:ilvl w:val="0"/>
          <w:numId w:val="45"/>
        </w:numPr>
        <w:ind w:left="426" w:hanging="426"/>
      </w:pPr>
      <w:r w:rsidRPr="00D76BE8">
        <w:t xml:space="preserve">Thank the parent for making time to be involved in the meeting </w:t>
      </w:r>
    </w:p>
    <w:p w14:paraId="2D383D0C" w14:textId="08611076" w:rsidR="005C41E7" w:rsidRPr="00D76BE8" w:rsidRDefault="005C41E7" w:rsidP="00D76BE8">
      <w:pPr>
        <w:pStyle w:val="NormalGSA"/>
        <w:numPr>
          <w:ilvl w:val="0"/>
          <w:numId w:val="45"/>
        </w:numPr>
        <w:ind w:left="426" w:hanging="426"/>
      </w:pPr>
      <w:r w:rsidRPr="00D76BE8">
        <w:t xml:space="preserve">Use the completed survey as an introduction to the meeting by reviewing their comments </w:t>
      </w:r>
    </w:p>
    <w:p w14:paraId="618AB9FE" w14:textId="0EC13711" w:rsidR="005C41E7" w:rsidRPr="00D76BE8" w:rsidRDefault="005C41E7" w:rsidP="00D76BE8">
      <w:pPr>
        <w:pStyle w:val="NormalGSA"/>
        <w:numPr>
          <w:ilvl w:val="0"/>
          <w:numId w:val="45"/>
        </w:numPr>
        <w:ind w:left="426" w:hanging="426"/>
      </w:pPr>
      <w:r w:rsidRPr="00D76BE8">
        <w:t xml:space="preserve">Invite the parent to make any additional comments or ask questions </w:t>
      </w:r>
    </w:p>
    <w:p w14:paraId="220E2DCD" w14:textId="256A437F" w:rsidR="005C41E7" w:rsidRPr="00D76BE8" w:rsidRDefault="005C41E7" w:rsidP="00D76BE8">
      <w:pPr>
        <w:pStyle w:val="NormalGSA"/>
        <w:numPr>
          <w:ilvl w:val="0"/>
          <w:numId w:val="45"/>
        </w:numPr>
        <w:ind w:left="426" w:hanging="426"/>
      </w:pPr>
      <w:r w:rsidRPr="00D76BE8">
        <w:t xml:space="preserve">Actively listen to the parent’s feedback and ask any relevant follow-up questions </w:t>
      </w:r>
      <w:r w:rsidR="00227C0E" w:rsidRPr="00D76BE8">
        <w:t>e.g.,</w:t>
      </w:r>
      <w:r w:rsidRPr="00D76BE8">
        <w:t xml:space="preserve"> what </w:t>
      </w:r>
      <w:r w:rsidR="00227C0E" w:rsidRPr="00D76BE8">
        <w:t>would you</w:t>
      </w:r>
      <w:r w:rsidRPr="00D76BE8">
        <w:t xml:space="preserve"> like to know more about in relation to the outdoor play program? </w:t>
      </w:r>
    </w:p>
    <w:p w14:paraId="0EC6FDA6" w14:textId="5C728A31" w:rsidR="001C3799" w:rsidRPr="00D76BE8" w:rsidRDefault="005C41E7" w:rsidP="00D76BE8">
      <w:pPr>
        <w:pStyle w:val="NormalGSA"/>
        <w:numPr>
          <w:ilvl w:val="0"/>
          <w:numId w:val="45"/>
        </w:numPr>
        <w:spacing w:after="240"/>
        <w:ind w:left="426" w:hanging="426"/>
      </w:pPr>
      <w:r w:rsidRPr="00D76BE8">
        <w:t>Record your discussion immediately after it takes place. Use your recordings to complete the final report.</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1C3799" w14:paraId="711D9AA9" w14:textId="77777777" w:rsidTr="00126716">
        <w:trPr>
          <w:jc w:val="center"/>
        </w:trPr>
        <w:sdt>
          <w:sdtPr>
            <w:rPr>
              <w:noProof/>
              <w:lang w:eastAsia="en-US"/>
            </w:rPr>
            <w:id w:val="-1099166145"/>
            <w:picture/>
          </w:sdtPr>
          <w:sdtContent>
            <w:tc>
              <w:tcPr>
                <w:tcW w:w="1413" w:type="dxa"/>
                <w:shd w:val="clear" w:color="auto" w:fill="DEEAF6" w:themeFill="accent5" w:themeFillTint="33"/>
                <w:vAlign w:val="center"/>
                <w:hideMark/>
              </w:tcPr>
              <w:p w14:paraId="6DD126F3" w14:textId="77777777" w:rsidR="001C3799" w:rsidRDefault="001C3799" w:rsidP="00126716">
                <w:pPr>
                  <w:pStyle w:val="NormalGSA"/>
                  <w:rPr>
                    <w:noProof/>
                    <w:lang w:eastAsia="en-US"/>
                  </w:rPr>
                </w:pPr>
                <w:r>
                  <w:rPr>
                    <w:noProof/>
                    <w:lang w:eastAsia="en-US"/>
                  </w:rPr>
                  <w:drawing>
                    <wp:inline distT="0" distB="0" distL="0" distR="0" wp14:anchorId="17C33591" wp14:editId="36EAAC01">
                      <wp:extent cx="719455" cy="719455"/>
                      <wp:effectExtent l="0" t="0" r="4445" b="4445"/>
                      <wp:docPr id="35" name="Picture 35"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ogo, ic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inline>
                  </w:drawing>
                </w:r>
              </w:p>
            </w:tc>
          </w:sdtContent>
        </w:sdt>
        <w:tc>
          <w:tcPr>
            <w:tcW w:w="8329" w:type="dxa"/>
            <w:shd w:val="clear" w:color="auto" w:fill="DEEAF6" w:themeFill="accent5" w:themeFillTint="33"/>
            <w:vAlign w:val="center"/>
            <w:hideMark/>
          </w:tcPr>
          <w:p w14:paraId="0BD0223B" w14:textId="77777777" w:rsidR="001C3799" w:rsidRDefault="001C3799" w:rsidP="00126716">
            <w:pPr>
              <w:pStyle w:val="Heading4GSA"/>
              <w:rPr>
                <w:lang w:eastAsia="en-US"/>
              </w:rPr>
            </w:pPr>
            <w:r>
              <w:rPr>
                <w:lang w:eastAsia="en-US"/>
              </w:rPr>
              <w:t>Student tip</w:t>
            </w:r>
          </w:p>
          <w:p w14:paraId="4ABDDEEA" w14:textId="6838F6D8" w:rsidR="001C3799" w:rsidRDefault="001C3799" w:rsidP="00126716">
            <w:pPr>
              <w:pStyle w:val="NormalGSA"/>
              <w:spacing w:after="120"/>
              <w:rPr>
                <w:lang w:eastAsia="en-US"/>
              </w:rPr>
            </w:pPr>
            <w:r>
              <w:rPr>
                <w:lang w:eastAsia="en-US"/>
              </w:rPr>
              <w:t>If you are anxious about talking to parents, ask your Workplace Supervisor to sit in on the discussions.</w:t>
            </w:r>
          </w:p>
        </w:tc>
      </w:tr>
    </w:tbl>
    <w:p w14:paraId="4F7DC430" w14:textId="26DC3BAF" w:rsidR="001C3799" w:rsidRDefault="001C3799" w:rsidP="001C3799">
      <w:pPr>
        <w:pStyle w:val="NormalGSA"/>
      </w:pP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5C41E7" w14:paraId="5B2A43BF" w14:textId="77777777" w:rsidTr="001C3799">
        <w:trPr>
          <w:jc w:val="center"/>
        </w:trPr>
        <w:sdt>
          <w:sdtPr>
            <w:rPr>
              <w:noProof/>
            </w:rPr>
            <w:id w:val="-1277161541"/>
            <w:picture/>
          </w:sdtPr>
          <w:sdtContent>
            <w:tc>
              <w:tcPr>
                <w:tcW w:w="1480" w:type="dxa"/>
                <w:shd w:val="clear" w:color="auto" w:fill="DEEAF6" w:themeFill="accent5" w:themeFillTint="33"/>
                <w:vAlign w:val="center"/>
                <w:hideMark/>
              </w:tcPr>
              <w:p w14:paraId="46C44B04" w14:textId="5B685F5D" w:rsidR="005C41E7" w:rsidRDefault="00F9598C" w:rsidP="005F34BE">
                <w:pPr>
                  <w:pStyle w:val="NormalGSA"/>
                  <w:rPr>
                    <w:noProof/>
                    <w:lang w:eastAsia="en-US"/>
                  </w:rPr>
                </w:pPr>
                <w:r>
                  <w:rPr>
                    <w:noProof/>
                  </w:rPr>
                  <w:drawing>
                    <wp:inline distT="0" distB="0" distL="0" distR="0" wp14:anchorId="4E1F5E28" wp14:editId="246C0989">
                      <wp:extent cx="720000" cy="720000"/>
                      <wp:effectExtent l="0" t="0" r="4445"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737EB9EF" w14:textId="2599AF63" w:rsidR="005C41E7" w:rsidRDefault="00B34ED7" w:rsidP="005F34BE">
            <w:pPr>
              <w:pStyle w:val="Heading4GSA"/>
              <w:rPr>
                <w:lang w:eastAsia="en-US"/>
              </w:rPr>
            </w:pPr>
            <w:r>
              <w:rPr>
                <w:lang w:eastAsia="en-US"/>
              </w:rPr>
              <w:t>Workplace Supervisor</w:t>
            </w:r>
            <w:r w:rsidR="005C41E7">
              <w:rPr>
                <w:lang w:eastAsia="en-US"/>
              </w:rPr>
              <w:t xml:space="preserve"> tip</w:t>
            </w:r>
          </w:p>
          <w:p w14:paraId="5FAFEBBA" w14:textId="77777777" w:rsidR="005C41E7" w:rsidRDefault="005C41E7" w:rsidP="005F34BE">
            <w:pPr>
              <w:pStyle w:val="NormalGSA"/>
              <w:rPr>
                <w:lang w:eastAsia="en-US"/>
              </w:rPr>
            </w:pPr>
            <w:r>
              <w:rPr>
                <w:lang w:eastAsia="en-US"/>
              </w:rPr>
              <w:t>For many students this may be the first time they have engaged in a targeted discussion with parents.</w:t>
            </w:r>
          </w:p>
          <w:p w14:paraId="7AF3199B" w14:textId="77777777" w:rsidR="005C41E7" w:rsidRDefault="005C41E7" w:rsidP="005F34BE">
            <w:pPr>
              <w:pStyle w:val="NormalGSA"/>
              <w:rPr>
                <w:lang w:eastAsia="en-US"/>
              </w:rPr>
            </w:pPr>
            <w:r>
              <w:rPr>
                <w:lang w:eastAsia="en-US"/>
              </w:rPr>
              <w:t xml:space="preserve">You can support the student by sitting in on the discussion and later giving constructive feedback on his/her communication skills. </w:t>
            </w:r>
          </w:p>
        </w:tc>
      </w:tr>
    </w:tbl>
    <w:p w14:paraId="675480A2" w14:textId="38459800" w:rsidR="005C41E7" w:rsidRDefault="005C41E7" w:rsidP="005C41E7"/>
    <w:p w14:paraId="60E50F11" w14:textId="77777777" w:rsidR="00236848" w:rsidRDefault="00236848" w:rsidP="005C41E7"/>
    <w:tbl>
      <w:tblPr>
        <w:tblStyle w:val="TableGrid"/>
        <w:tblW w:w="0" w:type="auto"/>
        <w:tblLayout w:type="fixed"/>
        <w:tblLook w:val="04A0" w:firstRow="1" w:lastRow="0" w:firstColumn="1" w:lastColumn="0" w:noHBand="0" w:noVBand="1"/>
      </w:tblPr>
      <w:tblGrid>
        <w:gridCol w:w="10194"/>
      </w:tblGrid>
      <w:tr w:rsidR="005C41E7" w14:paraId="270D3F7E" w14:textId="77777777" w:rsidTr="00236848">
        <w:tc>
          <w:tcPr>
            <w:tcW w:w="10194"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2FD7C542" w14:textId="5C15CD0B" w:rsidR="005C41E7" w:rsidRDefault="005C41E7" w:rsidP="005F34BE">
            <w:pPr>
              <w:autoSpaceDE w:val="0"/>
              <w:autoSpaceDN w:val="0"/>
              <w:adjustRightInd w:val="0"/>
              <w:spacing w:line="360" w:lineRule="auto"/>
              <w:jc w:val="center"/>
              <w:rPr>
                <w:sz w:val="28"/>
                <w:szCs w:val="28"/>
              </w:rPr>
            </w:pPr>
            <w:r>
              <w:rPr>
                <w:sz w:val="28"/>
                <w:szCs w:val="28"/>
              </w:rPr>
              <w:t>Task 2:</w:t>
            </w:r>
            <w:r w:rsidR="00B34ED7">
              <w:rPr>
                <w:sz w:val="28"/>
                <w:szCs w:val="28"/>
              </w:rPr>
              <w:t xml:space="preserve"> </w:t>
            </w:r>
            <w:r w:rsidR="00637DF0">
              <w:rPr>
                <w:sz w:val="28"/>
                <w:szCs w:val="28"/>
              </w:rPr>
              <w:t>C</w:t>
            </w:r>
            <w:r w:rsidR="00B52F78">
              <w:rPr>
                <w:sz w:val="28"/>
                <w:szCs w:val="28"/>
              </w:rPr>
              <w:t xml:space="preserve">ollection tool </w:t>
            </w:r>
            <w:r>
              <w:rPr>
                <w:sz w:val="28"/>
                <w:szCs w:val="28"/>
              </w:rPr>
              <w:t>E</w:t>
            </w:r>
          </w:p>
          <w:p w14:paraId="03B738DE" w14:textId="2E4ABE88" w:rsidR="005C41E7" w:rsidRDefault="005C41E7" w:rsidP="005F34BE">
            <w:pPr>
              <w:autoSpaceDE w:val="0"/>
              <w:autoSpaceDN w:val="0"/>
              <w:adjustRightInd w:val="0"/>
              <w:spacing w:line="360" w:lineRule="auto"/>
              <w:jc w:val="center"/>
              <w:rPr>
                <w:bCs/>
                <w:sz w:val="28"/>
                <w:szCs w:val="28"/>
              </w:rPr>
            </w:pPr>
            <w:r>
              <w:rPr>
                <w:sz w:val="28"/>
                <w:szCs w:val="28"/>
              </w:rPr>
              <w:t xml:space="preserve">The Parent’s </w:t>
            </w:r>
            <w:r w:rsidR="00637DF0">
              <w:rPr>
                <w:sz w:val="28"/>
                <w:szCs w:val="28"/>
              </w:rPr>
              <w:t>p</w:t>
            </w:r>
            <w:r>
              <w:rPr>
                <w:sz w:val="28"/>
                <w:szCs w:val="28"/>
              </w:rPr>
              <w:t xml:space="preserve">erspective – Follow-up </w:t>
            </w:r>
            <w:r w:rsidR="00637DF0">
              <w:rPr>
                <w:sz w:val="28"/>
                <w:szCs w:val="28"/>
              </w:rPr>
              <w:t>m</w:t>
            </w:r>
            <w:r>
              <w:rPr>
                <w:sz w:val="28"/>
                <w:szCs w:val="28"/>
              </w:rPr>
              <w:t>eeting</w:t>
            </w:r>
          </w:p>
        </w:tc>
      </w:tr>
      <w:tr w:rsidR="005C41E7" w14:paraId="31DB3915" w14:textId="77777777" w:rsidTr="00236848">
        <w:tc>
          <w:tcPr>
            <w:tcW w:w="101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498A02" w14:textId="67975027" w:rsidR="005C41E7" w:rsidRDefault="005C41E7" w:rsidP="00D76BE8">
            <w:pPr>
              <w:pStyle w:val="BulletGSA"/>
              <w:numPr>
                <w:ilvl w:val="0"/>
                <w:numId w:val="0"/>
              </w:numPr>
              <w:ind w:left="22"/>
            </w:pPr>
            <w:r>
              <w:t>The purpose of meeting with each parent to discuss his/her survey response is to clarify the</w:t>
            </w:r>
            <w:r w:rsidR="002E7CA6">
              <w:t xml:space="preserve"> </w:t>
            </w:r>
            <w:r>
              <w:t>information provided and ask additional questions as relevant. Examples of additional questions are listed below.</w:t>
            </w:r>
          </w:p>
          <w:p w14:paraId="1A404246" w14:textId="115C2AA5" w:rsidR="005C41E7" w:rsidRDefault="005C41E7" w:rsidP="002E7CA6">
            <w:pPr>
              <w:pStyle w:val="BulletGSA"/>
              <w:rPr>
                <w:lang w:eastAsia="zh-TW"/>
              </w:rPr>
            </w:pPr>
            <w:r>
              <w:rPr>
                <w:lang w:eastAsia="zh-TW"/>
              </w:rPr>
              <w:t xml:space="preserve">Before completing the </w:t>
            </w:r>
            <w:r w:rsidR="002E7CA6">
              <w:rPr>
                <w:lang w:eastAsia="zh-TW"/>
              </w:rPr>
              <w:t>survey,</w:t>
            </w:r>
            <w:r>
              <w:rPr>
                <w:lang w:eastAsia="zh-TW"/>
              </w:rPr>
              <w:t xml:space="preserve"> had you given much thought to the purpose or value of outdoor play?</w:t>
            </w:r>
          </w:p>
          <w:p w14:paraId="2E3B3F36" w14:textId="77777777" w:rsidR="005C41E7" w:rsidRDefault="005C41E7" w:rsidP="002E7CA6">
            <w:pPr>
              <w:pStyle w:val="BulletGSA"/>
            </w:pPr>
            <w:r>
              <w:rPr>
                <w:lang w:eastAsia="zh-TW"/>
              </w:rPr>
              <w:t>How important is it for you that your child has plenty of opportunity to participate in outdoor play?</w:t>
            </w:r>
          </w:p>
          <w:p w14:paraId="31F4D4E8" w14:textId="30EC1F1C" w:rsidR="005C41E7" w:rsidRDefault="005C41E7" w:rsidP="002E7CA6">
            <w:pPr>
              <w:pStyle w:val="BulletGSA"/>
            </w:pPr>
            <w:r>
              <w:rPr>
                <w:lang w:eastAsia="zh-TW"/>
              </w:rPr>
              <w:t xml:space="preserve">I see that you have said you like </w:t>
            </w:r>
            <w:r w:rsidR="00B52F78">
              <w:rPr>
                <w:lang w:eastAsia="zh-TW"/>
              </w:rPr>
              <w:t>________</w:t>
            </w:r>
            <w:r w:rsidR="002E7CA6">
              <w:rPr>
                <w:lang w:eastAsia="zh-TW"/>
              </w:rPr>
              <w:t xml:space="preserve">. </w:t>
            </w:r>
            <w:r>
              <w:rPr>
                <w:lang w:eastAsia="zh-TW"/>
              </w:rPr>
              <w:t xml:space="preserve">Can you tell me more about why you like this area/play space? </w:t>
            </w:r>
          </w:p>
          <w:p w14:paraId="18989D67" w14:textId="7182D1BC" w:rsidR="005C41E7" w:rsidRDefault="005C41E7" w:rsidP="002E7CA6">
            <w:pPr>
              <w:pStyle w:val="BulletGSA"/>
            </w:pPr>
            <w:r>
              <w:rPr>
                <w:lang w:eastAsia="zh-TW"/>
              </w:rPr>
              <w:t>If the parent has suggested something that could be changed or added to the play</w:t>
            </w:r>
            <w:r w:rsidR="00D76BE8">
              <w:rPr>
                <w:lang w:eastAsia="zh-TW"/>
              </w:rPr>
              <w:t xml:space="preserve"> space,</w:t>
            </w:r>
            <w:r>
              <w:rPr>
                <w:lang w:eastAsia="zh-TW"/>
              </w:rPr>
              <w:t xml:space="preserve"> ask about this. </w:t>
            </w:r>
            <w:r>
              <w:t>Any other comments</w:t>
            </w:r>
          </w:p>
        </w:tc>
      </w:tr>
      <w:tr w:rsidR="005C41E7" w14:paraId="5395E16E" w14:textId="77777777" w:rsidTr="00236848">
        <w:tc>
          <w:tcPr>
            <w:tcW w:w="1019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229AB1A" w14:textId="5556975F" w:rsidR="005C41E7" w:rsidRDefault="005C41E7" w:rsidP="005F34BE">
            <w:pPr>
              <w:pStyle w:val="Activityheading"/>
              <w:spacing w:line="240" w:lineRule="auto"/>
              <w:rPr>
                <w:rFonts w:asciiTheme="minorHAnsi" w:hAnsiTheme="minorHAnsi" w:cstheme="minorHAnsi"/>
                <w:sz w:val="22"/>
                <w:szCs w:val="22"/>
              </w:rPr>
            </w:pPr>
            <w:r w:rsidRPr="001B7ED1">
              <w:rPr>
                <w:rStyle w:val="TabletextChar"/>
                <w:rFonts w:asciiTheme="minorHAnsi" w:hAnsiTheme="minorHAnsi"/>
              </w:rPr>
              <w:t xml:space="preserve">Parent A </w:t>
            </w:r>
            <w:r w:rsidR="00B52F78">
              <w:rPr>
                <w:rStyle w:val="TabletextChar"/>
                <w:rFonts w:asciiTheme="minorHAnsi" w:hAnsiTheme="minorHAnsi"/>
              </w:rPr>
              <w:t>r</w:t>
            </w:r>
            <w:r w:rsidRPr="001B7ED1">
              <w:rPr>
                <w:rStyle w:val="TabletextChar"/>
                <w:rFonts w:asciiTheme="minorHAnsi" w:hAnsiTheme="minorHAnsi"/>
              </w:rPr>
              <w:t>esponses</w:t>
            </w:r>
            <w:r>
              <w:rPr>
                <w:rFonts w:asciiTheme="minorHAnsi" w:hAnsiTheme="minorHAnsi" w:cstheme="minorHAnsi"/>
                <w:sz w:val="22"/>
                <w:szCs w:val="22"/>
              </w:rPr>
              <w:t xml:space="preserve"> </w:t>
            </w:r>
            <w:r w:rsidRPr="00D76BE8">
              <w:rPr>
                <w:rFonts w:asciiTheme="minorHAnsi" w:hAnsiTheme="minorHAnsi" w:cstheme="minorHAnsi"/>
                <w:sz w:val="22"/>
                <w:szCs w:val="22"/>
              </w:rPr>
              <w:t>(</w:t>
            </w:r>
            <w:r w:rsidRPr="00D76BE8">
              <w:rPr>
                <w:rFonts w:asciiTheme="minorHAnsi" w:hAnsiTheme="minorHAnsi" w:cstheme="minorHAnsi"/>
                <w:b/>
                <w:sz w:val="22"/>
                <w:szCs w:val="22"/>
                <w:lang w:eastAsia="zh-TW"/>
              </w:rPr>
              <w:t>do not use parent’s name</w:t>
            </w:r>
            <w:r w:rsidRPr="00D76BE8">
              <w:rPr>
                <w:rFonts w:asciiTheme="minorHAnsi" w:hAnsiTheme="minorHAnsi" w:cstheme="minorHAnsi"/>
                <w:sz w:val="22"/>
                <w:szCs w:val="22"/>
                <w:lang w:eastAsia="zh-TW"/>
              </w:rPr>
              <w:t>)</w:t>
            </w:r>
          </w:p>
        </w:tc>
      </w:tr>
      <w:tr w:rsidR="005C41E7" w14:paraId="06217CF2" w14:textId="77777777" w:rsidTr="00236848">
        <w:tc>
          <w:tcPr>
            <w:tcW w:w="10194" w:type="dxa"/>
            <w:tcBorders>
              <w:top w:val="single" w:sz="4" w:space="0" w:color="auto"/>
              <w:left w:val="single" w:sz="4" w:space="0" w:color="auto"/>
              <w:bottom w:val="single" w:sz="4" w:space="0" w:color="auto"/>
              <w:right w:val="single" w:sz="4" w:space="0" w:color="auto"/>
            </w:tcBorders>
          </w:tcPr>
          <w:p w14:paraId="37F622C3" w14:textId="4DC8FB50" w:rsidR="005C41E7" w:rsidRDefault="005C41E7" w:rsidP="005F34BE">
            <w:pPr>
              <w:pStyle w:val="Activityheading"/>
              <w:spacing w:line="240" w:lineRule="auto"/>
              <w:rPr>
                <w:rFonts w:asciiTheme="minorHAnsi" w:hAnsiTheme="minorHAnsi" w:cstheme="minorHAnsi"/>
                <w:sz w:val="22"/>
                <w:szCs w:val="22"/>
              </w:rPr>
            </w:pPr>
          </w:p>
          <w:p w14:paraId="325E114B" w14:textId="52779AD1" w:rsidR="00D92ADB" w:rsidRDefault="00236848" w:rsidP="00D92ADB">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70EB242C" w14:textId="77777777" w:rsidR="00D92ADB" w:rsidRPr="00D92ADB" w:rsidRDefault="00D92ADB" w:rsidP="00D92ADB"/>
          <w:p w14:paraId="78A05898" w14:textId="77777777" w:rsidR="005C41E7" w:rsidRPr="007C299A" w:rsidRDefault="005C41E7" w:rsidP="005F34BE"/>
          <w:p w14:paraId="3A73C38B" w14:textId="77777777" w:rsidR="005C41E7" w:rsidRPr="00166D43" w:rsidRDefault="005C41E7" w:rsidP="005F34BE"/>
        </w:tc>
      </w:tr>
      <w:tr w:rsidR="005C41E7" w14:paraId="4FF267A4" w14:textId="77777777" w:rsidTr="00236848">
        <w:tc>
          <w:tcPr>
            <w:tcW w:w="1019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DC31466" w14:textId="1483EF24" w:rsidR="005C41E7" w:rsidRDefault="005C41E7" w:rsidP="005F34BE">
            <w:pPr>
              <w:pStyle w:val="Activityheading"/>
              <w:spacing w:line="240" w:lineRule="auto"/>
              <w:rPr>
                <w:rFonts w:asciiTheme="minorHAnsi" w:hAnsiTheme="minorHAnsi" w:cstheme="minorHAnsi"/>
                <w:sz w:val="22"/>
                <w:szCs w:val="22"/>
              </w:rPr>
            </w:pPr>
            <w:r w:rsidRPr="001B7ED1">
              <w:rPr>
                <w:rFonts w:asciiTheme="minorHAnsi" w:hAnsiTheme="minorHAnsi" w:cstheme="minorHAnsi"/>
                <w:sz w:val="24"/>
                <w:szCs w:val="24"/>
              </w:rPr>
              <w:t xml:space="preserve">Parent B </w:t>
            </w:r>
            <w:r w:rsidR="00B52F78">
              <w:rPr>
                <w:rFonts w:asciiTheme="minorHAnsi" w:hAnsiTheme="minorHAnsi" w:cstheme="minorHAnsi"/>
                <w:sz w:val="24"/>
                <w:szCs w:val="24"/>
              </w:rPr>
              <w:t>r</w:t>
            </w:r>
            <w:r w:rsidRPr="001B7ED1">
              <w:rPr>
                <w:rFonts w:asciiTheme="minorHAnsi" w:hAnsiTheme="minorHAnsi" w:cstheme="minorHAnsi"/>
                <w:sz w:val="24"/>
                <w:szCs w:val="24"/>
              </w:rPr>
              <w:t>esponses</w:t>
            </w:r>
            <w:r>
              <w:rPr>
                <w:rFonts w:asciiTheme="minorHAnsi" w:hAnsiTheme="minorHAnsi" w:cstheme="minorHAnsi"/>
                <w:sz w:val="22"/>
                <w:szCs w:val="22"/>
              </w:rPr>
              <w:t xml:space="preserve"> </w:t>
            </w:r>
            <w:r w:rsidRPr="00D76BE8">
              <w:rPr>
                <w:rFonts w:asciiTheme="minorHAnsi" w:hAnsiTheme="minorHAnsi" w:cstheme="minorHAnsi"/>
                <w:sz w:val="22"/>
                <w:szCs w:val="22"/>
              </w:rPr>
              <w:t>(</w:t>
            </w:r>
            <w:r w:rsidRPr="00D76BE8">
              <w:rPr>
                <w:rFonts w:asciiTheme="minorHAnsi" w:hAnsiTheme="minorHAnsi" w:cstheme="minorHAnsi"/>
                <w:b/>
                <w:sz w:val="22"/>
                <w:szCs w:val="22"/>
                <w:lang w:eastAsia="zh-TW"/>
              </w:rPr>
              <w:t>do not use parent’s name</w:t>
            </w:r>
            <w:r w:rsidRPr="00D76BE8">
              <w:rPr>
                <w:rFonts w:asciiTheme="minorHAnsi" w:hAnsiTheme="minorHAnsi" w:cstheme="minorHAnsi"/>
                <w:sz w:val="22"/>
                <w:szCs w:val="22"/>
                <w:lang w:eastAsia="zh-TW"/>
              </w:rPr>
              <w:t>)</w:t>
            </w:r>
          </w:p>
        </w:tc>
      </w:tr>
      <w:tr w:rsidR="005C41E7" w14:paraId="7608DC58" w14:textId="77777777" w:rsidTr="00236848">
        <w:tc>
          <w:tcPr>
            <w:tcW w:w="10194" w:type="dxa"/>
            <w:tcBorders>
              <w:top w:val="single" w:sz="4" w:space="0" w:color="auto"/>
              <w:left w:val="single" w:sz="4" w:space="0" w:color="auto"/>
              <w:bottom w:val="single" w:sz="4" w:space="0" w:color="auto"/>
              <w:right w:val="single" w:sz="4" w:space="0" w:color="auto"/>
            </w:tcBorders>
          </w:tcPr>
          <w:p w14:paraId="217EEF92" w14:textId="07D79E1B" w:rsidR="005C41E7" w:rsidRDefault="005C41E7" w:rsidP="005F34BE">
            <w:pPr>
              <w:pStyle w:val="Activityheading"/>
              <w:spacing w:line="240" w:lineRule="auto"/>
              <w:rPr>
                <w:rFonts w:asciiTheme="minorHAnsi" w:hAnsiTheme="minorHAnsi" w:cstheme="minorHAnsi"/>
                <w:sz w:val="22"/>
                <w:szCs w:val="22"/>
              </w:rPr>
            </w:pPr>
          </w:p>
          <w:p w14:paraId="302A99A1" w14:textId="7E2E5779" w:rsidR="00D92ADB" w:rsidRPr="00D92ADB" w:rsidRDefault="00236848" w:rsidP="00D92ADB">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1DB98A95" w14:textId="77777777" w:rsidR="005C41E7" w:rsidRPr="007C299A" w:rsidRDefault="005C41E7" w:rsidP="005F34BE"/>
          <w:p w14:paraId="72064819" w14:textId="77777777" w:rsidR="005C41E7" w:rsidRPr="00166D43" w:rsidRDefault="005C41E7" w:rsidP="005F34BE"/>
        </w:tc>
      </w:tr>
      <w:tr w:rsidR="005C41E7" w14:paraId="2DE4861A" w14:textId="77777777" w:rsidTr="00236848">
        <w:tc>
          <w:tcPr>
            <w:tcW w:w="1019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CFA0026" w14:textId="75BE67B3" w:rsidR="005C41E7" w:rsidRPr="00D76BE8" w:rsidRDefault="005C41E7" w:rsidP="005F34BE">
            <w:pPr>
              <w:pStyle w:val="Activityheading"/>
              <w:spacing w:line="240" w:lineRule="auto"/>
              <w:rPr>
                <w:rFonts w:asciiTheme="minorHAnsi" w:hAnsiTheme="minorHAnsi" w:cstheme="minorHAnsi"/>
                <w:sz w:val="22"/>
                <w:szCs w:val="22"/>
              </w:rPr>
            </w:pPr>
            <w:r w:rsidRPr="00D76BE8">
              <w:rPr>
                <w:rFonts w:asciiTheme="minorHAnsi" w:hAnsiTheme="minorHAnsi" w:cstheme="minorHAnsi"/>
                <w:sz w:val="24"/>
                <w:szCs w:val="24"/>
              </w:rPr>
              <w:t xml:space="preserve">Parent C </w:t>
            </w:r>
            <w:r w:rsidR="00B52F78" w:rsidRPr="00D76BE8">
              <w:rPr>
                <w:rFonts w:asciiTheme="minorHAnsi" w:hAnsiTheme="minorHAnsi" w:cstheme="minorHAnsi"/>
                <w:sz w:val="24"/>
                <w:szCs w:val="24"/>
              </w:rPr>
              <w:t>r</w:t>
            </w:r>
            <w:r w:rsidRPr="00D76BE8">
              <w:rPr>
                <w:rFonts w:asciiTheme="minorHAnsi" w:hAnsiTheme="minorHAnsi" w:cstheme="minorHAnsi"/>
                <w:sz w:val="24"/>
                <w:szCs w:val="24"/>
              </w:rPr>
              <w:t>esponses</w:t>
            </w:r>
            <w:r w:rsidRPr="00D76BE8">
              <w:rPr>
                <w:rFonts w:asciiTheme="minorHAnsi" w:hAnsiTheme="minorHAnsi" w:cstheme="minorHAnsi"/>
                <w:sz w:val="22"/>
                <w:szCs w:val="22"/>
              </w:rPr>
              <w:t xml:space="preserve"> </w:t>
            </w:r>
            <w:r w:rsidR="001B7ED1" w:rsidRPr="00D76BE8">
              <w:rPr>
                <w:rFonts w:asciiTheme="minorHAnsi" w:hAnsiTheme="minorHAnsi" w:cstheme="minorHAnsi"/>
                <w:sz w:val="22"/>
                <w:szCs w:val="22"/>
              </w:rPr>
              <w:t>(</w:t>
            </w:r>
            <w:r w:rsidRPr="00D76BE8">
              <w:rPr>
                <w:rFonts w:asciiTheme="minorHAnsi" w:hAnsiTheme="minorHAnsi" w:cstheme="minorHAnsi"/>
                <w:b/>
                <w:sz w:val="22"/>
                <w:szCs w:val="22"/>
                <w:lang w:eastAsia="zh-TW"/>
              </w:rPr>
              <w:t>do not use parent’s name</w:t>
            </w:r>
            <w:r w:rsidRPr="00D76BE8">
              <w:rPr>
                <w:rFonts w:asciiTheme="minorHAnsi" w:hAnsiTheme="minorHAnsi" w:cstheme="minorHAnsi"/>
                <w:sz w:val="22"/>
                <w:szCs w:val="22"/>
                <w:lang w:eastAsia="zh-TW"/>
              </w:rPr>
              <w:t>)</w:t>
            </w:r>
          </w:p>
        </w:tc>
      </w:tr>
      <w:tr w:rsidR="005C41E7" w14:paraId="60BB7219" w14:textId="77777777" w:rsidTr="00236848">
        <w:tc>
          <w:tcPr>
            <w:tcW w:w="10194" w:type="dxa"/>
            <w:tcBorders>
              <w:top w:val="single" w:sz="4" w:space="0" w:color="auto"/>
              <w:left w:val="single" w:sz="4" w:space="0" w:color="auto"/>
              <w:bottom w:val="single" w:sz="4" w:space="0" w:color="auto"/>
              <w:right w:val="single" w:sz="4" w:space="0" w:color="auto"/>
            </w:tcBorders>
          </w:tcPr>
          <w:p w14:paraId="32F9542F" w14:textId="6D546FEE" w:rsidR="005C41E7" w:rsidRDefault="005C41E7" w:rsidP="005F34BE">
            <w:pPr>
              <w:pStyle w:val="Activityheading"/>
              <w:spacing w:line="240" w:lineRule="auto"/>
              <w:rPr>
                <w:rFonts w:asciiTheme="minorHAnsi" w:hAnsiTheme="minorHAnsi" w:cstheme="minorHAnsi"/>
                <w:sz w:val="22"/>
                <w:szCs w:val="22"/>
              </w:rPr>
            </w:pPr>
          </w:p>
          <w:p w14:paraId="29B49C76" w14:textId="52DEA6AE" w:rsidR="00D92ADB" w:rsidRPr="00D92ADB" w:rsidRDefault="00236848" w:rsidP="00D92ADB">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221F6685" w14:textId="77777777" w:rsidR="005C41E7" w:rsidRPr="007C299A" w:rsidRDefault="005C41E7" w:rsidP="005F34BE"/>
          <w:p w14:paraId="29ACAED2" w14:textId="77777777" w:rsidR="005C41E7" w:rsidRPr="00166D43" w:rsidRDefault="005C41E7" w:rsidP="005F34BE"/>
        </w:tc>
      </w:tr>
      <w:tr w:rsidR="005C41E7" w14:paraId="4D542FEE" w14:textId="77777777" w:rsidTr="00236848">
        <w:tc>
          <w:tcPr>
            <w:tcW w:w="1019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21511AF" w14:textId="40C7DF67" w:rsidR="005C41E7" w:rsidRPr="00D76BE8" w:rsidRDefault="005C41E7" w:rsidP="005F34BE">
            <w:pPr>
              <w:pStyle w:val="Activityheading"/>
              <w:spacing w:line="240" w:lineRule="auto"/>
              <w:rPr>
                <w:rFonts w:asciiTheme="minorHAnsi" w:hAnsiTheme="minorHAnsi" w:cstheme="minorHAnsi"/>
                <w:sz w:val="22"/>
                <w:szCs w:val="22"/>
              </w:rPr>
            </w:pPr>
            <w:r w:rsidRPr="00D76BE8">
              <w:rPr>
                <w:rFonts w:asciiTheme="minorHAnsi" w:hAnsiTheme="minorHAnsi" w:cstheme="minorHAnsi"/>
                <w:sz w:val="24"/>
                <w:szCs w:val="24"/>
              </w:rPr>
              <w:t xml:space="preserve">Parent D </w:t>
            </w:r>
            <w:r w:rsidR="00B52F78" w:rsidRPr="00D76BE8">
              <w:rPr>
                <w:rFonts w:asciiTheme="minorHAnsi" w:hAnsiTheme="minorHAnsi" w:cstheme="minorHAnsi"/>
                <w:sz w:val="24"/>
                <w:szCs w:val="24"/>
              </w:rPr>
              <w:t>r</w:t>
            </w:r>
            <w:r w:rsidRPr="00D76BE8">
              <w:rPr>
                <w:rFonts w:asciiTheme="minorHAnsi" w:hAnsiTheme="minorHAnsi" w:cstheme="minorHAnsi"/>
                <w:sz w:val="24"/>
                <w:szCs w:val="24"/>
              </w:rPr>
              <w:t>esponses</w:t>
            </w:r>
            <w:r w:rsidRPr="00D76BE8">
              <w:rPr>
                <w:rFonts w:asciiTheme="minorHAnsi" w:hAnsiTheme="minorHAnsi" w:cstheme="minorHAnsi"/>
                <w:sz w:val="22"/>
                <w:szCs w:val="22"/>
              </w:rPr>
              <w:t xml:space="preserve"> (</w:t>
            </w:r>
            <w:r w:rsidRPr="00D76BE8">
              <w:rPr>
                <w:rFonts w:asciiTheme="minorHAnsi" w:hAnsiTheme="minorHAnsi" w:cstheme="minorHAnsi"/>
                <w:b/>
                <w:sz w:val="22"/>
                <w:szCs w:val="22"/>
                <w:lang w:eastAsia="zh-TW"/>
              </w:rPr>
              <w:t>do not use parent’s name</w:t>
            </w:r>
            <w:r w:rsidRPr="00D76BE8">
              <w:rPr>
                <w:rFonts w:asciiTheme="minorHAnsi" w:hAnsiTheme="minorHAnsi" w:cstheme="minorHAnsi"/>
                <w:sz w:val="22"/>
                <w:szCs w:val="22"/>
                <w:lang w:eastAsia="zh-TW"/>
              </w:rPr>
              <w:t>)</w:t>
            </w:r>
          </w:p>
        </w:tc>
      </w:tr>
      <w:tr w:rsidR="005C41E7" w14:paraId="280E760F" w14:textId="77777777" w:rsidTr="00236848">
        <w:tc>
          <w:tcPr>
            <w:tcW w:w="10194" w:type="dxa"/>
            <w:tcBorders>
              <w:top w:val="single" w:sz="4" w:space="0" w:color="auto"/>
              <w:left w:val="single" w:sz="4" w:space="0" w:color="auto"/>
              <w:bottom w:val="single" w:sz="4" w:space="0" w:color="auto"/>
              <w:right w:val="single" w:sz="4" w:space="0" w:color="auto"/>
            </w:tcBorders>
          </w:tcPr>
          <w:p w14:paraId="31BF90A2" w14:textId="3176C9B7" w:rsidR="005C41E7" w:rsidRDefault="005C41E7" w:rsidP="005F34BE">
            <w:pPr>
              <w:pStyle w:val="Activityheading"/>
              <w:spacing w:line="240" w:lineRule="auto"/>
              <w:rPr>
                <w:rFonts w:asciiTheme="minorHAnsi" w:hAnsiTheme="minorHAnsi" w:cstheme="minorHAnsi"/>
                <w:sz w:val="22"/>
                <w:szCs w:val="22"/>
              </w:rPr>
            </w:pPr>
          </w:p>
          <w:p w14:paraId="732E262E" w14:textId="4EF60E60" w:rsidR="00D92ADB" w:rsidRPr="00D92ADB" w:rsidRDefault="00236848" w:rsidP="00D92ADB">
            <w:r w:rsidRPr="00287488">
              <w:fldChar w:fldCharType="begin">
                <w:ffData>
                  <w:name w:val="Text1"/>
                  <w:enabled/>
                  <w:calcOnExit w:val="0"/>
                  <w:textInput/>
                </w:ffData>
              </w:fldChar>
            </w:r>
            <w:r w:rsidRPr="00287488">
              <w:instrText xml:space="preserve"> FORMTEXT </w:instrText>
            </w:r>
            <w:r w:rsidRPr="00287488">
              <w:fldChar w:fldCharType="separate"/>
            </w:r>
            <w:r>
              <w:t> </w:t>
            </w:r>
            <w:r>
              <w:t> </w:t>
            </w:r>
            <w:r>
              <w:t> </w:t>
            </w:r>
            <w:r>
              <w:t> </w:t>
            </w:r>
            <w:r>
              <w:t> </w:t>
            </w:r>
            <w:r w:rsidRPr="00287488">
              <w:fldChar w:fldCharType="end"/>
            </w:r>
          </w:p>
          <w:p w14:paraId="1D1C6228" w14:textId="77777777" w:rsidR="005C41E7" w:rsidRPr="007C299A" w:rsidRDefault="005C41E7" w:rsidP="005F34BE"/>
          <w:p w14:paraId="64EE610F" w14:textId="77777777" w:rsidR="005C41E7" w:rsidRPr="00166D43" w:rsidRDefault="005C41E7" w:rsidP="005F34BE"/>
        </w:tc>
      </w:tr>
    </w:tbl>
    <w:p w14:paraId="6FA988D9" w14:textId="77777777" w:rsidR="00171331" w:rsidRDefault="00171331" w:rsidP="005C41E7"/>
    <w:p w14:paraId="34764571" w14:textId="77777777" w:rsidR="00171331" w:rsidRDefault="00171331" w:rsidP="005C41E7"/>
    <w:p w14:paraId="3852D851" w14:textId="484C2857" w:rsidR="00171331" w:rsidRPr="00D76BE8" w:rsidRDefault="00171331" w:rsidP="002B183B">
      <w:pPr>
        <w:pStyle w:val="Heading4GSA"/>
        <w:rPr>
          <w:b/>
          <w:bCs/>
        </w:rPr>
      </w:pPr>
      <w:r w:rsidRPr="00D76BE8">
        <w:rPr>
          <w:b/>
          <w:bCs/>
        </w:rPr>
        <w:t xml:space="preserve">Part </w:t>
      </w:r>
      <w:r w:rsidR="001C3799" w:rsidRPr="00D76BE8">
        <w:rPr>
          <w:b/>
          <w:bCs/>
        </w:rPr>
        <w:t>C</w:t>
      </w:r>
      <w:r w:rsidRPr="00D76BE8">
        <w:rPr>
          <w:b/>
          <w:bCs/>
        </w:rPr>
        <w:t xml:space="preserve">: </w:t>
      </w:r>
      <w:r w:rsidR="002B183B" w:rsidRPr="00D76BE8">
        <w:rPr>
          <w:b/>
          <w:bCs/>
        </w:rPr>
        <w:t>Parent perspective - Summary of findings</w:t>
      </w:r>
    </w:p>
    <w:p w14:paraId="79A97C83" w14:textId="1D4AB411" w:rsidR="00637DF0" w:rsidRDefault="00637DF0" w:rsidP="00637DF0">
      <w:pPr>
        <w:pStyle w:val="Heading4GSA"/>
      </w:pPr>
      <w:r>
        <w:t xml:space="preserve">Preparation </w:t>
      </w:r>
    </w:p>
    <w:p w14:paraId="55EAA72C" w14:textId="70771BD3" w:rsidR="00637DF0" w:rsidRDefault="00637DF0" w:rsidP="00637DF0">
      <w:pPr>
        <w:pStyle w:val="BulletGSA"/>
      </w:pPr>
      <w:r>
        <w:t xml:space="preserve">To complete this part of the task, you will need to review the parent’s perspective and notes you have recorded in the follow up meeting to assist you in your summary. </w:t>
      </w:r>
    </w:p>
    <w:p w14:paraId="53272284" w14:textId="77777777" w:rsidR="00637DF0" w:rsidRDefault="00637DF0" w:rsidP="00637DF0">
      <w:pPr>
        <w:pStyle w:val="Heading4GSA"/>
      </w:pPr>
      <w:r>
        <w:t xml:space="preserve">Instruction </w:t>
      </w:r>
    </w:p>
    <w:p w14:paraId="53AAFFD8" w14:textId="7048E9D3" w:rsidR="005C41E7" w:rsidRDefault="00637DF0" w:rsidP="00D76BE8">
      <w:pPr>
        <w:pStyle w:val="NormalGSA"/>
        <w:numPr>
          <w:ilvl w:val="0"/>
          <w:numId w:val="46"/>
        </w:numPr>
        <w:ind w:left="426" w:hanging="426"/>
      </w:pPr>
      <w:r w:rsidRPr="005545C3">
        <w:t xml:space="preserve">Write a summary of </w:t>
      </w:r>
      <w:r>
        <w:t xml:space="preserve">your survey </w:t>
      </w:r>
      <w:r w:rsidRPr="005545C3">
        <w:t>findings</w:t>
      </w:r>
      <w:r>
        <w:t xml:space="preserve"> and follow-up discussions</w:t>
      </w:r>
      <w:r w:rsidRPr="005545C3">
        <w:t>.</w:t>
      </w:r>
      <w:r w:rsidR="00B34ED7">
        <w:t xml:space="preserve"> </w:t>
      </w:r>
      <w:r>
        <w:t xml:space="preserve">The type of information required is </w:t>
      </w:r>
      <w:r w:rsidRPr="00637DF0">
        <w:t>provided i</w:t>
      </w:r>
      <w:r>
        <w:t xml:space="preserve">n the template. </w:t>
      </w:r>
      <w:r w:rsidR="005C41E7">
        <w:br w:type="page"/>
      </w:r>
    </w:p>
    <w:tbl>
      <w:tblPr>
        <w:tblStyle w:val="TableGrid"/>
        <w:tblW w:w="10206" w:type="dxa"/>
        <w:tblLayout w:type="fixed"/>
        <w:tblLook w:val="04A0" w:firstRow="1" w:lastRow="0" w:firstColumn="1" w:lastColumn="0" w:noHBand="0" w:noVBand="1"/>
      </w:tblPr>
      <w:tblGrid>
        <w:gridCol w:w="10206"/>
      </w:tblGrid>
      <w:tr w:rsidR="005C41E7" w:rsidRPr="007C299A" w14:paraId="6400E706" w14:textId="77777777" w:rsidTr="00236848">
        <w:tc>
          <w:tcPr>
            <w:tcW w:w="10206"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0B189FBC" w14:textId="5BCCA3F6" w:rsidR="00B52F78" w:rsidRDefault="005C41E7" w:rsidP="005F34BE">
            <w:pPr>
              <w:pStyle w:val="Heading2GSA"/>
              <w:jc w:val="center"/>
              <w:rPr>
                <w:rFonts w:asciiTheme="minorHAnsi" w:hAnsiTheme="minorHAnsi" w:cstheme="minorHAnsi"/>
                <w:b w:val="0"/>
                <w:bCs w:val="0"/>
                <w:color w:val="FFFFFF" w:themeColor="background1"/>
                <w:sz w:val="28"/>
                <w:szCs w:val="28"/>
              </w:rPr>
            </w:pPr>
            <w:r w:rsidRPr="007C299A">
              <w:rPr>
                <w:rFonts w:asciiTheme="minorHAnsi" w:hAnsiTheme="minorHAnsi" w:cstheme="minorHAnsi"/>
                <w:b w:val="0"/>
                <w:bCs w:val="0"/>
                <w:color w:val="FFFFFF" w:themeColor="background1"/>
                <w:sz w:val="28"/>
                <w:szCs w:val="28"/>
              </w:rPr>
              <w:t>Task 2</w:t>
            </w:r>
            <w:r w:rsidR="00D76BE8">
              <w:rPr>
                <w:rFonts w:asciiTheme="minorHAnsi" w:hAnsiTheme="minorHAnsi" w:cstheme="minorHAnsi"/>
                <w:b w:val="0"/>
                <w:bCs w:val="0"/>
                <w:color w:val="FFFFFF" w:themeColor="background1"/>
                <w:sz w:val="28"/>
                <w:szCs w:val="28"/>
              </w:rPr>
              <w:t xml:space="preserve">: </w:t>
            </w:r>
            <w:r w:rsidR="00D76BE8" w:rsidRPr="00D76BE8">
              <w:rPr>
                <w:rFonts w:asciiTheme="minorHAnsi" w:hAnsiTheme="minorHAnsi" w:cstheme="minorHAnsi"/>
                <w:b w:val="0"/>
                <w:bCs w:val="0"/>
                <w:color w:val="FFFFFF" w:themeColor="background1"/>
                <w:sz w:val="28"/>
                <w:szCs w:val="28"/>
              </w:rPr>
              <w:t>Collection tool E</w:t>
            </w:r>
          </w:p>
          <w:p w14:paraId="60BA3E9D" w14:textId="0C6316F2" w:rsidR="005C41E7" w:rsidRPr="00B52F78" w:rsidRDefault="005C41E7" w:rsidP="00B52F78">
            <w:pPr>
              <w:pStyle w:val="Heading2GSA"/>
              <w:jc w:val="center"/>
              <w:rPr>
                <w:rFonts w:asciiTheme="minorHAnsi" w:hAnsiTheme="minorHAnsi" w:cstheme="minorHAnsi"/>
                <w:b w:val="0"/>
                <w:bCs w:val="0"/>
                <w:color w:val="FFFFFF" w:themeColor="background1"/>
                <w:sz w:val="28"/>
                <w:szCs w:val="28"/>
              </w:rPr>
            </w:pPr>
            <w:r w:rsidRPr="00D76BE8">
              <w:rPr>
                <w:rFonts w:asciiTheme="minorHAnsi" w:hAnsiTheme="minorHAnsi" w:cstheme="minorHAnsi"/>
                <w:b w:val="0"/>
                <w:bCs w:val="0"/>
                <w:color w:val="FFFFFF" w:themeColor="background1"/>
                <w:sz w:val="28"/>
                <w:szCs w:val="28"/>
              </w:rPr>
              <w:t xml:space="preserve">The Parent’s Perspective </w:t>
            </w:r>
            <w:r w:rsidRPr="007C299A">
              <w:rPr>
                <w:rFonts w:asciiTheme="minorHAnsi" w:hAnsiTheme="minorHAnsi" w:cstheme="minorHAnsi"/>
                <w:b w:val="0"/>
                <w:bCs w:val="0"/>
                <w:color w:val="FFFFFF" w:themeColor="background1"/>
                <w:sz w:val="28"/>
                <w:szCs w:val="28"/>
              </w:rPr>
              <w:t xml:space="preserve">Developing </w:t>
            </w:r>
            <w:r w:rsidR="00B52F78">
              <w:rPr>
                <w:rFonts w:asciiTheme="minorHAnsi" w:hAnsiTheme="minorHAnsi" w:cstheme="minorHAnsi"/>
                <w:b w:val="0"/>
                <w:bCs w:val="0"/>
                <w:color w:val="FFFFFF" w:themeColor="background1"/>
                <w:sz w:val="28"/>
                <w:szCs w:val="28"/>
              </w:rPr>
              <w:t xml:space="preserve">- </w:t>
            </w:r>
            <w:r w:rsidRPr="00D76BE8">
              <w:rPr>
                <w:rFonts w:asciiTheme="minorHAnsi" w:hAnsiTheme="minorHAnsi" w:cstheme="minorHAnsi"/>
                <w:b w:val="0"/>
                <w:bCs w:val="0"/>
                <w:color w:val="FFFFFF" w:themeColor="background1"/>
                <w:sz w:val="28"/>
                <w:szCs w:val="28"/>
              </w:rPr>
              <w:t>Summary</w:t>
            </w:r>
            <w:r w:rsidRPr="00B52F78">
              <w:rPr>
                <w:rFonts w:asciiTheme="minorHAnsi" w:hAnsiTheme="minorHAnsi" w:cstheme="minorHAnsi"/>
                <w:b w:val="0"/>
                <w:bCs w:val="0"/>
                <w:color w:val="FFFFFF" w:themeColor="background1"/>
                <w:sz w:val="28"/>
                <w:szCs w:val="28"/>
                <w:lang w:val="en-US"/>
              </w:rPr>
              <w:t xml:space="preserve"> of Findings</w:t>
            </w:r>
          </w:p>
        </w:tc>
      </w:tr>
      <w:tr w:rsidR="005C41E7" w14:paraId="3D4251D6" w14:textId="77777777" w:rsidTr="00236848">
        <w:tc>
          <w:tcPr>
            <w:tcW w:w="1020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FC95E61" w14:textId="6A88E36E" w:rsidR="005C41E7" w:rsidRPr="005545C3" w:rsidRDefault="005C41E7" w:rsidP="00A930F6">
            <w:pPr>
              <w:pStyle w:val="Tabletext"/>
            </w:pPr>
            <w:r w:rsidRPr="005545C3">
              <w:t xml:space="preserve">Write a summary of </w:t>
            </w:r>
            <w:r w:rsidR="001B7ED1">
              <w:t>your</w:t>
            </w:r>
            <w:r>
              <w:t xml:space="preserve"> survey </w:t>
            </w:r>
            <w:r w:rsidRPr="005545C3">
              <w:t>findings</w:t>
            </w:r>
            <w:r>
              <w:t xml:space="preserve"> and follow-up discussions</w:t>
            </w:r>
            <w:r w:rsidRPr="005545C3">
              <w:t>.</w:t>
            </w:r>
            <w:r w:rsidR="00B34ED7">
              <w:t xml:space="preserve"> </w:t>
            </w:r>
            <w:r w:rsidRPr="005545C3">
              <w:t>Comment on:</w:t>
            </w:r>
          </w:p>
          <w:p w14:paraId="7B369A4F" w14:textId="3E0AF45B" w:rsidR="005C41E7" w:rsidRPr="00D76BE8" w:rsidRDefault="002B183B" w:rsidP="00D76BE8">
            <w:pPr>
              <w:pStyle w:val="BulletGSA"/>
            </w:pPr>
            <w:r w:rsidRPr="00D76BE8">
              <w:t>T</w:t>
            </w:r>
            <w:r w:rsidR="005C41E7" w:rsidRPr="00D76BE8">
              <w:t>he average time parents would like children to play outside</w:t>
            </w:r>
          </w:p>
          <w:p w14:paraId="78CACF31" w14:textId="39953901" w:rsidR="005C41E7" w:rsidRPr="00D76BE8" w:rsidRDefault="002B183B" w:rsidP="00D76BE8">
            <w:pPr>
              <w:pStyle w:val="BulletGSA"/>
            </w:pPr>
            <w:r w:rsidRPr="00D76BE8">
              <w:t>A</w:t>
            </w:r>
            <w:r w:rsidR="005C41E7" w:rsidRPr="00D76BE8">
              <w:t>wareness/understanding of the benefits of outdoor play in relation to learning and development</w:t>
            </w:r>
          </w:p>
          <w:p w14:paraId="177B8CCE" w14:textId="4596575B" w:rsidR="005C41E7" w:rsidRPr="00D76BE8" w:rsidRDefault="002B183B" w:rsidP="00D76BE8">
            <w:pPr>
              <w:pStyle w:val="BulletGSA"/>
            </w:pPr>
            <w:r w:rsidRPr="00D76BE8">
              <w:t>A</w:t>
            </w:r>
            <w:r w:rsidR="005C41E7" w:rsidRPr="00D76BE8">
              <w:t>wareness of experiences that are planned for outdoor play</w:t>
            </w:r>
          </w:p>
          <w:p w14:paraId="79D57401" w14:textId="6B846F59" w:rsidR="005C41E7" w:rsidRPr="00D76BE8" w:rsidRDefault="002B183B" w:rsidP="00D76BE8">
            <w:pPr>
              <w:pStyle w:val="BulletGSA"/>
            </w:pPr>
            <w:r w:rsidRPr="00D76BE8">
              <w:t>A</w:t>
            </w:r>
            <w:r w:rsidR="005C41E7" w:rsidRPr="00D76BE8">
              <w:t>wareness of outdoor play equipment and resources</w:t>
            </w:r>
          </w:p>
          <w:p w14:paraId="0CD03AE9" w14:textId="59F271BA" w:rsidR="005C41E7" w:rsidRPr="00D76BE8" w:rsidRDefault="002B183B" w:rsidP="00D76BE8">
            <w:pPr>
              <w:pStyle w:val="BulletGSA"/>
            </w:pPr>
            <w:r w:rsidRPr="00D76BE8">
              <w:t>I</w:t>
            </w:r>
            <w:r w:rsidR="005C41E7" w:rsidRPr="00D76BE8">
              <w:t>nteractions with educators about outdoor play</w:t>
            </w:r>
          </w:p>
          <w:p w14:paraId="2B70A987" w14:textId="1D88DF3E" w:rsidR="005C41E7" w:rsidRPr="00D76BE8" w:rsidRDefault="002B183B" w:rsidP="00D76BE8">
            <w:pPr>
              <w:pStyle w:val="BulletGSA"/>
            </w:pPr>
            <w:r w:rsidRPr="00D76BE8">
              <w:t>W</w:t>
            </w:r>
            <w:r w:rsidR="005C41E7" w:rsidRPr="00D76BE8">
              <w:t xml:space="preserve">hat is liked about the outdoor </w:t>
            </w:r>
            <w:r w:rsidR="00B52F78" w:rsidRPr="00D76BE8">
              <w:t>play-</w:t>
            </w:r>
            <w:proofErr w:type="gramStart"/>
            <w:r w:rsidR="00B52F78" w:rsidRPr="00D76BE8">
              <w:t>space</w:t>
            </w:r>
            <w:proofErr w:type="gramEnd"/>
          </w:p>
          <w:p w14:paraId="1C247251" w14:textId="33F8DD42" w:rsidR="005C41E7" w:rsidRDefault="002B183B" w:rsidP="00D76BE8">
            <w:pPr>
              <w:pStyle w:val="BulletGSA"/>
            </w:pPr>
            <w:r w:rsidRPr="00D76BE8">
              <w:t>W</w:t>
            </w:r>
            <w:r w:rsidR="005C41E7" w:rsidRPr="00D76BE8">
              <w:t>hat could be added or improved to the outdoor play space.</w:t>
            </w:r>
          </w:p>
        </w:tc>
      </w:tr>
      <w:tr w:rsidR="005C41E7" w14:paraId="27D2DD76" w14:textId="77777777" w:rsidTr="00236848">
        <w:tc>
          <w:tcPr>
            <w:tcW w:w="10206" w:type="dxa"/>
            <w:tcBorders>
              <w:top w:val="single" w:sz="4" w:space="0" w:color="auto"/>
              <w:left w:val="single" w:sz="4" w:space="0" w:color="auto"/>
              <w:bottom w:val="single" w:sz="4" w:space="0" w:color="auto"/>
              <w:right w:val="single" w:sz="4" w:space="0" w:color="auto"/>
            </w:tcBorders>
          </w:tcPr>
          <w:p w14:paraId="344A525D" w14:textId="77777777" w:rsidR="005C41E7" w:rsidRDefault="005C41E7" w:rsidP="005F34BE">
            <w:pPr>
              <w:spacing w:line="276" w:lineRule="auto"/>
              <w:rPr>
                <w:rFonts w:cstheme="minorHAnsi"/>
                <w:color w:val="000000"/>
                <w:sz w:val="24"/>
                <w:szCs w:val="24"/>
                <w:lang w:val="en-US"/>
              </w:rPr>
            </w:pPr>
          </w:p>
          <w:p w14:paraId="22468889" w14:textId="77777777" w:rsidR="005C41E7" w:rsidRDefault="005C41E7" w:rsidP="005F34BE">
            <w:pPr>
              <w:spacing w:line="276" w:lineRule="auto"/>
              <w:rPr>
                <w:rFonts w:cstheme="minorHAnsi"/>
                <w:color w:val="000000"/>
                <w:sz w:val="24"/>
                <w:szCs w:val="24"/>
                <w:lang w:val="en-US"/>
              </w:rPr>
            </w:pPr>
          </w:p>
          <w:p w14:paraId="6DB9D794" w14:textId="391BE10C" w:rsidR="005C41E7" w:rsidRDefault="00E10F69" w:rsidP="005F34BE">
            <w:pPr>
              <w:spacing w:line="276" w:lineRule="auto"/>
              <w:rPr>
                <w:rFonts w:cstheme="minorHAnsi"/>
                <w:color w:val="000000"/>
                <w:sz w:val="24"/>
                <w:szCs w:val="24"/>
                <w:lang w:val="en-US"/>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0D903F61" w14:textId="77777777" w:rsidR="005C41E7" w:rsidRDefault="005C41E7" w:rsidP="005F34BE">
            <w:pPr>
              <w:spacing w:line="276" w:lineRule="auto"/>
              <w:rPr>
                <w:rFonts w:cstheme="minorHAnsi"/>
                <w:color w:val="000000"/>
                <w:sz w:val="24"/>
                <w:szCs w:val="24"/>
                <w:lang w:val="en-US"/>
              </w:rPr>
            </w:pPr>
          </w:p>
          <w:p w14:paraId="71DC3464" w14:textId="77777777" w:rsidR="005C41E7" w:rsidRDefault="005C41E7" w:rsidP="005F34BE">
            <w:pPr>
              <w:spacing w:line="276" w:lineRule="auto"/>
              <w:rPr>
                <w:rFonts w:cstheme="minorHAnsi"/>
                <w:color w:val="000000"/>
                <w:sz w:val="24"/>
                <w:szCs w:val="24"/>
                <w:lang w:val="en-US"/>
              </w:rPr>
            </w:pPr>
          </w:p>
        </w:tc>
      </w:tr>
      <w:tr w:rsidR="006E6305" w14:paraId="34CE5444" w14:textId="77777777" w:rsidTr="00236848">
        <w:tc>
          <w:tcPr>
            <w:tcW w:w="1020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075085A" w14:textId="6AF967A3" w:rsidR="006E6305" w:rsidRPr="006E6305" w:rsidRDefault="006E6305" w:rsidP="00D92ADB">
            <w:pPr>
              <w:pStyle w:val="NormalGSA"/>
            </w:pPr>
            <w:r w:rsidRPr="00D92ADB">
              <w:rPr>
                <w:b/>
                <w:bCs/>
              </w:rPr>
              <w:t>List the element/s</w:t>
            </w:r>
            <w:r w:rsidR="00D92ADB">
              <w:rPr>
                <w:b/>
                <w:bCs/>
              </w:rPr>
              <w:t xml:space="preserve"> </w:t>
            </w:r>
            <w:r w:rsidR="00D92ADB" w:rsidRPr="00D92ADB">
              <w:t>(name and number)</w:t>
            </w:r>
            <w:r w:rsidR="00D92ADB">
              <w:rPr>
                <w:b/>
                <w:bCs/>
              </w:rPr>
              <w:t xml:space="preserve"> </w:t>
            </w:r>
            <w:r w:rsidRPr="006E6305">
              <w:t xml:space="preserve">that you have identified that connect to your findings: </w:t>
            </w:r>
          </w:p>
        </w:tc>
      </w:tr>
      <w:tr w:rsidR="006E6305" w14:paraId="4E6209E1" w14:textId="77777777" w:rsidTr="00236848">
        <w:tc>
          <w:tcPr>
            <w:tcW w:w="10206" w:type="dxa"/>
            <w:tcBorders>
              <w:top w:val="single" w:sz="4" w:space="0" w:color="auto"/>
              <w:left w:val="single" w:sz="4" w:space="0" w:color="auto"/>
              <w:bottom w:val="single" w:sz="4" w:space="0" w:color="auto"/>
              <w:right w:val="single" w:sz="4" w:space="0" w:color="auto"/>
            </w:tcBorders>
            <w:shd w:val="clear" w:color="auto" w:fill="auto"/>
            <w:hideMark/>
          </w:tcPr>
          <w:p w14:paraId="7177F842" w14:textId="77777777" w:rsidR="006E6305" w:rsidRDefault="006E6305" w:rsidP="00D76BE8">
            <w:pPr>
              <w:spacing w:line="276" w:lineRule="auto"/>
              <w:rPr>
                <w:rFonts w:cstheme="minorHAnsi"/>
                <w:color w:val="000000"/>
                <w:lang w:val="en-US"/>
              </w:rPr>
            </w:pPr>
          </w:p>
          <w:p w14:paraId="067E2561" w14:textId="7D9568BD" w:rsidR="00D76BE8" w:rsidRDefault="00D76BE8" w:rsidP="00D76BE8">
            <w:pPr>
              <w:spacing w:line="276" w:lineRule="auto"/>
              <w:rPr>
                <w:rFonts w:cstheme="minorHAnsi"/>
                <w:color w:val="000000"/>
                <w:lang w:val="en-US"/>
              </w:rPr>
            </w:pPr>
          </w:p>
          <w:p w14:paraId="67E023A1" w14:textId="1CC3B2D4" w:rsidR="00E10F69" w:rsidRDefault="00E10F69" w:rsidP="00D76BE8">
            <w:pPr>
              <w:spacing w:line="276" w:lineRule="auto"/>
              <w:rPr>
                <w:rFonts w:cstheme="minorHAnsi"/>
                <w:color w:val="000000"/>
                <w:lang w:val="en-US"/>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5550EBA4" w14:textId="77777777" w:rsidR="00D76BE8" w:rsidRDefault="00D76BE8" w:rsidP="00D76BE8">
            <w:pPr>
              <w:spacing w:line="276" w:lineRule="auto"/>
              <w:rPr>
                <w:rFonts w:cstheme="minorHAnsi"/>
                <w:color w:val="000000"/>
                <w:lang w:val="en-US"/>
              </w:rPr>
            </w:pPr>
          </w:p>
          <w:p w14:paraId="17607A39" w14:textId="77777777" w:rsidR="00D76BE8" w:rsidRDefault="00D76BE8" w:rsidP="00D76BE8">
            <w:pPr>
              <w:spacing w:line="276" w:lineRule="auto"/>
              <w:rPr>
                <w:rFonts w:cstheme="minorHAnsi"/>
                <w:color w:val="000000"/>
                <w:lang w:val="en-US"/>
              </w:rPr>
            </w:pPr>
          </w:p>
          <w:p w14:paraId="5F86B887" w14:textId="1C6CDCD4" w:rsidR="00D76BE8" w:rsidRPr="00D76BE8" w:rsidRDefault="00D76BE8" w:rsidP="00D76BE8">
            <w:pPr>
              <w:spacing w:line="276" w:lineRule="auto"/>
              <w:rPr>
                <w:rFonts w:cstheme="minorHAnsi"/>
                <w:color w:val="000000"/>
                <w:lang w:val="en-US"/>
              </w:rPr>
            </w:pPr>
          </w:p>
        </w:tc>
      </w:tr>
      <w:tr w:rsidR="006E6305" w14:paraId="7ADD3CBC" w14:textId="77777777" w:rsidTr="00236848">
        <w:tc>
          <w:tcPr>
            <w:tcW w:w="1020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927BA6A" w14:textId="77777777" w:rsidR="006E6305" w:rsidRDefault="006E6305" w:rsidP="003668C8">
            <w:pPr>
              <w:pStyle w:val="NormalGSA"/>
            </w:pPr>
            <w:r w:rsidRPr="00B52F78">
              <w:t>Recommendations</w:t>
            </w:r>
            <w:r w:rsidR="00D76BE8">
              <w:t>:</w:t>
            </w:r>
          </w:p>
          <w:p w14:paraId="3D8D9015" w14:textId="2BD69860" w:rsidR="00D76BE8" w:rsidRPr="00B52F78" w:rsidRDefault="00D76BE8" w:rsidP="003668C8">
            <w:pPr>
              <w:pStyle w:val="NormalGSA"/>
            </w:pPr>
            <w:r>
              <w:t>(List any recommendations you could make as a result of survey and follow-up discussion. (e.g., offer the survey to all parents, share more information about the daily outdoor program/the benefits of outdoor play etc.)</w:t>
            </w:r>
          </w:p>
        </w:tc>
      </w:tr>
      <w:tr w:rsidR="006E6305" w14:paraId="77114B02" w14:textId="77777777" w:rsidTr="00236848">
        <w:tc>
          <w:tcPr>
            <w:tcW w:w="10206" w:type="dxa"/>
            <w:tcBorders>
              <w:top w:val="single" w:sz="4" w:space="0" w:color="auto"/>
              <w:left w:val="single" w:sz="4" w:space="0" w:color="auto"/>
              <w:bottom w:val="single" w:sz="4" w:space="0" w:color="auto"/>
              <w:right w:val="single" w:sz="4" w:space="0" w:color="auto"/>
            </w:tcBorders>
            <w:shd w:val="clear" w:color="auto" w:fill="FFFFFF" w:themeFill="background1"/>
          </w:tcPr>
          <w:p w14:paraId="07AA7802" w14:textId="77777777" w:rsidR="006E6305" w:rsidRDefault="006E6305" w:rsidP="006E6305">
            <w:pPr>
              <w:spacing w:line="276" w:lineRule="auto"/>
              <w:rPr>
                <w:rFonts w:cstheme="minorHAnsi"/>
                <w:color w:val="000000"/>
                <w:lang w:val="en-US"/>
              </w:rPr>
            </w:pPr>
          </w:p>
          <w:p w14:paraId="31CAAA7C" w14:textId="77777777" w:rsidR="006E6305" w:rsidRDefault="006E6305" w:rsidP="006E6305">
            <w:pPr>
              <w:spacing w:line="276" w:lineRule="auto"/>
              <w:rPr>
                <w:rFonts w:cstheme="minorHAnsi"/>
                <w:color w:val="000000"/>
                <w:lang w:val="en-US"/>
              </w:rPr>
            </w:pPr>
          </w:p>
          <w:p w14:paraId="1DA34618" w14:textId="22BB964C" w:rsidR="006E6305" w:rsidRDefault="00E10F69" w:rsidP="006E6305">
            <w:pPr>
              <w:spacing w:line="276" w:lineRule="auto"/>
              <w:rPr>
                <w:rFonts w:cstheme="minorHAnsi"/>
                <w:color w:val="000000"/>
                <w:lang w:val="en-US"/>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p w14:paraId="1BC4C330" w14:textId="77777777" w:rsidR="006E6305" w:rsidRDefault="006E6305" w:rsidP="006E6305">
            <w:pPr>
              <w:spacing w:line="276" w:lineRule="auto"/>
              <w:rPr>
                <w:rFonts w:cstheme="minorHAnsi"/>
                <w:color w:val="000000"/>
                <w:lang w:val="en-US"/>
              </w:rPr>
            </w:pPr>
          </w:p>
          <w:p w14:paraId="6680D251" w14:textId="77777777" w:rsidR="006E6305" w:rsidRDefault="006E6305" w:rsidP="006E6305">
            <w:pPr>
              <w:spacing w:line="276" w:lineRule="auto"/>
              <w:rPr>
                <w:rFonts w:cstheme="minorHAnsi"/>
                <w:color w:val="000000"/>
                <w:lang w:val="en-US"/>
              </w:rPr>
            </w:pPr>
          </w:p>
        </w:tc>
      </w:tr>
    </w:tbl>
    <w:p w14:paraId="73144CD5" w14:textId="1181B3A9" w:rsidR="00D76BE8" w:rsidRDefault="00D76BE8">
      <w:pPr>
        <w:rPr>
          <w:rFonts w:ascii="Arial" w:eastAsiaTheme="majorEastAsia" w:hAnsi="Arial" w:cs="Arial"/>
          <w:b/>
          <w:bCs/>
          <w:color w:val="1F3864" w:themeColor="accent1" w:themeShade="80"/>
          <w:sz w:val="32"/>
          <w:szCs w:val="32"/>
          <w:lang w:val="en-US"/>
        </w:rPr>
      </w:pPr>
    </w:p>
    <w:p w14:paraId="7F08C988" w14:textId="18D88F22" w:rsidR="005C41E7" w:rsidRPr="00D76BE8" w:rsidRDefault="005C41E7" w:rsidP="00D76BE8">
      <w:pPr>
        <w:pStyle w:val="Heading2GSA"/>
      </w:pPr>
      <w:r w:rsidRPr="00D76BE8">
        <w:t xml:space="preserve">Task 3: Collecting </w:t>
      </w:r>
      <w:r w:rsidR="00B52F78" w:rsidRPr="00D76BE8">
        <w:t>i</w:t>
      </w:r>
      <w:r w:rsidRPr="00D76BE8">
        <w:t>nformation: QA2 Children’s Health and Safety</w:t>
      </w:r>
    </w:p>
    <w:p w14:paraId="0F285A2C" w14:textId="3B2D6EAC" w:rsidR="005C41E7" w:rsidRDefault="005C41E7" w:rsidP="001B7ED1">
      <w:pPr>
        <w:pStyle w:val="NormalGSA"/>
      </w:pPr>
      <w:r w:rsidRPr="00B71498">
        <w:rPr>
          <w:rStyle w:val="NormalItalicGSAChar"/>
        </w:rPr>
        <w:t>Th</w:t>
      </w:r>
      <w:r w:rsidR="0074780F" w:rsidRPr="00B71498">
        <w:rPr>
          <w:rStyle w:val="NormalItalicGSAChar"/>
        </w:rPr>
        <w:t>e</w:t>
      </w:r>
      <w:r w:rsidRPr="00B71498">
        <w:rPr>
          <w:rStyle w:val="NormalItalicGSAChar"/>
        </w:rPr>
        <w:t xml:space="preserve"> </w:t>
      </w:r>
      <w:r w:rsidR="0074780F" w:rsidRPr="00B71498">
        <w:rPr>
          <w:rStyle w:val="NormalItalicGSAChar"/>
        </w:rPr>
        <w:t xml:space="preserve">purpose of this </w:t>
      </w:r>
      <w:r w:rsidRPr="00B71498">
        <w:rPr>
          <w:rStyle w:val="NormalItalicGSAChar"/>
        </w:rPr>
        <w:t>task</w:t>
      </w:r>
      <w:r w:rsidR="00B71498" w:rsidRPr="00B71498">
        <w:rPr>
          <w:rStyle w:val="NormalItalicGSAChar"/>
        </w:rPr>
        <w:t xml:space="preserve"> </w:t>
      </w:r>
      <w:r w:rsidR="00B71498">
        <w:rPr>
          <w:rStyle w:val="NormalItalicGSAChar"/>
        </w:rPr>
        <w:t>requires</w:t>
      </w:r>
      <w:r w:rsidRPr="00B71498">
        <w:rPr>
          <w:rStyle w:val="NormalItalicGSAChar"/>
        </w:rPr>
        <w:t xml:space="preserve"> you to demonstrate that you can</w:t>
      </w:r>
      <w:r>
        <w:t>:</w:t>
      </w:r>
    </w:p>
    <w:p w14:paraId="1A1815E4" w14:textId="537B63A6" w:rsidR="005C41E7" w:rsidRPr="00B71498" w:rsidRDefault="002B183B" w:rsidP="001B7ED1">
      <w:pPr>
        <w:pStyle w:val="BulletGSA"/>
        <w:rPr>
          <w:i/>
          <w:iCs/>
        </w:rPr>
      </w:pPr>
      <w:r>
        <w:rPr>
          <w:i/>
          <w:iCs/>
        </w:rPr>
        <w:t>d</w:t>
      </w:r>
      <w:r w:rsidR="005C41E7" w:rsidRPr="00B71498">
        <w:rPr>
          <w:i/>
          <w:iCs/>
        </w:rPr>
        <w:t xml:space="preserve">etermine ways to collect information from staff, children, </w:t>
      </w:r>
      <w:r w:rsidR="00D62BAF" w:rsidRPr="00B71498">
        <w:rPr>
          <w:i/>
          <w:iCs/>
        </w:rPr>
        <w:t>families,</w:t>
      </w:r>
      <w:r w:rsidR="005C41E7" w:rsidRPr="00B71498">
        <w:rPr>
          <w:i/>
          <w:iCs/>
        </w:rPr>
        <w:t xml:space="preserve"> and the community to inform self-assessment on a regular ongoing basis</w:t>
      </w:r>
    </w:p>
    <w:p w14:paraId="290C7F61" w14:textId="3F4C295D" w:rsidR="005C41E7" w:rsidRPr="00B71498" w:rsidRDefault="002B183B" w:rsidP="001B7ED1">
      <w:pPr>
        <w:pStyle w:val="BulletGSA"/>
        <w:rPr>
          <w:i/>
          <w:iCs/>
        </w:rPr>
      </w:pPr>
      <w:r>
        <w:rPr>
          <w:i/>
          <w:iCs/>
        </w:rPr>
        <w:t>s</w:t>
      </w:r>
      <w:r w:rsidR="005C41E7" w:rsidRPr="00B71498">
        <w:rPr>
          <w:i/>
          <w:iCs/>
        </w:rPr>
        <w:t>hare ideas with colleagues and involve them in the collection of information to inform the self-assessment</w:t>
      </w:r>
    </w:p>
    <w:p w14:paraId="3A198102" w14:textId="265F8D15" w:rsidR="005C41E7" w:rsidRDefault="002B183B" w:rsidP="00D76BE8">
      <w:pPr>
        <w:pStyle w:val="BulletGSA"/>
        <w:spacing w:after="240"/>
      </w:pPr>
      <w:r>
        <w:rPr>
          <w:i/>
          <w:iCs/>
        </w:rPr>
        <w:t>c</w:t>
      </w:r>
      <w:r w:rsidR="005C41E7" w:rsidRPr="00B71498">
        <w:rPr>
          <w:i/>
          <w:iCs/>
        </w:rPr>
        <w:t>ollaborate with stakeholders to identify strengths and key improvements sought within the service</w:t>
      </w:r>
      <w:r>
        <w:t>.</w:t>
      </w:r>
    </w:p>
    <w:tbl>
      <w:tblPr>
        <w:tblStyle w:val="TableGrid"/>
        <w:tblW w:w="101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18"/>
        <w:gridCol w:w="8726"/>
      </w:tblGrid>
      <w:tr w:rsidR="005C41E7" w14:paraId="19849A3E" w14:textId="77777777" w:rsidTr="00D76BE8">
        <w:trPr>
          <w:jc w:val="center"/>
        </w:trPr>
        <w:sdt>
          <w:sdtPr>
            <w:rPr>
              <w:noProof/>
            </w:rPr>
            <w:id w:val="-381091362"/>
            <w:picture/>
          </w:sdtPr>
          <w:sdtContent>
            <w:tc>
              <w:tcPr>
                <w:tcW w:w="1418" w:type="dxa"/>
                <w:shd w:val="clear" w:color="auto" w:fill="DEEAF6" w:themeFill="accent5" w:themeFillTint="33"/>
                <w:vAlign w:val="center"/>
                <w:hideMark/>
              </w:tcPr>
              <w:p w14:paraId="7F76F853" w14:textId="77777777" w:rsidR="005C41E7" w:rsidRDefault="005C41E7" w:rsidP="005F34BE">
                <w:pPr>
                  <w:pStyle w:val="NormalGSA"/>
                  <w:rPr>
                    <w:noProof/>
                  </w:rPr>
                </w:pPr>
                <w:r>
                  <w:rPr>
                    <w:noProof/>
                  </w:rPr>
                  <w:drawing>
                    <wp:inline distT="0" distB="0" distL="0" distR="0" wp14:anchorId="1CB1D4CE" wp14:editId="6D3DAB5D">
                      <wp:extent cx="719455" cy="719455"/>
                      <wp:effectExtent l="0" t="0" r="444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122176C0" w14:textId="77777777" w:rsidR="005C41E7" w:rsidRDefault="005C41E7" w:rsidP="005F34BE">
            <w:pPr>
              <w:pStyle w:val="Heading4GSA"/>
            </w:pPr>
            <w:r>
              <w:t>Student tip</w:t>
            </w:r>
          </w:p>
          <w:p w14:paraId="28D55B20" w14:textId="532C7AA3" w:rsidR="005C41E7" w:rsidRPr="00B52F78" w:rsidRDefault="005C41E7" w:rsidP="0001412F">
            <w:pPr>
              <w:pStyle w:val="NormalGSA"/>
              <w:numPr>
                <w:ilvl w:val="0"/>
                <w:numId w:val="8"/>
              </w:numPr>
              <w:spacing w:before="0"/>
              <w:ind w:left="320" w:hanging="320"/>
            </w:pPr>
            <w:r w:rsidRPr="00B52F78">
              <w:t xml:space="preserve">Please be aware that collection of evidence to support the </w:t>
            </w:r>
            <w:r w:rsidR="00227C0E">
              <w:t>service</w:t>
            </w:r>
            <w:r w:rsidRPr="00B52F78">
              <w:t>’s QIP is typically un</w:t>
            </w:r>
            <w:r w:rsidR="001B7ED1" w:rsidRPr="00B52F78">
              <w:t>der</w:t>
            </w:r>
            <w:r w:rsidRPr="00B52F78">
              <w:t xml:space="preserve">taken by the whole team in collaboration with other stakeholders over a </w:t>
            </w:r>
            <w:r w:rsidR="00D76BE8">
              <w:t>twelve</w:t>
            </w:r>
            <w:r w:rsidR="00D76BE8" w:rsidRPr="00B52F78">
              <w:t>-month</w:t>
            </w:r>
            <w:r w:rsidRPr="00B52F78">
              <w:t xml:space="preserve"> period.</w:t>
            </w:r>
            <w:r w:rsidR="00B34ED7">
              <w:t xml:space="preserve"> </w:t>
            </w:r>
            <w:r w:rsidRPr="00B52F78">
              <w:t>It is not possible or realistic for you to collect all evidence related to a QA.</w:t>
            </w:r>
            <w:r w:rsidR="00B34ED7">
              <w:t xml:space="preserve"> </w:t>
            </w:r>
            <w:r w:rsidRPr="00B52F78">
              <w:t xml:space="preserve">Instead, you are required to contribute to the collection of evidence related to some aspects of the QA. </w:t>
            </w:r>
          </w:p>
          <w:p w14:paraId="1C159705" w14:textId="77777777" w:rsidR="005C41E7" w:rsidRDefault="005C41E7" w:rsidP="0001412F">
            <w:pPr>
              <w:pStyle w:val="NormalGSA"/>
              <w:numPr>
                <w:ilvl w:val="0"/>
                <w:numId w:val="8"/>
              </w:numPr>
              <w:spacing w:before="0"/>
              <w:ind w:left="320" w:hanging="320"/>
            </w:pPr>
            <w:r>
              <w:t>This task will contribute to your final task for this unit.</w:t>
            </w:r>
          </w:p>
          <w:p w14:paraId="034F5DBB" w14:textId="6B6189C5" w:rsidR="005C41E7" w:rsidRDefault="005C41E7" w:rsidP="0001412F">
            <w:pPr>
              <w:pStyle w:val="NormalGSA"/>
              <w:numPr>
                <w:ilvl w:val="0"/>
                <w:numId w:val="8"/>
              </w:numPr>
              <w:spacing w:before="0"/>
              <w:ind w:left="320" w:hanging="320"/>
            </w:pPr>
            <w:r>
              <w:t xml:space="preserve">Ask your </w:t>
            </w:r>
            <w:r w:rsidR="00B34ED7">
              <w:t>Workplace Supervisor</w:t>
            </w:r>
            <w:r w:rsidR="00B52F78">
              <w:t xml:space="preserve"> </w:t>
            </w:r>
            <w:r>
              <w:t>to share with you the strategies used to gather information/evidence for the QIP.</w:t>
            </w:r>
          </w:p>
          <w:p w14:paraId="16CB8A48" w14:textId="77777777" w:rsidR="005C41E7" w:rsidRDefault="005C41E7" w:rsidP="0001412F">
            <w:pPr>
              <w:pStyle w:val="NormalGSA"/>
              <w:numPr>
                <w:ilvl w:val="0"/>
                <w:numId w:val="8"/>
              </w:numPr>
              <w:spacing w:before="0"/>
              <w:ind w:left="320" w:hanging="320"/>
            </w:pPr>
            <w:r>
              <w:t>You will need to plan ahead to complete all parts of this task.</w:t>
            </w:r>
          </w:p>
        </w:tc>
      </w:tr>
    </w:tbl>
    <w:p w14:paraId="48E5C76F" w14:textId="3CF1A7F6" w:rsidR="002B183B" w:rsidRDefault="002B183B" w:rsidP="00D76BE8">
      <w:pPr>
        <w:spacing w:before="240" w:after="120"/>
        <w:rPr>
          <w:sz w:val="24"/>
          <w:szCs w:val="24"/>
          <w:lang w:eastAsia="en-AU"/>
        </w:rPr>
      </w:pPr>
      <w:r w:rsidRPr="00CA4B69">
        <w:rPr>
          <w:sz w:val="24"/>
          <w:szCs w:val="24"/>
          <w:lang w:eastAsia="en-AU"/>
        </w:rPr>
        <w:t xml:space="preserve">This </w:t>
      </w:r>
      <w:r>
        <w:rPr>
          <w:sz w:val="24"/>
          <w:szCs w:val="24"/>
          <w:lang w:eastAsia="en-AU"/>
        </w:rPr>
        <w:t>t</w:t>
      </w:r>
      <w:r w:rsidRPr="00CA4B69">
        <w:rPr>
          <w:sz w:val="24"/>
          <w:szCs w:val="24"/>
          <w:lang w:eastAsia="en-AU"/>
        </w:rPr>
        <w:t xml:space="preserve">ask is in two </w:t>
      </w:r>
      <w:r>
        <w:rPr>
          <w:sz w:val="24"/>
          <w:szCs w:val="24"/>
          <w:lang w:eastAsia="en-AU"/>
        </w:rPr>
        <w:t>p</w:t>
      </w:r>
      <w:r w:rsidRPr="00CA4B69">
        <w:rPr>
          <w:sz w:val="24"/>
          <w:szCs w:val="24"/>
          <w:lang w:eastAsia="en-AU"/>
        </w:rPr>
        <w:t>arts</w:t>
      </w:r>
      <w:r w:rsidR="00D76BE8">
        <w:rPr>
          <w:sz w:val="24"/>
          <w:szCs w:val="24"/>
          <w:lang w:eastAsia="en-AU"/>
        </w:rPr>
        <w:t>:</w:t>
      </w:r>
    </w:p>
    <w:p w14:paraId="1DC55DF0" w14:textId="0E8D3DD8" w:rsidR="00D76BE8" w:rsidRDefault="00D76BE8" w:rsidP="00D76BE8">
      <w:pPr>
        <w:spacing w:after="120"/>
        <w:rPr>
          <w:sz w:val="24"/>
          <w:szCs w:val="24"/>
          <w:lang w:eastAsia="en-AU"/>
        </w:rPr>
      </w:pPr>
      <w:r>
        <w:rPr>
          <w:sz w:val="24"/>
          <w:szCs w:val="24"/>
          <w:lang w:eastAsia="en-AU"/>
        </w:rPr>
        <w:t xml:space="preserve">Part A: </w:t>
      </w:r>
      <w:r w:rsidRPr="00D76BE8">
        <w:rPr>
          <w:sz w:val="24"/>
          <w:szCs w:val="24"/>
          <w:lang w:eastAsia="en-AU"/>
        </w:rPr>
        <w:t>Planning strategies for evidence collection</w:t>
      </w:r>
    </w:p>
    <w:p w14:paraId="1AE53975" w14:textId="4B0993B0" w:rsidR="00D76BE8" w:rsidRPr="00CA4B69" w:rsidRDefault="00D76BE8" w:rsidP="00D76BE8">
      <w:pPr>
        <w:spacing w:after="240"/>
        <w:rPr>
          <w:sz w:val="24"/>
          <w:szCs w:val="24"/>
          <w:lang w:eastAsia="en-AU"/>
        </w:rPr>
      </w:pPr>
      <w:r>
        <w:rPr>
          <w:sz w:val="24"/>
          <w:szCs w:val="24"/>
          <w:lang w:eastAsia="en-AU"/>
        </w:rPr>
        <w:t xml:space="preserve">Part B: </w:t>
      </w:r>
      <w:r w:rsidR="00787A35" w:rsidRPr="00787A35">
        <w:rPr>
          <w:sz w:val="24"/>
          <w:szCs w:val="24"/>
          <w:lang w:eastAsia="en-AU"/>
        </w:rPr>
        <w:t>Using documentation to collect evidence of practices</w:t>
      </w:r>
    </w:p>
    <w:p w14:paraId="5560585E" w14:textId="5B8A4821" w:rsidR="00913135" w:rsidRPr="00D76BE8" w:rsidRDefault="00913135" w:rsidP="001B7ED1">
      <w:pPr>
        <w:pStyle w:val="Heading4GSA"/>
        <w:rPr>
          <w:b/>
          <w:bCs/>
        </w:rPr>
      </w:pPr>
      <w:r w:rsidRPr="00D76BE8">
        <w:rPr>
          <w:b/>
          <w:bCs/>
        </w:rPr>
        <w:t>Part A</w:t>
      </w:r>
      <w:r w:rsidR="00D76BE8" w:rsidRPr="00D76BE8">
        <w:rPr>
          <w:b/>
          <w:bCs/>
        </w:rPr>
        <w:t>:</w:t>
      </w:r>
      <w:r w:rsidRPr="00D76BE8">
        <w:rPr>
          <w:b/>
          <w:bCs/>
        </w:rPr>
        <w:t xml:space="preserve"> Planning strategies for evidence collection</w:t>
      </w:r>
    </w:p>
    <w:p w14:paraId="0C532D3E" w14:textId="6C2AE61D" w:rsidR="005C41E7" w:rsidRPr="001B7ED1" w:rsidRDefault="005C41E7" w:rsidP="001B7ED1">
      <w:pPr>
        <w:pStyle w:val="Heading4GSA"/>
      </w:pPr>
      <w:r w:rsidRPr="001B7ED1">
        <w:t>Preparation</w:t>
      </w:r>
    </w:p>
    <w:p w14:paraId="38F63738" w14:textId="3C8C5376" w:rsidR="005C41E7" w:rsidRDefault="005C41E7" w:rsidP="00913135">
      <w:pPr>
        <w:pStyle w:val="BulletGSA"/>
      </w:pPr>
      <w:r w:rsidRPr="00CA4B69">
        <w:t>Investigate</w:t>
      </w:r>
      <w:r>
        <w:t>, research, explore and report on various ways of collecting evidence form key stakeholders in relation to QA2</w:t>
      </w:r>
    </w:p>
    <w:p w14:paraId="0E8E5762" w14:textId="5AD743B7" w:rsidR="00D62BAF" w:rsidRDefault="005C41E7" w:rsidP="00913135">
      <w:pPr>
        <w:pStyle w:val="BulletGSA"/>
      </w:pPr>
      <w:r>
        <w:t>To do this you will need to think about the</w:t>
      </w:r>
      <w:r w:rsidR="00CA3703">
        <w:t xml:space="preserve"> standards </w:t>
      </w:r>
      <w:r w:rsidR="007037F6">
        <w:t>and elements</w:t>
      </w:r>
      <w:r>
        <w:t xml:space="preserve"> of QA2</w:t>
      </w:r>
    </w:p>
    <w:p w14:paraId="4A65DB6C" w14:textId="41FAE2D7" w:rsidR="00D76BE8" w:rsidRPr="00D76BE8" w:rsidRDefault="005C41E7" w:rsidP="00D76BE8">
      <w:pPr>
        <w:pStyle w:val="BulletGSA"/>
        <w:spacing w:after="240"/>
        <w:rPr>
          <w:i/>
          <w:iCs/>
        </w:rPr>
      </w:pPr>
      <w:r w:rsidRPr="00CE6259">
        <w:rPr>
          <w:i/>
          <w:iCs/>
        </w:rPr>
        <w:t>What evidence might demonstrate/highlight best practice in your service? Who can provide this evidence? Who might you need to talk to about various practices? What is the assessor ‘looking for’ when visiting the service that confirms best practice?</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D76BE8" w:rsidRPr="00D76BE8" w14:paraId="75659E3E" w14:textId="77777777" w:rsidTr="00126716">
        <w:trPr>
          <w:jc w:val="center"/>
        </w:trPr>
        <w:sdt>
          <w:sdtPr>
            <w:rPr>
              <w:lang w:val="en-US"/>
            </w:rPr>
            <w:id w:val="1036543319"/>
            <w:picture/>
          </w:sdtPr>
          <w:sdtContent>
            <w:tc>
              <w:tcPr>
                <w:tcW w:w="1413" w:type="dxa"/>
                <w:shd w:val="clear" w:color="auto" w:fill="DEEAF6" w:themeFill="accent5" w:themeFillTint="33"/>
                <w:vAlign w:val="center"/>
                <w:hideMark/>
              </w:tcPr>
              <w:p w14:paraId="0E25BD53" w14:textId="77777777" w:rsidR="00D76BE8" w:rsidRPr="00D76BE8" w:rsidRDefault="00D76BE8" w:rsidP="00D76BE8">
                <w:pPr>
                  <w:spacing w:after="160" w:line="259" w:lineRule="auto"/>
                  <w:rPr>
                    <w:rFonts w:eastAsiaTheme="minorHAnsi"/>
                    <w:lang w:val="en-US" w:eastAsia="en-US"/>
                  </w:rPr>
                </w:pPr>
                <w:r w:rsidRPr="00D76BE8">
                  <w:rPr>
                    <w:noProof/>
                    <w:lang w:val="en-US"/>
                  </w:rPr>
                  <w:drawing>
                    <wp:inline distT="0" distB="0" distL="0" distR="0" wp14:anchorId="5674B6B8" wp14:editId="569296F8">
                      <wp:extent cx="720725" cy="720725"/>
                      <wp:effectExtent l="0" t="0" r="3175" b="3175"/>
                      <wp:docPr id="41" name="Picture 4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c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0725" cy="720725"/>
                              </a:xfrm>
                              <a:prstGeom prst="rect">
                                <a:avLst/>
                              </a:prstGeom>
                              <a:noFill/>
                              <a:ln>
                                <a:noFill/>
                              </a:ln>
                            </pic:spPr>
                          </pic:pic>
                        </a:graphicData>
                      </a:graphic>
                    </wp:inline>
                  </w:drawing>
                </w:r>
              </w:p>
            </w:tc>
          </w:sdtContent>
        </w:sdt>
        <w:tc>
          <w:tcPr>
            <w:tcW w:w="8329" w:type="dxa"/>
            <w:shd w:val="clear" w:color="auto" w:fill="DEEAF6" w:themeFill="accent5" w:themeFillTint="33"/>
            <w:vAlign w:val="center"/>
            <w:hideMark/>
          </w:tcPr>
          <w:p w14:paraId="58DCBF24" w14:textId="77777777" w:rsidR="00D76BE8" w:rsidRPr="00D76BE8" w:rsidRDefault="00D76BE8" w:rsidP="00D76BE8">
            <w:pPr>
              <w:pStyle w:val="Heading4GSA"/>
              <w:rPr>
                <w:rFonts w:eastAsiaTheme="minorHAnsi"/>
              </w:rPr>
            </w:pPr>
            <w:r w:rsidRPr="00D76BE8">
              <w:rPr>
                <w:rFonts w:eastAsiaTheme="minorHAnsi"/>
              </w:rPr>
              <w:t>Reading</w:t>
            </w:r>
          </w:p>
          <w:p w14:paraId="279DA571" w14:textId="77777777" w:rsidR="00D76BE8" w:rsidRPr="00D76BE8" w:rsidRDefault="00D76BE8" w:rsidP="00D76BE8">
            <w:pPr>
              <w:spacing w:after="160" w:line="259" w:lineRule="auto"/>
              <w:rPr>
                <w:rFonts w:eastAsiaTheme="minorHAnsi"/>
                <w:sz w:val="24"/>
                <w:szCs w:val="24"/>
                <w:u w:val="single"/>
                <w:lang w:val="en-US" w:eastAsia="en-US"/>
              </w:rPr>
            </w:pPr>
            <w:r w:rsidRPr="00D76BE8">
              <w:rPr>
                <w:rFonts w:eastAsiaTheme="minorHAnsi"/>
                <w:i/>
                <w:iCs/>
                <w:sz w:val="24"/>
                <w:szCs w:val="24"/>
                <w:lang w:val="en-US" w:eastAsia="en-US"/>
              </w:rPr>
              <w:t xml:space="preserve">A Guide to the National Quality Framework. </w:t>
            </w:r>
            <w:r w:rsidRPr="00D76BE8">
              <w:rPr>
                <w:rFonts w:eastAsiaTheme="minorHAnsi"/>
                <w:sz w:val="24"/>
                <w:szCs w:val="24"/>
                <w:lang w:val="en-US" w:eastAsia="en-US"/>
              </w:rPr>
              <w:t>ACECQA (2020) (page 90).</w:t>
            </w:r>
          </w:p>
          <w:p w14:paraId="65E09FF6" w14:textId="77777777" w:rsidR="00D76BE8" w:rsidRPr="00D76BE8" w:rsidRDefault="00000000" w:rsidP="00D76BE8">
            <w:pPr>
              <w:spacing w:after="160" w:line="259" w:lineRule="auto"/>
              <w:rPr>
                <w:rFonts w:eastAsiaTheme="minorHAnsi"/>
                <w:lang w:val="en-US" w:eastAsia="en-US"/>
              </w:rPr>
            </w:pPr>
            <w:hyperlink r:id="rId29" w:history="1">
              <w:r w:rsidR="00D76BE8" w:rsidRPr="00D76BE8">
                <w:rPr>
                  <w:rStyle w:val="Hyperlink"/>
                  <w:sz w:val="24"/>
                  <w:szCs w:val="24"/>
                  <w:lang w:val="en-US" w:eastAsia="en-US"/>
                </w:rPr>
                <w:t>https://www.acecqa.gov.au/sites/default/files/2020-09/Guide-to-the-NQF-September-2020.pdf</w:t>
              </w:r>
            </w:hyperlink>
          </w:p>
        </w:tc>
      </w:tr>
    </w:tbl>
    <w:p w14:paraId="4D2E3F66" w14:textId="77777777" w:rsidR="00D76BE8" w:rsidRPr="00D76BE8" w:rsidRDefault="00D76BE8" w:rsidP="00D76BE8">
      <w:pPr>
        <w:pStyle w:val="BulletGSA"/>
        <w:numPr>
          <w:ilvl w:val="0"/>
          <w:numId w:val="0"/>
        </w:numPr>
        <w:spacing w:after="240"/>
        <w:rPr>
          <w:i/>
          <w:iCs/>
        </w:rPr>
      </w:pPr>
    </w:p>
    <w:tbl>
      <w:tblPr>
        <w:tblStyle w:val="TableGrid"/>
        <w:tblW w:w="101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18"/>
        <w:gridCol w:w="8726"/>
      </w:tblGrid>
      <w:tr w:rsidR="00D76BE8" w14:paraId="3168A4F5" w14:textId="77777777" w:rsidTr="00126716">
        <w:trPr>
          <w:jc w:val="center"/>
        </w:trPr>
        <w:sdt>
          <w:sdtPr>
            <w:rPr>
              <w:noProof/>
            </w:rPr>
            <w:id w:val="-113213338"/>
            <w:picture/>
          </w:sdtPr>
          <w:sdtContent>
            <w:tc>
              <w:tcPr>
                <w:tcW w:w="1418" w:type="dxa"/>
                <w:shd w:val="clear" w:color="auto" w:fill="DEEAF6" w:themeFill="accent5" w:themeFillTint="33"/>
                <w:vAlign w:val="center"/>
                <w:hideMark/>
              </w:tcPr>
              <w:p w14:paraId="0DB33F94" w14:textId="77777777" w:rsidR="00D76BE8" w:rsidRDefault="00D76BE8" w:rsidP="00126716">
                <w:pPr>
                  <w:pStyle w:val="NormalGSA"/>
                  <w:rPr>
                    <w:noProof/>
                  </w:rPr>
                </w:pPr>
                <w:r>
                  <w:rPr>
                    <w:noProof/>
                  </w:rPr>
                  <w:drawing>
                    <wp:inline distT="0" distB="0" distL="0" distR="0" wp14:anchorId="168D1F00" wp14:editId="3EEB0E3A">
                      <wp:extent cx="719455" cy="719455"/>
                      <wp:effectExtent l="0" t="0" r="4445" b="4445"/>
                      <wp:docPr id="37" name="Picture 37"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Logo, ic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309AB615" w14:textId="77777777" w:rsidR="00D76BE8" w:rsidRDefault="00D76BE8" w:rsidP="00126716">
            <w:pPr>
              <w:pStyle w:val="Heading4GSA"/>
            </w:pPr>
            <w:r>
              <w:t>Student tip</w:t>
            </w:r>
          </w:p>
          <w:p w14:paraId="25A476A7" w14:textId="0552A921" w:rsidR="00D76BE8" w:rsidRDefault="00D76BE8" w:rsidP="00D76BE8">
            <w:pPr>
              <w:pStyle w:val="NormalGSA"/>
              <w:spacing w:before="0"/>
            </w:pPr>
            <w:r>
              <w:t xml:space="preserve">You </w:t>
            </w:r>
            <w:r w:rsidRPr="00C62EA5">
              <w:t xml:space="preserve">are </w:t>
            </w:r>
            <w:r w:rsidRPr="00C62EA5">
              <w:rPr>
                <w:b/>
                <w:bCs/>
              </w:rPr>
              <w:t>not</w:t>
            </w:r>
            <w:r w:rsidRPr="00C62EA5">
              <w:t xml:space="preserve"> required to collect the evidence – you need only suggest how you would collect evidence.</w:t>
            </w:r>
          </w:p>
        </w:tc>
      </w:tr>
    </w:tbl>
    <w:p w14:paraId="2531B445" w14:textId="77777777" w:rsidR="00D76BE8" w:rsidRPr="00D76BE8" w:rsidRDefault="00D76BE8" w:rsidP="00D76BE8">
      <w:pPr>
        <w:pStyle w:val="BulletGSA"/>
        <w:numPr>
          <w:ilvl w:val="0"/>
          <w:numId w:val="0"/>
        </w:numPr>
        <w:spacing w:after="240"/>
        <w:rPr>
          <w:i/>
          <w:iCs/>
        </w:rPr>
      </w:pPr>
    </w:p>
    <w:tbl>
      <w:tblPr>
        <w:tblStyle w:val="TableGrid"/>
        <w:tblW w:w="10206" w:type="dxa"/>
        <w:tblInd w:w="-5" w:type="dxa"/>
        <w:tblLayout w:type="fixed"/>
        <w:tblLook w:val="04A0" w:firstRow="1" w:lastRow="0" w:firstColumn="1" w:lastColumn="0" w:noHBand="0" w:noVBand="1"/>
      </w:tblPr>
      <w:tblGrid>
        <w:gridCol w:w="10206"/>
      </w:tblGrid>
      <w:tr w:rsidR="005C41E7" w14:paraId="037789D8" w14:textId="77777777" w:rsidTr="00D76BE8">
        <w:tc>
          <w:tcPr>
            <w:tcW w:w="10206" w:type="dxa"/>
          </w:tcPr>
          <w:p w14:paraId="1EA38D7C" w14:textId="77777777" w:rsidR="005C41E7" w:rsidRDefault="005C41E7" w:rsidP="005F34BE">
            <w:pPr>
              <w:rPr>
                <w:i/>
                <w:iCs/>
                <w:sz w:val="24"/>
                <w:szCs w:val="24"/>
              </w:rPr>
            </w:pPr>
            <w:r>
              <w:rPr>
                <w:noProof/>
              </w:rPr>
              <w:drawing>
                <wp:inline distT="0" distB="0" distL="0" distR="0" wp14:anchorId="71E40864" wp14:editId="5422DD09">
                  <wp:extent cx="6479540" cy="2469515"/>
                  <wp:effectExtent l="0" t="0" r="0" b="6985"/>
                  <wp:docPr id="29" name="Picture 29"/>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a:stretch>
                            <a:fillRect/>
                          </a:stretch>
                        </pic:blipFill>
                        <pic:spPr>
                          <a:xfrm>
                            <a:off x="0" y="0"/>
                            <a:ext cx="6479540" cy="2469515"/>
                          </a:xfrm>
                          <a:prstGeom prst="rect">
                            <a:avLst/>
                          </a:prstGeom>
                        </pic:spPr>
                      </pic:pic>
                    </a:graphicData>
                  </a:graphic>
                </wp:inline>
              </w:drawing>
            </w:r>
          </w:p>
        </w:tc>
      </w:tr>
    </w:tbl>
    <w:p w14:paraId="51FC235D" w14:textId="3B2D45FB" w:rsidR="00D92ADB" w:rsidRPr="007D1677" w:rsidRDefault="00913135" w:rsidP="00D92ADB">
      <w:pPr>
        <w:spacing w:before="120" w:after="0" w:line="240" w:lineRule="auto"/>
        <w:rPr>
          <w:rFonts w:eastAsiaTheme="minorEastAsia" w:cstheme="minorHAnsi"/>
          <w:i/>
          <w:iCs/>
          <w:color w:val="000000"/>
          <w:sz w:val="24"/>
          <w:szCs w:val="24"/>
          <w:lang w:val="en-US" w:eastAsia="en-AU"/>
        </w:rPr>
      </w:pPr>
      <w:r>
        <w:rPr>
          <w:rFonts w:eastAsiaTheme="minorEastAsia" w:cstheme="minorHAnsi"/>
          <w:i/>
          <w:iCs/>
          <w:color w:val="000000"/>
          <w:sz w:val="24"/>
          <w:szCs w:val="24"/>
          <w:lang w:val="en-US" w:eastAsia="en-AU"/>
        </w:rPr>
        <w:t>Source:</w:t>
      </w:r>
      <w:r w:rsidR="00B34ED7">
        <w:rPr>
          <w:rFonts w:eastAsiaTheme="minorEastAsia" w:cstheme="minorHAnsi"/>
          <w:i/>
          <w:iCs/>
          <w:color w:val="000000"/>
          <w:sz w:val="24"/>
          <w:szCs w:val="24"/>
          <w:lang w:val="en-US" w:eastAsia="en-AU"/>
        </w:rPr>
        <w:t xml:space="preserve"> </w:t>
      </w:r>
      <w:r w:rsidR="00D92ADB" w:rsidRPr="007D1677">
        <w:rPr>
          <w:rFonts w:eastAsiaTheme="minorEastAsia" w:cstheme="minorHAnsi"/>
          <w:i/>
          <w:iCs/>
          <w:color w:val="000000"/>
          <w:sz w:val="24"/>
          <w:szCs w:val="24"/>
          <w:lang w:val="en-US" w:eastAsia="en-AU"/>
        </w:rPr>
        <w:t>Guide to the National Quality Framework (September 2020)</w:t>
      </w:r>
      <w:r w:rsidR="00D92ADB">
        <w:rPr>
          <w:rFonts w:eastAsiaTheme="minorEastAsia" w:cstheme="minorHAnsi"/>
          <w:i/>
          <w:iCs/>
          <w:color w:val="000000"/>
          <w:sz w:val="24"/>
          <w:szCs w:val="24"/>
          <w:lang w:val="en-US" w:eastAsia="en-AU"/>
        </w:rPr>
        <w:t xml:space="preserve"> (p.90)</w:t>
      </w:r>
    </w:p>
    <w:p w14:paraId="236EB5E9" w14:textId="6A7D62FC" w:rsidR="00913135" w:rsidRPr="00D92ADB" w:rsidRDefault="00913135" w:rsidP="00913135">
      <w:pPr>
        <w:pStyle w:val="Heading4GSA"/>
      </w:pPr>
      <w:r>
        <w:t>Instructions</w:t>
      </w:r>
    </w:p>
    <w:p w14:paraId="5ACB16F2" w14:textId="23AFC63B" w:rsidR="005C41E7" w:rsidRPr="00913135" w:rsidRDefault="005C41E7" w:rsidP="00D76BE8">
      <w:pPr>
        <w:pStyle w:val="NormalGSA"/>
        <w:numPr>
          <w:ilvl w:val="0"/>
          <w:numId w:val="47"/>
        </w:numPr>
        <w:ind w:left="426" w:hanging="426"/>
      </w:pPr>
      <w:r w:rsidRPr="00913135">
        <w:t xml:space="preserve">Use the template provided to suggest one strategy you could use to collect information about an element of QA2 from various stakeholders. </w:t>
      </w:r>
    </w:p>
    <w:p w14:paraId="4584982E" w14:textId="37D609E6" w:rsidR="005C41E7" w:rsidRPr="00CE6259" w:rsidRDefault="005C41E7" w:rsidP="005C41E7">
      <w:pPr>
        <w:rPr>
          <w:i/>
          <w:iCs/>
          <w:sz w:val="24"/>
          <w:szCs w:val="24"/>
          <w:lang w:eastAsia="en-AU"/>
        </w:rPr>
      </w:pPr>
    </w:p>
    <w:tbl>
      <w:tblPr>
        <w:tblStyle w:val="TableGrid"/>
        <w:tblW w:w="0" w:type="auto"/>
        <w:tblLayout w:type="fixed"/>
        <w:tblLook w:val="04A0" w:firstRow="1" w:lastRow="0" w:firstColumn="1" w:lastColumn="0" w:noHBand="0" w:noVBand="1"/>
      </w:tblPr>
      <w:tblGrid>
        <w:gridCol w:w="10194"/>
      </w:tblGrid>
      <w:tr w:rsidR="005C41E7" w:rsidRPr="00492C87" w14:paraId="37513027" w14:textId="77777777" w:rsidTr="00333482">
        <w:tc>
          <w:tcPr>
            <w:tcW w:w="10194" w:type="dxa"/>
            <w:shd w:val="clear" w:color="auto" w:fill="1F3864" w:themeFill="accent1" w:themeFillShade="80"/>
          </w:tcPr>
          <w:p w14:paraId="0ACEE924" w14:textId="1172206A" w:rsidR="005C41E7" w:rsidRPr="00492C87" w:rsidRDefault="005C41E7" w:rsidP="005F34BE">
            <w:pPr>
              <w:pStyle w:val="Heading1GSA"/>
              <w:spacing w:before="0" w:line="276" w:lineRule="auto"/>
              <w:jc w:val="center"/>
              <w:rPr>
                <w:rFonts w:asciiTheme="minorHAnsi" w:hAnsiTheme="minorHAnsi" w:cstheme="minorHAnsi"/>
                <w:b w:val="0"/>
                <w:bCs w:val="0"/>
                <w:color w:val="FFFFFF" w:themeColor="background1"/>
                <w:sz w:val="28"/>
                <w:szCs w:val="28"/>
                <w:lang w:val="en-US"/>
              </w:rPr>
            </w:pPr>
            <w:r w:rsidRPr="00492C87">
              <w:rPr>
                <w:rFonts w:asciiTheme="minorHAnsi" w:hAnsiTheme="minorHAnsi" w:cstheme="minorHAnsi"/>
                <w:b w:val="0"/>
                <w:bCs w:val="0"/>
                <w:color w:val="FFFFFF" w:themeColor="background1"/>
                <w:sz w:val="28"/>
                <w:szCs w:val="28"/>
                <w:lang w:val="en-US"/>
              </w:rPr>
              <w:t>Task 3: Collecting</w:t>
            </w:r>
            <w:r w:rsidR="00B52F78">
              <w:rPr>
                <w:rFonts w:asciiTheme="minorHAnsi" w:hAnsiTheme="minorHAnsi" w:cstheme="minorHAnsi"/>
                <w:b w:val="0"/>
                <w:bCs w:val="0"/>
                <w:color w:val="FFFFFF" w:themeColor="background1"/>
                <w:sz w:val="28"/>
                <w:szCs w:val="28"/>
                <w:lang w:val="en-US"/>
              </w:rPr>
              <w:t xml:space="preserve"> i</w:t>
            </w:r>
            <w:r w:rsidRPr="00492C87">
              <w:rPr>
                <w:rFonts w:asciiTheme="minorHAnsi" w:hAnsiTheme="minorHAnsi" w:cstheme="minorHAnsi"/>
                <w:b w:val="0"/>
                <w:bCs w:val="0"/>
                <w:color w:val="FFFFFF" w:themeColor="background1"/>
                <w:sz w:val="28"/>
                <w:szCs w:val="28"/>
                <w:lang w:val="en-US"/>
              </w:rPr>
              <w:t>nformation: QA 2 Children’s Health and Safety</w:t>
            </w:r>
          </w:p>
          <w:p w14:paraId="3ED2C80B" w14:textId="77777777" w:rsidR="005C41E7" w:rsidRPr="00492C87" w:rsidRDefault="005C41E7" w:rsidP="005F34BE">
            <w:pPr>
              <w:autoSpaceDE w:val="0"/>
              <w:autoSpaceDN w:val="0"/>
              <w:adjustRightInd w:val="0"/>
              <w:spacing w:line="360" w:lineRule="auto"/>
              <w:jc w:val="center"/>
              <w:rPr>
                <w:rFonts w:cstheme="minorHAnsi"/>
                <w:color w:val="FFFFFF" w:themeColor="background1"/>
                <w:sz w:val="28"/>
                <w:szCs w:val="28"/>
              </w:rPr>
            </w:pPr>
            <w:r>
              <w:rPr>
                <w:rFonts w:cstheme="minorHAnsi"/>
                <w:color w:val="FFFFFF" w:themeColor="background1"/>
                <w:sz w:val="28"/>
                <w:szCs w:val="28"/>
              </w:rPr>
              <w:t>Part A: Evidence Collection Strategy</w:t>
            </w:r>
          </w:p>
        </w:tc>
      </w:tr>
      <w:tr w:rsidR="005C41E7" w14:paraId="6627BBC2" w14:textId="77777777" w:rsidTr="00333482">
        <w:tc>
          <w:tcPr>
            <w:tcW w:w="10194" w:type="dxa"/>
            <w:shd w:val="clear" w:color="auto" w:fill="DEEAF6" w:themeFill="accent5" w:themeFillTint="33"/>
          </w:tcPr>
          <w:p w14:paraId="40B1200F" w14:textId="77777777" w:rsidR="005C41E7" w:rsidRDefault="005C41E7" w:rsidP="005F34BE">
            <w:pPr>
              <w:spacing w:before="120" w:after="120"/>
              <w:rPr>
                <w:rFonts w:cstheme="minorHAnsi"/>
                <w:b/>
                <w:bCs/>
                <w:sz w:val="24"/>
                <w:szCs w:val="24"/>
              </w:rPr>
            </w:pPr>
            <w:r>
              <w:rPr>
                <w:rFonts w:cstheme="minorHAnsi"/>
                <w:b/>
                <w:bCs/>
                <w:sz w:val="24"/>
                <w:szCs w:val="24"/>
              </w:rPr>
              <w:t>QA2 Children’s Health and Safety</w:t>
            </w:r>
          </w:p>
        </w:tc>
      </w:tr>
      <w:tr w:rsidR="005C41E7" w:rsidRPr="004127E9" w14:paraId="461A505E" w14:textId="77777777" w:rsidTr="00333482">
        <w:tc>
          <w:tcPr>
            <w:tcW w:w="10194" w:type="dxa"/>
            <w:shd w:val="clear" w:color="auto" w:fill="FFFFFF" w:themeFill="background1"/>
          </w:tcPr>
          <w:p w14:paraId="1D5AF94A" w14:textId="14F027C3" w:rsidR="005C41E7" w:rsidRPr="009E3E5A" w:rsidRDefault="005C41E7" w:rsidP="005F34BE">
            <w:pPr>
              <w:spacing w:before="60" w:after="60"/>
              <w:rPr>
                <w:rFonts w:cstheme="minorHAnsi"/>
                <w:b/>
                <w:bCs/>
                <w:sz w:val="24"/>
                <w:szCs w:val="24"/>
              </w:rPr>
            </w:pPr>
            <w:r w:rsidRPr="009E3E5A">
              <w:rPr>
                <w:rFonts w:cstheme="minorHAnsi"/>
                <w:sz w:val="24"/>
                <w:szCs w:val="24"/>
              </w:rPr>
              <w:t>Element:</w:t>
            </w:r>
            <w:r w:rsidRPr="009E3E5A">
              <w:rPr>
                <w:rFonts w:cstheme="minorHAnsi"/>
                <w:b/>
                <w:bCs/>
                <w:sz w:val="24"/>
                <w:szCs w:val="24"/>
              </w:rPr>
              <w:t xml:space="preserve"> </w:t>
            </w:r>
            <w:r w:rsidR="00913135" w:rsidRPr="009E3E5A">
              <w:rPr>
                <w:rFonts w:cstheme="minorHAnsi"/>
                <w:i/>
                <w:iCs/>
                <w:sz w:val="24"/>
                <w:szCs w:val="24"/>
              </w:rPr>
              <w:t>(number and name)</w:t>
            </w:r>
            <w:r w:rsidR="00E10F69">
              <w:rPr>
                <w:rFonts w:cstheme="minorHAnsi"/>
                <w:i/>
                <w:iCs/>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tc>
      </w:tr>
      <w:tr w:rsidR="005C41E7" w:rsidRPr="004127E9" w14:paraId="1B4B1D4B" w14:textId="77777777" w:rsidTr="00333482">
        <w:tc>
          <w:tcPr>
            <w:tcW w:w="10194" w:type="dxa"/>
            <w:shd w:val="clear" w:color="auto" w:fill="FFFFFF" w:themeFill="background1"/>
          </w:tcPr>
          <w:p w14:paraId="7A8A00BC" w14:textId="46D91EDB" w:rsidR="005C41E7" w:rsidRPr="009E3E5A" w:rsidRDefault="005C41E7" w:rsidP="005F34BE">
            <w:pPr>
              <w:spacing w:before="60" w:after="60"/>
              <w:rPr>
                <w:rFonts w:cstheme="minorHAnsi"/>
                <w:sz w:val="24"/>
                <w:szCs w:val="24"/>
              </w:rPr>
            </w:pPr>
            <w:r w:rsidRPr="009E3E5A">
              <w:rPr>
                <w:rFonts w:cstheme="minorHAnsi"/>
                <w:sz w:val="24"/>
                <w:szCs w:val="24"/>
              </w:rPr>
              <w:t xml:space="preserve">Stakeholder: Educators </w:t>
            </w:r>
            <w:r w:rsidRPr="009E3E5A">
              <w:rPr>
                <w:rFonts w:cstheme="minorHAnsi"/>
                <w:i/>
                <w:iCs/>
                <w:sz w:val="24"/>
                <w:szCs w:val="24"/>
              </w:rPr>
              <w:t>(e.g</w:t>
            </w:r>
            <w:r w:rsidR="00D77075" w:rsidRPr="009E3E5A">
              <w:rPr>
                <w:rFonts w:cstheme="minorHAnsi"/>
                <w:i/>
                <w:iCs/>
                <w:sz w:val="24"/>
                <w:szCs w:val="24"/>
              </w:rPr>
              <w:t>.,</w:t>
            </w:r>
            <w:r w:rsidRPr="009E3E5A">
              <w:rPr>
                <w:rFonts w:cstheme="minorHAnsi"/>
                <w:i/>
                <w:iCs/>
                <w:sz w:val="24"/>
                <w:szCs w:val="24"/>
              </w:rPr>
              <w:t xml:space="preserve"> interviews, surveys, comments from team meetings</w:t>
            </w:r>
            <w:r w:rsidRPr="009E3E5A">
              <w:rPr>
                <w:rFonts w:cstheme="minorHAnsi"/>
                <w:sz w:val="24"/>
                <w:szCs w:val="24"/>
              </w:rPr>
              <w:t>)</w:t>
            </w:r>
            <w:r w:rsidR="00D77075" w:rsidRPr="009E3E5A">
              <w:rPr>
                <w:rFonts w:cstheme="minorHAnsi"/>
                <w:sz w:val="24"/>
                <w:szCs w:val="24"/>
              </w:rPr>
              <w:t>.</w:t>
            </w:r>
          </w:p>
        </w:tc>
      </w:tr>
      <w:tr w:rsidR="005C41E7" w:rsidRPr="004127E9" w14:paraId="36105B4B" w14:textId="77777777" w:rsidTr="00333482">
        <w:tc>
          <w:tcPr>
            <w:tcW w:w="10194" w:type="dxa"/>
            <w:shd w:val="clear" w:color="auto" w:fill="FFFFFF" w:themeFill="background1"/>
          </w:tcPr>
          <w:p w14:paraId="2BAF766D" w14:textId="09BDC434" w:rsidR="005C41E7" w:rsidRPr="009E3E5A" w:rsidRDefault="005C41E7" w:rsidP="005F34BE">
            <w:pPr>
              <w:rPr>
                <w:rFonts w:cstheme="minorHAnsi"/>
                <w:sz w:val="24"/>
                <w:szCs w:val="24"/>
              </w:rPr>
            </w:pPr>
            <w:r w:rsidRPr="009E3E5A">
              <w:rPr>
                <w:rFonts w:cstheme="minorHAnsi"/>
                <w:sz w:val="24"/>
                <w:szCs w:val="24"/>
              </w:rPr>
              <w:t>My strategy:</w:t>
            </w:r>
            <w:r w:rsidR="00E10F69">
              <w:rPr>
                <w:rFonts w:cstheme="minorHAnsi"/>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p w14:paraId="055F0593" w14:textId="77777777" w:rsidR="005C41E7" w:rsidRPr="009E3E5A" w:rsidRDefault="005C41E7" w:rsidP="005F34BE">
            <w:pPr>
              <w:rPr>
                <w:rFonts w:cstheme="minorHAnsi"/>
                <w:sz w:val="24"/>
                <w:szCs w:val="24"/>
              </w:rPr>
            </w:pPr>
          </w:p>
          <w:p w14:paraId="296580F1" w14:textId="77777777" w:rsidR="005C41E7" w:rsidRPr="009E3E5A" w:rsidRDefault="005C41E7" w:rsidP="005F34BE">
            <w:pPr>
              <w:rPr>
                <w:rFonts w:cstheme="minorHAnsi"/>
                <w:sz w:val="24"/>
                <w:szCs w:val="24"/>
              </w:rPr>
            </w:pPr>
          </w:p>
        </w:tc>
      </w:tr>
      <w:tr w:rsidR="005C41E7" w:rsidRPr="004127E9" w14:paraId="6F5E0163" w14:textId="77777777" w:rsidTr="00333482">
        <w:tc>
          <w:tcPr>
            <w:tcW w:w="10194" w:type="dxa"/>
            <w:shd w:val="clear" w:color="auto" w:fill="FFFFFF" w:themeFill="background1"/>
          </w:tcPr>
          <w:p w14:paraId="2C8B1980" w14:textId="788ECAD5" w:rsidR="005C41E7" w:rsidRPr="009E3E5A" w:rsidRDefault="009E3E5A" w:rsidP="005F34BE">
            <w:pPr>
              <w:spacing w:before="60" w:after="60"/>
              <w:rPr>
                <w:rFonts w:cstheme="minorHAnsi"/>
                <w:b/>
                <w:bCs/>
                <w:sz w:val="24"/>
                <w:szCs w:val="24"/>
              </w:rPr>
            </w:pPr>
            <w:r w:rsidRPr="009E3E5A">
              <w:rPr>
                <w:rFonts w:cstheme="minorHAnsi"/>
                <w:sz w:val="24"/>
                <w:szCs w:val="24"/>
              </w:rPr>
              <w:t>Element:</w:t>
            </w:r>
            <w:r w:rsidRPr="009E3E5A">
              <w:rPr>
                <w:rFonts w:cstheme="minorHAnsi"/>
                <w:b/>
                <w:bCs/>
                <w:sz w:val="24"/>
                <w:szCs w:val="24"/>
              </w:rPr>
              <w:t xml:space="preserve"> </w:t>
            </w:r>
            <w:r w:rsidRPr="009E3E5A">
              <w:rPr>
                <w:rFonts w:cstheme="minorHAnsi"/>
                <w:i/>
                <w:iCs/>
                <w:sz w:val="24"/>
                <w:szCs w:val="24"/>
              </w:rPr>
              <w:t>(number and name)</w:t>
            </w:r>
            <w:r w:rsidR="00E10F69">
              <w:rPr>
                <w:rFonts w:cstheme="minorHAnsi"/>
                <w:i/>
                <w:iCs/>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tc>
      </w:tr>
      <w:tr w:rsidR="005C41E7" w:rsidRPr="004127E9" w14:paraId="2CB3880B" w14:textId="77777777" w:rsidTr="00333482">
        <w:tc>
          <w:tcPr>
            <w:tcW w:w="10194" w:type="dxa"/>
            <w:shd w:val="clear" w:color="auto" w:fill="FFFFFF" w:themeFill="background1"/>
          </w:tcPr>
          <w:p w14:paraId="04683485" w14:textId="56C46164" w:rsidR="005C41E7" w:rsidRPr="009E3E5A" w:rsidRDefault="005C41E7" w:rsidP="005F34BE">
            <w:pPr>
              <w:spacing w:before="60" w:after="60"/>
              <w:rPr>
                <w:rFonts w:cstheme="minorHAnsi"/>
                <w:sz w:val="24"/>
                <w:szCs w:val="24"/>
              </w:rPr>
            </w:pPr>
            <w:r w:rsidRPr="009E3E5A">
              <w:rPr>
                <w:rFonts w:cstheme="minorHAnsi"/>
                <w:sz w:val="24"/>
                <w:szCs w:val="24"/>
              </w:rPr>
              <w:t>Stakeholder: Children (</w:t>
            </w:r>
            <w:r w:rsidR="00D77075" w:rsidRPr="009E3E5A">
              <w:rPr>
                <w:rFonts w:cstheme="minorHAnsi"/>
                <w:i/>
                <w:iCs/>
                <w:sz w:val="24"/>
                <w:szCs w:val="24"/>
              </w:rPr>
              <w:t>e.g.,</w:t>
            </w:r>
            <w:r w:rsidRPr="009E3E5A">
              <w:rPr>
                <w:rFonts w:cstheme="minorHAnsi"/>
                <w:i/>
                <w:iCs/>
                <w:sz w:val="24"/>
                <w:szCs w:val="24"/>
              </w:rPr>
              <w:t xml:space="preserve"> review of data in relation to accidents/injuries, ask children about their ideas to keep themselves safe, or about safety rules; observe how children move around the room; observe how children follow directions)</w:t>
            </w:r>
            <w:r w:rsidR="00D77075" w:rsidRPr="009E3E5A">
              <w:rPr>
                <w:rFonts w:cstheme="minorHAnsi"/>
                <w:i/>
                <w:iCs/>
                <w:sz w:val="24"/>
                <w:szCs w:val="24"/>
              </w:rPr>
              <w:t>.</w:t>
            </w:r>
          </w:p>
        </w:tc>
      </w:tr>
      <w:tr w:rsidR="005C41E7" w:rsidRPr="004127E9" w14:paraId="4775535E" w14:textId="77777777" w:rsidTr="00333482">
        <w:tc>
          <w:tcPr>
            <w:tcW w:w="10194" w:type="dxa"/>
            <w:shd w:val="clear" w:color="auto" w:fill="FFFFFF" w:themeFill="background1"/>
          </w:tcPr>
          <w:p w14:paraId="7E76CA89" w14:textId="6FA91275" w:rsidR="005C41E7" w:rsidRPr="009E3E5A" w:rsidRDefault="005C41E7" w:rsidP="005F34BE">
            <w:pPr>
              <w:rPr>
                <w:rFonts w:cstheme="minorHAnsi"/>
                <w:sz w:val="24"/>
                <w:szCs w:val="24"/>
              </w:rPr>
            </w:pPr>
            <w:r w:rsidRPr="009E3E5A">
              <w:rPr>
                <w:rFonts w:cstheme="minorHAnsi"/>
                <w:sz w:val="24"/>
                <w:szCs w:val="24"/>
              </w:rPr>
              <w:t>My strategy:</w:t>
            </w:r>
            <w:r w:rsidR="00E10F69">
              <w:rPr>
                <w:rFonts w:cstheme="minorHAnsi"/>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p w14:paraId="2E44E0FB" w14:textId="77777777" w:rsidR="005C41E7" w:rsidRPr="009E3E5A" w:rsidRDefault="005C41E7" w:rsidP="005F34BE">
            <w:pPr>
              <w:rPr>
                <w:rFonts w:cstheme="minorHAnsi"/>
                <w:sz w:val="24"/>
                <w:szCs w:val="24"/>
              </w:rPr>
            </w:pPr>
          </w:p>
          <w:p w14:paraId="2377D6BA" w14:textId="77777777" w:rsidR="005C41E7" w:rsidRPr="009E3E5A" w:rsidRDefault="005C41E7" w:rsidP="005F34BE">
            <w:pPr>
              <w:rPr>
                <w:rFonts w:cstheme="minorHAnsi"/>
                <w:sz w:val="24"/>
                <w:szCs w:val="24"/>
              </w:rPr>
            </w:pPr>
          </w:p>
        </w:tc>
      </w:tr>
      <w:tr w:rsidR="005C41E7" w:rsidRPr="004127E9" w14:paraId="1C41DDE9" w14:textId="77777777" w:rsidTr="00333482">
        <w:tc>
          <w:tcPr>
            <w:tcW w:w="10194" w:type="dxa"/>
            <w:shd w:val="clear" w:color="auto" w:fill="FFFFFF" w:themeFill="background1"/>
          </w:tcPr>
          <w:p w14:paraId="7B0C2705" w14:textId="5C156BB5" w:rsidR="005C41E7" w:rsidRPr="009E3E5A" w:rsidRDefault="009E3E5A" w:rsidP="005F34BE">
            <w:pPr>
              <w:spacing w:before="60" w:after="60"/>
              <w:rPr>
                <w:rFonts w:cstheme="minorHAnsi"/>
                <w:sz w:val="24"/>
                <w:szCs w:val="24"/>
              </w:rPr>
            </w:pPr>
            <w:r w:rsidRPr="009E3E5A">
              <w:rPr>
                <w:rFonts w:cstheme="minorHAnsi"/>
                <w:sz w:val="24"/>
                <w:szCs w:val="24"/>
              </w:rPr>
              <w:t>Element:</w:t>
            </w:r>
            <w:r w:rsidRPr="009E3E5A">
              <w:rPr>
                <w:rFonts w:cstheme="minorHAnsi"/>
                <w:b/>
                <w:bCs/>
                <w:sz w:val="24"/>
                <w:szCs w:val="24"/>
              </w:rPr>
              <w:t xml:space="preserve"> </w:t>
            </w:r>
            <w:r w:rsidRPr="009E3E5A">
              <w:rPr>
                <w:rFonts w:cstheme="minorHAnsi"/>
                <w:i/>
                <w:iCs/>
                <w:sz w:val="24"/>
                <w:szCs w:val="24"/>
              </w:rPr>
              <w:t>(number and name)</w:t>
            </w:r>
            <w:r w:rsidR="00E10F69">
              <w:rPr>
                <w:rFonts w:cstheme="minorHAnsi"/>
                <w:i/>
                <w:iCs/>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r w:rsidR="00E10F69">
              <w:rPr>
                <w:rFonts w:eastAsiaTheme="minorHAnsi"/>
              </w:rPr>
              <w:t xml:space="preserve"> </w:t>
            </w:r>
          </w:p>
        </w:tc>
      </w:tr>
      <w:tr w:rsidR="005C41E7" w:rsidRPr="004127E9" w14:paraId="3FB161EF" w14:textId="77777777" w:rsidTr="00333482">
        <w:tc>
          <w:tcPr>
            <w:tcW w:w="10194" w:type="dxa"/>
            <w:shd w:val="clear" w:color="auto" w:fill="FFFFFF" w:themeFill="background1"/>
          </w:tcPr>
          <w:p w14:paraId="25EAE71F" w14:textId="5CB66503" w:rsidR="005C41E7" w:rsidRPr="009E3E5A" w:rsidRDefault="005C41E7" w:rsidP="005F34BE">
            <w:pPr>
              <w:spacing w:before="60" w:after="60"/>
              <w:rPr>
                <w:rFonts w:cstheme="minorHAnsi"/>
                <w:sz w:val="24"/>
                <w:szCs w:val="24"/>
              </w:rPr>
            </w:pPr>
            <w:r w:rsidRPr="009E3E5A">
              <w:rPr>
                <w:rFonts w:cstheme="minorHAnsi"/>
                <w:sz w:val="24"/>
                <w:szCs w:val="24"/>
              </w:rPr>
              <w:t xml:space="preserve">Stakeholder: Families </w:t>
            </w:r>
            <w:r w:rsidRPr="009E3E5A">
              <w:rPr>
                <w:rFonts w:cstheme="minorHAnsi"/>
                <w:i/>
                <w:iCs/>
                <w:sz w:val="24"/>
                <w:szCs w:val="24"/>
              </w:rPr>
              <w:t>(</w:t>
            </w:r>
            <w:r w:rsidR="00A61B42" w:rsidRPr="009E3E5A">
              <w:rPr>
                <w:rFonts w:cstheme="minorHAnsi"/>
                <w:i/>
                <w:iCs/>
                <w:sz w:val="24"/>
                <w:szCs w:val="24"/>
              </w:rPr>
              <w:t>e.g.,</w:t>
            </w:r>
            <w:r w:rsidRPr="009E3E5A">
              <w:rPr>
                <w:rFonts w:cstheme="minorHAnsi"/>
                <w:i/>
                <w:iCs/>
                <w:sz w:val="24"/>
                <w:szCs w:val="24"/>
              </w:rPr>
              <w:t xml:space="preserve"> review information provided by families about children’s health on enrolment form; review data re compliance with - medications policy, arrival and departure, notification of illnesses)</w:t>
            </w:r>
            <w:r w:rsidR="00D77075" w:rsidRPr="009E3E5A">
              <w:rPr>
                <w:rFonts w:cstheme="minorHAnsi"/>
                <w:i/>
                <w:iCs/>
                <w:sz w:val="24"/>
                <w:szCs w:val="24"/>
              </w:rPr>
              <w:t>.</w:t>
            </w:r>
          </w:p>
        </w:tc>
      </w:tr>
      <w:tr w:rsidR="005C41E7" w:rsidRPr="004127E9" w14:paraId="02A7CA6D" w14:textId="77777777" w:rsidTr="00333482">
        <w:tc>
          <w:tcPr>
            <w:tcW w:w="10194" w:type="dxa"/>
            <w:shd w:val="clear" w:color="auto" w:fill="FFFFFF" w:themeFill="background1"/>
          </w:tcPr>
          <w:p w14:paraId="1306E737" w14:textId="4D46CD23" w:rsidR="005C41E7" w:rsidRPr="009E3E5A" w:rsidRDefault="005C41E7" w:rsidP="005F34BE">
            <w:pPr>
              <w:rPr>
                <w:rFonts w:cstheme="minorHAnsi"/>
                <w:sz w:val="24"/>
                <w:szCs w:val="24"/>
              </w:rPr>
            </w:pPr>
            <w:r w:rsidRPr="009E3E5A">
              <w:rPr>
                <w:rFonts w:cstheme="minorHAnsi"/>
                <w:sz w:val="24"/>
                <w:szCs w:val="24"/>
              </w:rPr>
              <w:t>My strategy:</w:t>
            </w:r>
            <w:r w:rsidR="00E10F69">
              <w:rPr>
                <w:rFonts w:cstheme="minorHAnsi"/>
                <w:sz w:val="24"/>
                <w:szCs w:val="24"/>
              </w:rPr>
              <w:t xml:space="preserve"> </w:t>
            </w:r>
            <w:r w:rsidR="00E10F69" w:rsidRPr="00287488">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p w14:paraId="0AE0F736" w14:textId="77777777" w:rsidR="005C41E7" w:rsidRPr="009E3E5A" w:rsidRDefault="005C41E7" w:rsidP="005F34BE">
            <w:pPr>
              <w:rPr>
                <w:rFonts w:cstheme="minorHAnsi"/>
                <w:sz w:val="24"/>
                <w:szCs w:val="24"/>
              </w:rPr>
            </w:pPr>
          </w:p>
          <w:p w14:paraId="73787801" w14:textId="77777777" w:rsidR="005C41E7" w:rsidRPr="009E3E5A" w:rsidRDefault="005C41E7" w:rsidP="005F34BE">
            <w:pPr>
              <w:rPr>
                <w:rFonts w:cstheme="minorHAnsi"/>
                <w:sz w:val="24"/>
                <w:szCs w:val="24"/>
              </w:rPr>
            </w:pPr>
          </w:p>
          <w:p w14:paraId="6FA0B0B4" w14:textId="77777777" w:rsidR="005C41E7" w:rsidRPr="009E3E5A" w:rsidRDefault="005C41E7" w:rsidP="005F34BE">
            <w:pPr>
              <w:rPr>
                <w:rFonts w:cstheme="minorHAnsi"/>
                <w:sz w:val="24"/>
                <w:szCs w:val="24"/>
              </w:rPr>
            </w:pPr>
          </w:p>
        </w:tc>
      </w:tr>
      <w:tr w:rsidR="005C41E7" w:rsidRPr="004127E9" w14:paraId="711EFA92" w14:textId="77777777" w:rsidTr="00333482">
        <w:tc>
          <w:tcPr>
            <w:tcW w:w="10194" w:type="dxa"/>
            <w:shd w:val="clear" w:color="auto" w:fill="FFFFFF" w:themeFill="background1"/>
          </w:tcPr>
          <w:p w14:paraId="7A0D73C3" w14:textId="0856C22E" w:rsidR="005C41E7" w:rsidRPr="009E3E5A" w:rsidRDefault="009E3E5A" w:rsidP="005F34BE">
            <w:pPr>
              <w:spacing w:before="60" w:after="60"/>
              <w:rPr>
                <w:rFonts w:cstheme="minorHAnsi"/>
                <w:sz w:val="24"/>
                <w:szCs w:val="24"/>
              </w:rPr>
            </w:pPr>
            <w:r w:rsidRPr="009E3E5A">
              <w:rPr>
                <w:rFonts w:cstheme="minorHAnsi"/>
                <w:sz w:val="24"/>
                <w:szCs w:val="24"/>
              </w:rPr>
              <w:t>Element:</w:t>
            </w:r>
            <w:r w:rsidRPr="009E3E5A">
              <w:rPr>
                <w:rFonts w:cstheme="minorHAnsi"/>
                <w:b/>
                <w:bCs/>
                <w:sz w:val="24"/>
                <w:szCs w:val="24"/>
              </w:rPr>
              <w:t xml:space="preserve"> </w:t>
            </w:r>
            <w:r w:rsidRPr="009E3E5A">
              <w:rPr>
                <w:rFonts w:cstheme="minorHAnsi"/>
                <w:i/>
                <w:iCs/>
                <w:sz w:val="24"/>
                <w:szCs w:val="24"/>
              </w:rPr>
              <w:t>(number and name)</w:t>
            </w:r>
            <w:r w:rsidR="00E10F69">
              <w:rPr>
                <w:rFonts w:cstheme="minorHAnsi"/>
                <w:i/>
                <w:iCs/>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tc>
      </w:tr>
      <w:tr w:rsidR="005C41E7" w:rsidRPr="004127E9" w14:paraId="5AC9DABC" w14:textId="77777777" w:rsidTr="00333482">
        <w:tc>
          <w:tcPr>
            <w:tcW w:w="10194" w:type="dxa"/>
            <w:shd w:val="clear" w:color="auto" w:fill="FFFFFF" w:themeFill="background1"/>
          </w:tcPr>
          <w:p w14:paraId="4C7FB830" w14:textId="10C20F11" w:rsidR="005C41E7" w:rsidRPr="009E3E5A" w:rsidRDefault="005C41E7" w:rsidP="005F34BE">
            <w:pPr>
              <w:spacing w:before="60" w:after="60"/>
              <w:rPr>
                <w:rFonts w:cstheme="minorHAnsi"/>
                <w:sz w:val="24"/>
                <w:szCs w:val="24"/>
              </w:rPr>
            </w:pPr>
            <w:r w:rsidRPr="009E3E5A">
              <w:rPr>
                <w:rFonts w:cstheme="minorHAnsi"/>
                <w:sz w:val="24"/>
                <w:szCs w:val="24"/>
              </w:rPr>
              <w:t xml:space="preserve">Stakeholder: Community </w:t>
            </w:r>
            <w:r w:rsidRPr="009E3E5A">
              <w:rPr>
                <w:rFonts w:cstheme="minorHAnsi"/>
                <w:i/>
                <w:iCs/>
                <w:sz w:val="24"/>
                <w:szCs w:val="24"/>
              </w:rPr>
              <w:t>(</w:t>
            </w:r>
            <w:r w:rsidR="00D77075" w:rsidRPr="009E3E5A">
              <w:rPr>
                <w:rFonts w:cstheme="minorHAnsi"/>
                <w:i/>
                <w:iCs/>
                <w:sz w:val="24"/>
                <w:szCs w:val="24"/>
              </w:rPr>
              <w:t>e.g.,</w:t>
            </w:r>
            <w:r w:rsidRPr="009E3E5A">
              <w:rPr>
                <w:rFonts w:cstheme="minorHAnsi"/>
                <w:i/>
                <w:iCs/>
                <w:sz w:val="24"/>
                <w:szCs w:val="24"/>
              </w:rPr>
              <w:t xml:space="preserve"> review data available from health dept. re: healthy eating and healthy lifestyle for children; immunisation; child safety; child mental health etc.</w:t>
            </w:r>
            <w:r w:rsidR="00D77075" w:rsidRPr="009E3E5A">
              <w:rPr>
                <w:rFonts w:cstheme="minorHAnsi"/>
                <w:i/>
                <w:iCs/>
                <w:sz w:val="24"/>
                <w:szCs w:val="24"/>
              </w:rPr>
              <w:t>).</w:t>
            </w:r>
            <w:r w:rsidRPr="009E3E5A">
              <w:rPr>
                <w:rFonts w:cstheme="minorHAnsi"/>
                <w:sz w:val="24"/>
                <w:szCs w:val="24"/>
              </w:rPr>
              <w:t xml:space="preserve"> </w:t>
            </w:r>
          </w:p>
        </w:tc>
      </w:tr>
      <w:tr w:rsidR="005C41E7" w:rsidRPr="004127E9" w14:paraId="70E3B666" w14:textId="77777777" w:rsidTr="00333482">
        <w:tc>
          <w:tcPr>
            <w:tcW w:w="10194" w:type="dxa"/>
            <w:shd w:val="clear" w:color="auto" w:fill="FFFFFF" w:themeFill="background1"/>
          </w:tcPr>
          <w:p w14:paraId="0CD93B36" w14:textId="3DAF8505" w:rsidR="005C41E7" w:rsidRPr="009E3E5A" w:rsidRDefault="005C41E7" w:rsidP="005F34BE">
            <w:pPr>
              <w:rPr>
                <w:rFonts w:cstheme="minorHAnsi"/>
                <w:sz w:val="24"/>
                <w:szCs w:val="24"/>
              </w:rPr>
            </w:pPr>
            <w:r w:rsidRPr="009E3E5A">
              <w:rPr>
                <w:rFonts w:cstheme="minorHAnsi"/>
                <w:sz w:val="24"/>
                <w:szCs w:val="24"/>
              </w:rPr>
              <w:t>My strategy:</w:t>
            </w:r>
            <w:r w:rsidR="00E10F69">
              <w:rPr>
                <w:rFonts w:cstheme="minorHAnsi"/>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333482">
              <w:t> </w:t>
            </w:r>
            <w:r w:rsidR="00333482">
              <w:t> </w:t>
            </w:r>
            <w:r w:rsidR="00333482">
              <w:t> </w:t>
            </w:r>
            <w:r w:rsidR="00333482">
              <w:t> </w:t>
            </w:r>
            <w:r w:rsidR="00333482">
              <w:t> </w:t>
            </w:r>
            <w:r w:rsidR="00E10F69" w:rsidRPr="00287488">
              <w:fldChar w:fldCharType="end"/>
            </w:r>
          </w:p>
          <w:p w14:paraId="04C14317" w14:textId="77777777" w:rsidR="005C41E7" w:rsidRPr="009E3E5A" w:rsidRDefault="005C41E7" w:rsidP="005F34BE">
            <w:pPr>
              <w:rPr>
                <w:rFonts w:cstheme="minorHAnsi"/>
                <w:sz w:val="24"/>
                <w:szCs w:val="24"/>
              </w:rPr>
            </w:pPr>
          </w:p>
          <w:p w14:paraId="05376CE0" w14:textId="77777777" w:rsidR="005C41E7" w:rsidRPr="009E3E5A" w:rsidRDefault="005C41E7" w:rsidP="005F34BE">
            <w:pPr>
              <w:rPr>
                <w:rFonts w:cstheme="minorHAnsi"/>
                <w:sz w:val="24"/>
                <w:szCs w:val="24"/>
              </w:rPr>
            </w:pPr>
          </w:p>
          <w:p w14:paraId="3A588499" w14:textId="77777777" w:rsidR="005C41E7" w:rsidRPr="009E3E5A" w:rsidRDefault="005C41E7" w:rsidP="005F34BE">
            <w:pPr>
              <w:rPr>
                <w:rFonts w:cstheme="minorHAnsi"/>
                <w:sz w:val="24"/>
                <w:szCs w:val="24"/>
              </w:rPr>
            </w:pPr>
          </w:p>
        </w:tc>
      </w:tr>
    </w:tbl>
    <w:p w14:paraId="2F27BA13" w14:textId="431DFD94" w:rsidR="005C41E7" w:rsidRDefault="005C41E7" w:rsidP="005C41E7">
      <w:pPr>
        <w:rPr>
          <w:rFonts w:eastAsiaTheme="majorEastAsia" w:cstheme="minorHAnsi"/>
          <w:b/>
          <w:bCs/>
          <w:color w:val="1F3864" w:themeColor="accent1" w:themeShade="80"/>
          <w:sz w:val="40"/>
          <w:szCs w:val="40"/>
          <w:lang w:val="en-US" w:eastAsia="en-AU"/>
        </w:rPr>
      </w:pPr>
    </w:p>
    <w:p w14:paraId="2611C069" w14:textId="49E89EB0" w:rsidR="00913135" w:rsidRPr="009E3E5A" w:rsidRDefault="00913135" w:rsidP="00913135">
      <w:pPr>
        <w:pStyle w:val="Heading4GSA"/>
        <w:rPr>
          <w:b/>
          <w:bCs/>
        </w:rPr>
      </w:pPr>
      <w:r w:rsidRPr="009E3E5A">
        <w:rPr>
          <w:b/>
          <w:bCs/>
        </w:rPr>
        <w:t xml:space="preserve">Part B: Using documentation to collect evidence of practices </w:t>
      </w:r>
    </w:p>
    <w:p w14:paraId="7C1CA731" w14:textId="7A06A216" w:rsidR="00913135" w:rsidRPr="00CA4B69" w:rsidRDefault="00913135" w:rsidP="00913135">
      <w:pPr>
        <w:pStyle w:val="Heading4GSA"/>
      </w:pPr>
      <w:r>
        <w:t xml:space="preserve">Preparation </w:t>
      </w:r>
    </w:p>
    <w:p w14:paraId="43CA54B7" w14:textId="364A82DA" w:rsidR="00913135" w:rsidRPr="00913135" w:rsidRDefault="00913135" w:rsidP="00913135">
      <w:pPr>
        <w:pStyle w:val="BulletGSA"/>
      </w:pPr>
      <w:r w:rsidRPr="00913135">
        <w:t xml:space="preserve">Before commencing Part B talk to your </w:t>
      </w:r>
      <w:r w:rsidR="00B34ED7">
        <w:t>Workplace Supervisor</w:t>
      </w:r>
      <w:r w:rsidRPr="00913135">
        <w:t xml:space="preserve"> about the types of documents that could be used as evidence for this QA. For example, written policies and procedures, proof of purchase receipts for medical and cleaning supplies, safety instructions, guideline documents/manual/protocols from health services and/or government agencies/websites etc</w:t>
      </w:r>
      <w:r w:rsidR="009E3E5A">
        <w:t>.</w:t>
      </w:r>
    </w:p>
    <w:p w14:paraId="0F61B9B2" w14:textId="4420C2AD" w:rsidR="005C41E7" w:rsidRDefault="005C41E7" w:rsidP="005C41E7">
      <w:pPr>
        <w:pStyle w:val="Heading3GSA"/>
      </w:pPr>
      <w:r w:rsidRPr="00B52F78">
        <w:rPr>
          <w:b w:val="0"/>
          <w:bCs w:val="0"/>
          <w:sz w:val="24"/>
          <w:szCs w:val="24"/>
        </w:rPr>
        <w:t>Instructions</w:t>
      </w:r>
    </w:p>
    <w:p w14:paraId="12DDC182" w14:textId="7E72DC63" w:rsidR="005C41E7" w:rsidRPr="00D77075" w:rsidRDefault="005C41E7" w:rsidP="00913135">
      <w:pPr>
        <w:pStyle w:val="ListParagraph"/>
        <w:numPr>
          <w:ilvl w:val="0"/>
          <w:numId w:val="29"/>
        </w:numPr>
        <w:spacing w:after="120"/>
        <w:ind w:left="284" w:hanging="284"/>
        <w:contextualSpacing w:val="0"/>
        <w:rPr>
          <w:rFonts w:eastAsiaTheme="minorEastAsia" w:cstheme="minorHAnsi"/>
          <w:i/>
          <w:iCs/>
          <w:lang w:eastAsia="en-AU"/>
        </w:rPr>
      </w:pPr>
      <w:r w:rsidRPr="00FA6E46">
        <w:rPr>
          <w:rFonts w:eastAsiaTheme="minorEastAsia" w:cstheme="minorHAnsi"/>
          <w:sz w:val="24"/>
          <w:szCs w:val="24"/>
          <w:lang w:eastAsia="en-AU"/>
        </w:rPr>
        <w:t xml:space="preserve">Use the template provided to identify the range of documents currently used by your service that can </w:t>
      </w:r>
      <w:r w:rsidR="00D62BAF">
        <w:rPr>
          <w:rFonts w:eastAsiaTheme="minorEastAsia" w:cstheme="minorHAnsi"/>
          <w:sz w:val="24"/>
          <w:szCs w:val="24"/>
          <w:lang w:eastAsia="en-AU"/>
        </w:rPr>
        <w:t xml:space="preserve">be </w:t>
      </w:r>
      <w:r w:rsidRPr="00FA6E46">
        <w:rPr>
          <w:rFonts w:eastAsiaTheme="minorEastAsia" w:cstheme="minorHAnsi"/>
          <w:sz w:val="24"/>
          <w:szCs w:val="24"/>
          <w:lang w:eastAsia="en-AU"/>
        </w:rPr>
        <w:t>p</w:t>
      </w:r>
      <w:r w:rsidRPr="009E3E5A">
        <w:rPr>
          <w:rFonts w:eastAsiaTheme="minorEastAsia" w:cstheme="minorHAnsi"/>
          <w:sz w:val="24"/>
          <w:szCs w:val="24"/>
          <w:lang w:eastAsia="en-AU"/>
        </w:rPr>
        <w:t>rovide</w:t>
      </w:r>
      <w:r w:rsidR="00D62BAF" w:rsidRPr="009E3E5A">
        <w:rPr>
          <w:rFonts w:eastAsiaTheme="minorEastAsia" w:cstheme="minorHAnsi"/>
          <w:sz w:val="24"/>
          <w:szCs w:val="24"/>
          <w:lang w:eastAsia="en-AU"/>
        </w:rPr>
        <w:t>d as</w:t>
      </w:r>
      <w:r w:rsidRPr="009E3E5A">
        <w:rPr>
          <w:rFonts w:eastAsiaTheme="minorEastAsia" w:cstheme="minorHAnsi"/>
          <w:sz w:val="24"/>
          <w:szCs w:val="24"/>
          <w:lang w:eastAsia="en-AU"/>
        </w:rPr>
        <w:t xml:space="preserve"> evidence of quality practices related to QA2 Children’s Health and Safety.</w:t>
      </w:r>
      <w:r w:rsidR="00D77075" w:rsidRPr="009E3E5A">
        <w:rPr>
          <w:rFonts w:eastAsiaTheme="minorEastAsia" w:cstheme="minorHAnsi"/>
          <w:sz w:val="24"/>
          <w:szCs w:val="24"/>
          <w:lang w:eastAsia="en-AU"/>
        </w:rPr>
        <w:t xml:space="preserve"> (E.g., </w:t>
      </w:r>
      <w:r w:rsidR="00D77075" w:rsidRPr="009E3E5A">
        <w:rPr>
          <w:rFonts w:eastAsiaTheme="minorEastAsia" w:cstheme="minorHAnsi"/>
          <w:i/>
          <w:iCs/>
          <w:sz w:val="24"/>
          <w:szCs w:val="24"/>
          <w:lang w:eastAsia="en-AU"/>
        </w:rPr>
        <w:t>you might think about policies or procedures, checklists, child individual routines sheets, reporting mechanisms you use at the service</w:t>
      </w:r>
      <w:r w:rsidR="002B3DCD" w:rsidRPr="009E3E5A">
        <w:rPr>
          <w:rFonts w:eastAsiaTheme="minorEastAsia" w:cstheme="minorHAnsi"/>
          <w:i/>
          <w:iCs/>
          <w:sz w:val="24"/>
          <w:szCs w:val="24"/>
          <w:lang w:eastAsia="en-AU"/>
        </w:rPr>
        <w:t>)</w:t>
      </w:r>
      <w:r w:rsidR="00D77075" w:rsidRPr="009E3E5A">
        <w:rPr>
          <w:rFonts w:eastAsiaTheme="minorEastAsia" w:cstheme="minorHAnsi"/>
          <w:i/>
          <w:iCs/>
          <w:sz w:val="24"/>
          <w:szCs w:val="24"/>
          <w:lang w:eastAsia="en-AU"/>
        </w:rPr>
        <w:t>.</w:t>
      </w:r>
    </w:p>
    <w:p w14:paraId="60555F55" w14:textId="010F7ADA" w:rsidR="005C41E7" w:rsidRPr="00FA6E46" w:rsidRDefault="005C41E7" w:rsidP="0001412F">
      <w:pPr>
        <w:pStyle w:val="ListParagraph"/>
        <w:numPr>
          <w:ilvl w:val="0"/>
          <w:numId w:val="29"/>
        </w:numPr>
        <w:spacing w:after="120"/>
        <w:ind w:left="284" w:hanging="284"/>
        <w:contextualSpacing w:val="0"/>
        <w:rPr>
          <w:rFonts w:eastAsiaTheme="minorEastAsia" w:cstheme="minorHAnsi"/>
          <w:sz w:val="24"/>
          <w:szCs w:val="24"/>
          <w:lang w:eastAsia="en-AU"/>
        </w:rPr>
      </w:pPr>
      <w:r w:rsidRPr="00FA6E46">
        <w:rPr>
          <w:rFonts w:eastAsiaTheme="minorEastAsia" w:cstheme="minorHAnsi"/>
          <w:sz w:val="24"/>
          <w:szCs w:val="24"/>
          <w:lang w:eastAsia="en-AU"/>
        </w:rPr>
        <w:t xml:space="preserve">Use the template provided to list </w:t>
      </w:r>
      <w:r w:rsidR="00913135">
        <w:rPr>
          <w:rFonts w:eastAsiaTheme="minorEastAsia" w:cstheme="minorHAnsi"/>
          <w:b/>
          <w:bCs/>
          <w:sz w:val="24"/>
          <w:szCs w:val="24"/>
          <w:lang w:eastAsia="en-AU"/>
        </w:rPr>
        <w:t>two</w:t>
      </w:r>
      <w:r w:rsidRPr="00FA6E46">
        <w:rPr>
          <w:rFonts w:eastAsiaTheme="minorEastAsia" w:cstheme="minorHAnsi"/>
          <w:b/>
          <w:bCs/>
          <w:sz w:val="24"/>
          <w:szCs w:val="24"/>
          <w:lang w:eastAsia="en-AU"/>
        </w:rPr>
        <w:t xml:space="preserve"> evidence documents</w:t>
      </w:r>
      <w:r w:rsidRPr="00FA6E46">
        <w:rPr>
          <w:rFonts w:eastAsiaTheme="minorEastAsia" w:cstheme="minorHAnsi"/>
          <w:sz w:val="24"/>
          <w:szCs w:val="24"/>
          <w:lang w:eastAsia="en-AU"/>
        </w:rPr>
        <w:t xml:space="preserve"> for each element of QA2. </w:t>
      </w:r>
    </w:p>
    <w:p w14:paraId="4637282E" w14:textId="77777777" w:rsidR="005C41E7" w:rsidRPr="00FA6E46" w:rsidRDefault="005C41E7" w:rsidP="0001412F">
      <w:pPr>
        <w:pStyle w:val="ListParagraph"/>
        <w:numPr>
          <w:ilvl w:val="0"/>
          <w:numId w:val="29"/>
        </w:numPr>
        <w:spacing w:after="120"/>
        <w:ind w:left="284" w:hanging="284"/>
        <w:contextualSpacing w:val="0"/>
        <w:rPr>
          <w:rFonts w:eastAsiaTheme="minorEastAsia" w:cstheme="minorHAnsi"/>
          <w:sz w:val="24"/>
          <w:szCs w:val="24"/>
          <w:lang w:eastAsia="en-AU"/>
        </w:rPr>
      </w:pPr>
      <w:r w:rsidRPr="00FA6E46">
        <w:rPr>
          <w:rFonts w:eastAsiaTheme="minorEastAsia" w:cstheme="minorHAnsi"/>
          <w:sz w:val="24"/>
          <w:szCs w:val="24"/>
          <w:lang w:eastAsia="en-AU"/>
        </w:rPr>
        <w:t>Briefly describe how each document demonstrates quality practice evidence.</w:t>
      </w:r>
    </w:p>
    <w:p w14:paraId="4D0D408E" w14:textId="74E29367" w:rsidR="005C41E7" w:rsidRDefault="005C41E7" w:rsidP="005C41E7">
      <w:pPr>
        <w:rPr>
          <w:rFonts w:eastAsiaTheme="minorEastAsia" w:cstheme="minorHAnsi"/>
          <w:sz w:val="24"/>
          <w:szCs w:val="24"/>
          <w:lang w:eastAsia="en-AU"/>
        </w:rPr>
      </w:pPr>
      <w:r>
        <w:rPr>
          <w:rFonts w:eastAsiaTheme="minorEastAsia" w:cstheme="minorHAnsi"/>
          <w:sz w:val="24"/>
          <w:szCs w:val="24"/>
          <w:lang w:eastAsia="en-AU"/>
        </w:rPr>
        <w:br w:type="page"/>
      </w:r>
    </w:p>
    <w:tbl>
      <w:tblPr>
        <w:tblStyle w:val="TableGrid"/>
        <w:tblW w:w="0" w:type="auto"/>
        <w:tblLayout w:type="fixed"/>
        <w:tblLook w:val="04A0" w:firstRow="1" w:lastRow="0" w:firstColumn="1" w:lastColumn="0" w:noHBand="0" w:noVBand="1"/>
      </w:tblPr>
      <w:tblGrid>
        <w:gridCol w:w="1555"/>
        <w:gridCol w:w="3685"/>
        <w:gridCol w:w="4954"/>
      </w:tblGrid>
      <w:tr w:rsidR="009E3E5A" w:rsidRPr="00492C87" w14:paraId="54FC178C" w14:textId="77777777" w:rsidTr="00E10F69">
        <w:tc>
          <w:tcPr>
            <w:tcW w:w="10194" w:type="dxa"/>
            <w:gridSpan w:val="3"/>
            <w:shd w:val="clear" w:color="auto" w:fill="1F3864" w:themeFill="accent1" w:themeFillShade="80"/>
          </w:tcPr>
          <w:p w14:paraId="69C2C563" w14:textId="77777777" w:rsidR="009E3E5A" w:rsidRDefault="009E3E5A" w:rsidP="009E3E5A">
            <w:pPr>
              <w:pStyle w:val="Heading1GSA"/>
              <w:spacing w:before="0" w:line="276" w:lineRule="auto"/>
              <w:jc w:val="center"/>
              <w:rPr>
                <w:rFonts w:asciiTheme="minorHAnsi" w:hAnsiTheme="minorHAnsi" w:cstheme="minorHAnsi"/>
                <w:b w:val="0"/>
                <w:bCs w:val="0"/>
                <w:color w:val="FFFFFF" w:themeColor="background1"/>
                <w:sz w:val="28"/>
                <w:szCs w:val="28"/>
                <w:lang w:val="en-US"/>
              </w:rPr>
            </w:pPr>
            <w:r>
              <w:rPr>
                <w:rFonts w:asciiTheme="minorHAnsi" w:hAnsiTheme="minorHAnsi" w:cstheme="minorHAnsi"/>
                <w:b w:val="0"/>
                <w:bCs w:val="0"/>
                <w:color w:val="FFFFFF" w:themeColor="background1"/>
                <w:sz w:val="28"/>
                <w:szCs w:val="28"/>
                <w:lang w:val="en-US"/>
              </w:rPr>
              <w:t>Task 3: Collecting information: QA 2 Children’s Health and Safety</w:t>
            </w:r>
          </w:p>
          <w:p w14:paraId="556669F7" w14:textId="701B49CB" w:rsidR="009E3E5A" w:rsidRPr="00492C87" w:rsidRDefault="009E3E5A" w:rsidP="009E3E5A">
            <w:pPr>
              <w:autoSpaceDE w:val="0"/>
              <w:autoSpaceDN w:val="0"/>
              <w:adjustRightInd w:val="0"/>
              <w:spacing w:line="360" w:lineRule="auto"/>
              <w:jc w:val="center"/>
              <w:rPr>
                <w:rFonts w:cstheme="minorHAnsi"/>
                <w:color w:val="FFFFFF" w:themeColor="background1"/>
                <w:sz w:val="28"/>
                <w:szCs w:val="28"/>
              </w:rPr>
            </w:pPr>
            <w:r w:rsidRPr="00A5152C">
              <w:rPr>
                <w:rFonts w:cstheme="minorHAnsi"/>
                <w:color w:val="FFFFFF" w:themeColor="background1"/>
                <w:sz w:val="28"/>
                <w:szCs w:val="28"/>
                <w:lang w:val="en-US"/>
              </w:rPr>
              <w:t>Part B: Using documentation to collect evidence of practices</w:t>
            </w:r>
          </w:p>
        </w:tc>
      </w:tr>
      <w:tr w:rsidR="009E3E5A" w14:paraId="7F8A2CE4" w14:textId="77777777" w:rsidTr="00E10F69">
        <w:trPr>
          <w:trHeight w:val="402"/>
        </w:trPr>
        <w:tc>
          <w:tcPr>
            <w:tcW w:w="1555" w:type="dxa"/>
            <w:shd w:val="clear" w:color="auto" w:fill="DEEAF6" w:themeFill="accent5" w:themeFillTint="33"/>
          </w:tcPr>
          <w:p w14:paraId="51C21E0D" w14:textId="30C6931D" w:rsidR="009E3E5A" w:rsidRPr="009E3E5A" w:rsidRDefault="009E3E5A" w:rsidP="009E3E5A">
            <w:pPr>
              <w:spacing w:before="120" w:after="120"/>
              <w:rPr>
                <w:rFonts w:cstheme="minorHAnsi"/>
                <w:b/>
                <w:bCs/>
                <w:sz w:val="24"/>
                <w:szCs w:val="24"/>
              </w:rPr>
            </w:pPr>
            <w:r w:rsidRPr="009E3E5A">
              <w:rPr>
                <w:rFonts w:cstheme="minorHAnsi"/>
                <w:b/>
                <w:bCs/>
                <w:sz w:val="24"/>
                <w:szCs w:val="24"/>
              </w:rPr>
              <w:t>Standard 2.1</w:t>
            </w:r>
          </w:p>
        </w:tc>
        <w:tc>
          <w:tcPr>
            <w:tcW w:w="3685" w:type="dxa"/>
            <w:shd w:val="clear" w:color="auto" w:fill="DEEAF6" w:themeFill="accent5" w:themeFillTint="33"/>
          </w:tcPr>
          <w:p w14:paraId="1F07BC88" w14:textId="4D068884" w:rsidR="009E3E5A" w:rsidRPr="009E3E5A" w:rsidRDefault="009E3E5A" w:rsidP="009E3E5A">
            <w:pPr>
              <w:spacing w:before="120" w:after="120"/>
              <w:rPr>
                <w:rFonts w:cstheme="minorHAnsi"/>
                <w:b/>
                <w:bCs/>
                <w:sz w:val="24"/>
                <w:szCs w:val="24"/>
              </w:rPr>
            </w:pPr>
            <w:r w:rsidRPr="009E3E5A">
              <w:rPr>
                <w:rStyle w:val="TabletextChar"/>
                <w:b/>
                <w:bCs/>
              </w:rPr>
              <w:t>Each child’s health and physical activity is supported and promoted</w:t>
            </w:r>
            <w:r w:rsidRPr="009E3E5A">
              <w:rPr>
                <w:rFonts w:cstheme="minorHAnsi"/>
                <w:sz w:val="24"/>
                <w:szCs w:val="24"/>
              </w:rPr>
              <w:t xml:space="preserve">. </w:t>
            </w:r>
          </w:p>
        </w:tc>
        <w:tc>
          <w:tcPr>
            <w:tcW w:w="4954" w:type="dxa"/>
            <w:shd w:val="clear" w:color="auto" w:fill="DEEAF6" w:themeFill="accent5" w:themeFillTint="33"/>
          </w:tcPr>
          <w:p w14:paraId="6620487F" w14:textId="0EB006A6" w:rsidR="009E3E5A" w:rsidRPr="009E3E5A" w:rsidRDefault="009E3E5A" w:rsidP="009E3E5A">
            <w:pPr>
              <w:spacing w:before="120" w:after="120"/>
              <w:rPr>
                <w:rFonts w:cstheme="minorHAnsi"/>
                <w:b/>
                <w:bCs/>
                <w:sz w:val="24"/>
                <w:szCs w:val="24"/>
              </w:rPr>
            </w:pPr>
            <w:r w:rsidRPr="009E3E5A">
              <w:rPr>
                <w:rFonts w:cstheme="minorHAnsi"/>
                <w:b/>
                <w:bCs/>
                <w:sz w:val="24"/>
                <w:szCs w:val="24"/>
              </w:rPr>
              <w:t>Documents I can use as evidence</w:t>
            </w:r>
          </w:p>
        </w:tc>
      </w:tr>
      <w:tr w:rsidR="009E3E5A" w14:paraId="14F7D1EA" w14:textId="77777777" w:rsidTr="00E10F69">
        <w:trPr>
          <w:trHeight w:val="270"/>
        </w:trPr>
        <w:tc>
          <w:tcPr>
            <w:tcW w:w="1555" w:type="dxa"/>
            <w:vMerge w:val="restart"/>
            <w:shd w:val="clear" w:color="auto" w:fill="auto"/>
          </w:tcPr>
          <w:p w14:paraId="2E639DFA" w14:textId="2B63C736" w:rsidR="009E3E5A" w:rsidRPr="009E3E5A" w:rsidRDefault="009E3E5A" w:rsidP="009E3E5A">
            <w:pPr>
              <w:pStyle w:val="NormalGSA"/>
              <w:rPr>
                <w:b/>
                <w:bCs/>
              </w:rPr>
            </w:pPr>
            <w:r w:rsidRPr="009E3E5A">
              <w:t>Wellbeing and comfort</w:t>
            </w:r>
          </w:p>
        </w:tc>
        <w:tc>
          <w:tcPr>
            <w:tcW w:w="3685" w:type="dxa"/>
            <w:vMerge w:val="restart"/>
            <w:shd w:val="clear" w:color="auto" w:fill="auto"/>
          </w:tcPr>
          <w:p w14:paraId="3EB03F49" w14:textId="2DDE3BC9" w:rsidR="009E3E5A" w:rsidRPr="009E3E5A" w:rsidRDefault="009E3E5A" w:rsidP="009E3E5A">
            <w:pPr>
              <w:pStyle w:val="NormalGSA"/>
              <w:rPr>
                <w:b/>
                <w:bCs/>
              </w:rPr>
            </w:pPr>
            <w:r w:rsidRPr="009E3E5A">
              <w:t>Element 2.1.1 Each child’s wellbeing and comfort is provided for, including appropriate opportunities to meet each child’s need for sleep, rest and relaxation.</w:t>
            </w:r>
          </w:p>
        </w:tc>
        <w:tc>
          <w:tcPr>
            <w:tcW w:w="4954" w:type="dxa"/>
            <w:shd w:val="clear" w:color="auto" w:fill="auto"/>
          </w:tcPr>
          <w:p w14:paraId="5C8C1A01" w14:textId="42000A35" w:rsidR="009E3E5A" w:rsidRPr="009E3E5A" w:rsidRDefault="009E3E5A" w:rsidP="009E3E5A">
            <w:pPr>
              <w:spacing w:before="120" w:after="120"/>
              <w:rPr>
                <w:rFonts w:cstheme="minorHAnsi"/>
                <w:sz w:val="24"/>
                <w:szCs w:val="24"/>
              </w:rPr>
            </w:pPr>
            <w:r w:rsidRPr="009E3E5A">
              <w:rPr>
                <w:rFonts w:cstheme="minorHAnsi"/>
                <w:sz w:val="24"/>
                <w:szCs w:val="24"/>
              </w:rPr>
              <w:t>Doc 1:</w:t>
            </w:r>
            <w:r w:rsidR="00E10F69">
              <w:rPr>
                <w:rFonts w:cstheme="minorHAnsi"/>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p w14:paraId="0D0CDC7E" w14:textId="560A9052" w:rsidR="009E3E5A" w:rsidRDefault="009E3E5A" w:rsidP="009E3E5A">
            <w:pPr>
              <w:spacing w:before="120" w:after="120"/>
              <w:rPr>
                <w:rFonts w:cstheme="minorHAnsi"/>
                <w:sz w:val="24"/>
                <w:szCs w:val="24"/>
              </w:rPr>
            </w:pPr>
            <w:r w:rsidRPr="009E3E5A">
              <w:rPr>
                <w:rFonts w:cstheme="minorHAnsi"/>
                <w:sz w:val="24"/>
                <w:szCs w:val="24"/>
              </w:rPr>
              <w:t>How this doc. demonstrates quality practice evidence:</w:t>
            </w:r>
            <w:r w:rsidR="00E10F69">
              <w:rPr>
                <w:rFonts w:cstheme="minorHAnsi"/>
                <w:sz w:val="24"/>
                <w:szCs w:val="24"/>
              </w:rPr>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fldChar w:fldCharType="end"/>
            </w:r>
          </w:p>
          <w:p w14:paraId="59B8789C" w14:textId="611C12DF" w:rsidR="009E3E5A" w:rsidRDefault="009E3E5A" w:rsidP="009E3E5A">
            <w:pPr>
              <w:spacing w:before="120" w:after="120"/>
              <w:rPr>
                <w:rFonts w:cstheme="minorHAnsi"/>
                <w:b/>
                <w:bCs/>
                <w:sz w:val="24"/>
                <w:szCs w:val="24"/>
              </w:rPr>
            </w:pPr>
          </w:p>
        </w:tc>
      </w:tr>
      <w:tr w:rsidR="009E3E5A" w14:paraId="07708B01" w14:textId="77777777" w:rsidTr="00E10F69">
        <w:trPr>
          <w:trHeight w:val="270"/>
        </w:trPr>
        <w:tc>
          <w:tcPr>
            <w:tcW w:w="1555" w:type="dxa"/>
            <w:vMerge/>
            <w:shd w:val="clear" w:color="auto" w:fill="auto"/>
          </w:tcPr>
          <w:p w14:paraId="08B69B24" w14:textId="77777777" w:rsidR="009E3E5A" w:rsidRDefault="009E3E5A" w:rsidP="00126716">
            <w:pPr>
              <w:spacing w:before="120" w:after="120"/>
              <w:rPr>
                <w:rFonts w:cstheme="minorHAnsi"/>
                <w:b/>
                <w:bCs/>
                <w:sz w:val="24"/>
                <w:szCs w:val="24"/>
              </w:rPr>
            </w:pPr>
          </w:p>
        </w:tc>
        <w:tc>
          <w:tcPr>
            <w:tcW w:w="3685" w:type="dxa"/>
            <w:vMerge/>
            <w:shd w:val="clear" w:color="auto" w:fill="auto"/>
          </w:tcPr>
          <w:p w14:paraId="606A5CD6" w14:textId="77777777" w:rsidR="009E3E5A" w:rsidRDefault="009E3E5A" w:rsidP="00126716">
            <w:pPr>
              <w:spacing w:before="120" w:after="120"/>
              <w:rPr>
                <w:rFonts w:cstheme="minorHAnsi"/>
                <w:b/>
                <w:bCs/>
                <w:sz w:val="24"/>
                <w:szCs w:val="24"/>
              </w:rPr>
            </w:pPr>
          </w:p>
        </w:tc>
        <w:tc>
          <w:tcPr>
            <w:tcW w:w="4954" w:type="dxa"/>
            <w:shd w:val="clear" w:color="auto" w:fill="auto"/>
          </w:tcPr>
          <w:p w14:paraId="5F2D81F6" w14:textId="7D46C8CA" w:rsidR="009E3E5A" w:rsidRDefault="009E3E5A" w:rsidP="009E3E5A">
            <w:pPr>
              <w:pStyle w:val="NormalGSA"/>
            </w:pPr>
            <w:r>
              <w:t>Doc 2:</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61825C4E" w14:textId="32550004"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r w:rsidR="00E10F69">
              <w:rPr>
                <w:rFonts w:eastAsiaTheme="minorHAnsi"/>
              </w:rPr>
              <w:t xml:space="preserve"> </w:t>
            </w:r>
          </w:p>
          <w:p w14:paraId="6B7876C0" w14:textId="3448A22D" w:rsidR="009E3E5A" w:rsidRPr="009E3E5A" w:rsidRDefault="009E3E5A" w:rsidP="009E3E5A">
            <w:pPr>
              <w:pStyle w:val="NormalGSA"/>
            </w:pPr>
          </w:p>
        </w:tc>
      </w:tr>
      <w:tr w:rsidR="009E3E5A" w14:paraId="6F5D3D9A" w14:textId="77777777" w:rsidTr="00E10F69">
        <w:trPr>
          <w:trHeight w:val="270"/>
        </w:trPr>
        <w:tc>
          <w:tcPr>
            <w:tcW w:w="1555" w:type="dxa"/>
            <w:vMerge w:val="restart"/>
            <w:shd w:val="clear" w:color="auto" w:fill="auto"/>
          </w:tcPr>
          <w:p w14:paraId="75AB0322" w14:textId="05D0698A" w:rsidR="009E3E5A" w:rsidRDefault="009E3E5A" w:rsidP="009E3E5A">
            <w:pPr>
              <w:pStyle w:val="NormalGSA"/>
              <w:rPr>
                <w:b/>
                <w:bCs/>
              </w:rPr>
            </w:pPr>
            <w:r>
              <w:t>Health practices and procedures</w:t>
            </w:r>
          </w:p>
        </w:tc>
        <w:tc>
          <w:tcPr>
            <w:tcW w:w="3685" w:type="dxa"/>
            <w:vMerge w:val="restart"/>
            <w:shd w:val="clear" w:color="auto" w:fill="auto"/>
          </w:tcPr>
          <w:p w14:paraId="3CA41661" w14:textId="276D9393" w:rsidR="009E3E5A" w:rsidRDefault="009E3E5A" w:rsidP="009E3E5A">
            <w:pPr>
              <w:pStyle w:val="NormalGSA"/>
              <w:rPr>
                <w:b/>
                <w:bCs/>
              </w:rPr>
            </w:pPr>
            <w:r>
              <w:t>Element 2.1.2 Effective illness and injury management and hygiene practices are promoted and implemented.</w:t>
            </w:r>
          </w:p>
        </w:tc>
        <w:tc>
          <w:tcPr>
            <w:tcW w:w="4954" w:type="dxa"/>
            <w:shd w:val="clear" w:color="auto" w:fill="auto"/>
          </w:tcPr>
          <w:p w14:paraId="31C329F9" w14:textId="31CA2CF0" w:rsidR="009E3E5A" w:rsidRDefault="009E3E5A" w:rsidP="009E3E5A">
            <w:pPr>
              <w:pStyle w:val="NormalGSA"/>
            </w:pPr>
            <w:r>
              <w:t>Doc 1:</w:t>
            </w:r>
            <w:r w:rsidR="00E10F69" w:rsidRPr="00287488">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272DF872" w14:textId="69A966F9"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023CBE4D" w14:textId="049F7DD5" w:rsidR="009E3E5A" w:rsidRDefault="009E3E5A" w:rsidP="009E3E5A">
            <w:pPr>
              <w:pStyle w:val="NormalGSA"/>
              <w:rPr>
                <w:b/>
                <w:bCs/>
              </w:rPr>
            </w:pPr>
          </w:p>
        </w:tc>
      </w:tr>
      <w:tr w:rsidR="009E3E5A" w14:paraId="037FF3F6" w14:textId="77777777" w:rsidTr="00E10F69">
        <w:trPr>
          <w:trHeight w:val="270"/>
        </w:trPr>
        <w:tc>
          <w:tcPr>
            <w:tcW w:w="1555" w:type="dxa"/>
            <w:vMerge/>
            <w:shd w:val="clear" w:color="auto" w:fill="auto"/>
          </w:tcPr>
          <w:p w14:paraId="63A85174" w14:textId="77777777" w:rsidR="009E3E5A" w:rsidRDefault="009E3E5A" w:rsidP="00126716">
            <w:pPr>
              <w:spacing w:before="120" w:after="120"/>
              <w:rPr>
                <w:rFonts w:cstheme="minorHAnsi"/>
                <w:b/>
                <w:bCs/>
                <w:sz w:val="24"/>
                <w:szCs w:val="24"/>
              </w:rPr>
            </w:pPr>
          </w:p>
        </w:tc>
        <w:tc>
          <w:tcPr>
            <w:tcW w:w="3685" w:type="dxa"/>
            <w:vMerge/>
            <w:shd w:val="clear" w:color="auto" w:fill="auto"/>
          </w:tcPr>
          <w:p w14:paraId="4B49B75E" w14:textId="77777777" w:rsidR="009E3E5A" w:rsidRDefault="009E3E5A" w:rsidP="00126716">
            <w:pPr>
              <w:spacing w:before="120" w:after="120"/>
              <w:rPr>
                <w:rFonts w:cstheme="minorHAnsi"/>
                <w:b/>
                <w:bCs/>
                <w:sz w:val="24"/>
                <w:szCs w:val="24"/>
              </w:rPr>
            </w:pPr>
          </w:p>
        </w:tc>
        <w:tc>
          <w:tcPr>
            <w:tcW w:w="4954" w:type="dxa"/>
            <w:shd w:val="clear" w:color="auto" w:fill="auto"/>
          </w:tcPr>
          <w:p w14:paraId="4F366E32" w14:textId="33282CDF" w:rsidR="009E3E5A" w:rsidRDefault="009E3E5A" w:rsidP="009E3E5A">
            <w:pPr>
              <w:pStyle w:val="NormalGSA"/>
            </w:pPr>
            <w:r>
              <w:t>Doc 2:</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762E52A5" w14:textId="3640AD83"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r w:rsidR="00E10F69">
              <w:rPr>
                <w:rFonts w:eastAsiaTheme="minorHAnsi"/>
              </w:rPr>
              <w:t xml:space="preserve"> </w:t>
            </w:r>
          </w:p>
          <w:p w14:paraId="660C5E06" w14:textId="77777777" w:rsidR="009E3E5A" w:rsidRDefault="009E3E5A" w:rsidP="00126716">
            <w:pPr>
              <w:spacing w:before="120" w:after="120"/>
              <w:rPr>
                <w:rFonts w:cstheme="minorHAnsi"/>
                <w:b/>
                <w:bCs/>
                <w:sz w:val="24"/>
                <w:szCs w:val="24"/>
              </w:rPr>
            </w:pPr>
          </w:p>
        </w:tc>
      </w:tr>
      <w:tr w:rsidR="009E3E5A" w14:paraId="19333CC7" w14:textId="77777777" w:rsidTr="00E10F69">
        <w:trPr>
          <w:trHeight w:val="270"/>
        </w:trPr>
        <w:tc>
          <w:tcPr>
            <w:tcW w:w="1555" w:type="dxa"/>
            <w:vMerge w:val="restart"/>
            <w:shd w:val="clear" w:color="auto" w:fill="auto"/>
          </w:tcPr>
          <w:p w14:paraId="7971B8E2" w14:textId="5B0BAA9A" w:rsidR="009E3E5A" w:rsidRDefault="009E3E5A" w:rsidP="009E3E5A">
            <w:pPr>
              <w:pStyle w:val="NormalGSA"/>
              <w:rPr>
                <w:b/>
                <w:bCs/>
              </w:rPr>
            </w:pPr>
            <w:r>
              <w:t>Healthy lifestyle</w:t>
            </w:r>
          </w:p>
        </w:tc>
        <w:tc>
          <w:tcPr>
            <w:tcW w:w="3685" w:type="dxa"/>
            <w:vMerge w:val="restart"/>
            <w:shd w:val="clear" w:color="auto" w:fill="auto"/>
          </w:tcPr>
          <w:p w14:paraId="1ACEA513" w14:textId="699CAE49" w:rsidR="009E3E5A" w:rsidRDefault="009E3E5A" w:rsidP="009E3E5A">
            <w:pPr>
              <w:pStyle w:val="NormalGSA"/>
              <w:rPr>
                <w:b/>
                <w:bCs/>
              </w:rPr>
            </w:pPr>
            <w:r>
              <w:t>Element 2.1.3 Healthy eating and physical activity is promoted and is appropriate for each child.</w:t>
            </w:r>
          </w:p>
        </w:tc>
        <w:tc>
          <w:tcPr>
            <w:tcW w:w="4954" w:type="dxa"/>
            <w:shd w:val="clear" w:color="auto" w:fill="auto"/>
          </w:tcPr>
          <w:p w14:paraId="398D43B3" w14:textId="377A45BE" w:rsidR="009E3E5A" w:rsidRDefault="009E3E5A" w:rsidP="009E3E5A">
            <w:pPr>
              <w:pStyle w:val="NormalGSA"/>
            </w:pPr>
            <w:r>
              <w:t>Doc 1:</w:t>
            </w:r>
            <w:r w:rsidR="00E10F69" w:rsidRPr="00287488">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r w:rsidR="00E10F69">
              <w:rPr>
                <w:rFonts w:eastAsiaTheme="minorHAnsi"/>
              </w:rPr>
              <w:t xml:space="preserve"> </w:t>
            </w:r>
          </w:p>
          <w:p w14:paraId="7B6AFA46" w14:textId="67C16450"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67112E89" w14:textId="39CFF188" w:rsidR="009E3E5A" w:rsidRDefault="009E3E5A" w:rsidP="009E3E5A">
            <w:pPr>
              <w:spacing w:before="120" w:after="120"/>
              <w:rPr>
                <w:rFonts w:cstheme="minorHAnsi"/>
                <w:b/>
                <w:bCs/>
                <w:sz w:val="24"/>
                <w:szCs w:val="24"/>
              </w:rPr>
            </w:pPr>
          </w:p>
        </w:tc>
      </w:tr>
      <w:tr w:rsidR="009E3E5A" w14:paraId="432884AA" w14:textId="77777777" w:rsidTr="00E10F69">
        <w:trPr>
          <w:trHeight w:val="270"/>
        </w:trPr>
        <w:tc>
          <w:tcPr>
            <w:tcW w:w="1555" w:type="dxa"/>
            <w:vMerge/>
            <w:shd w:val="clear" w:color="auto" w:fill="auto"/>
          </w:tcPr>
          <w:p w14:paraId="23888D4B" w14:textId="77777777" w:rsidR="009E3E5A" w:rsidRDefault="009E3E5A" w:rsidP="009E3E5A">
            <w:pPr>
              <w:spacing w:before="120" w:after="120"/>
              <w:rPr>
                <w:rFonts w:cstheme="minorHAnsi"/>
                <w:b/>
                <w:bCs/>
                <w:sz w:val="24"/>
                <w:szCs w:val="24"/>
              </w:rPr>
            </w:pPr>
          </w:p>
        </w:tc>
        <w:tc>
          <w:tcPr>
            <w:tcW w:w="3685" w:type="dxa"/>
            <w:vMerge/>
            <w:shd w:val="clear" w:color="auto" w:fill="auto"/>
          </w:tcPr>
          <w:p w14:paraId="48A1370F" w14:textId="77777777" w:rsidR="009E3E5A" w:rsidRDefault="009E3E5A" w:rsidP="009E3E5A">
            <w:pPr>
              <w:spacing w:before="120" w:after="120"/>
              <w:rPr>
                <w:rFonts w:cstheme="minorHAnsi"/>
                <w:b/>
                <w:bCs/>
                <w:sz w:val="24"/>
                <w:szCs w:val="24"/>
              </w:rPr>
            </w:pPr>
          </w:p>
        </w:tc>
        <w:tc>
          <w:tcPr>
            <w:tcW w:w="4954" w:type="dxa"/>
            <w:shd w:val="clear" w:color="auto" w:fill="auto"/>
          </w:tcPr>
          <w:p w14:paraId="52103DE0" w14:textId="7EC9B8E3" w:rsidR="009E3E5A" w:rsidRDefault="009E3E5A" w:rsidP="009E3E5A">
            <w:pPr>
              <w:pStyle w:val="NormalGSA"/>
            </w:pPr>
            <w:r>
              <w:t>Doc 2:</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54228A53" w14:textId="34016C61"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6BCA18DB" w14:textId="77777777" w:rsidR="009E3E5A" w:rsidRDefault="009E3E5A" w:rsidP="009E3E5A">
            <w:pPr>
              <w:spacing w:before="120" w:after="120"/>
              <w:rPr>
                <w:rFonts w:cstheme="minorHAnsi"/>
                <w:b/>
                <w:bCs/>
                <w:sz w:val="24"/>
                <w:szCs w:val="24"/>
              </w:rPr>
            </w:pPr>
          </w:p>
        </w:tc>
      </w:tr>
      <w:tr w:rsidR="009E3E5A" w14:paraId="29316C21" w14:textId="77777777" w:rsidTr="00E10F69">
        <w:trPr>
          <w:trHeight w:val="394"/>
        </w:trPr>
        <w:tc>
          <w:tcPr>
            <w:tcW w:w="1555" w:type="dxa"/>
            <w:shd w:val="clear" w:color="auto" w:fill="DEEAF6" w:themeFill="accent5" w:themeFillTint="33"/>
          </w:tcPr>
          <w:p w14:paraId="103BD251" w14:textId="745F787A" w:rsidR="009E3E5A" w:rsidRDefault="009E3E5A" w:rsidP="009E3E5A">
            <w:pPr>
              <w:spacing w:before="120" w:after="120"/>
              <w:rPr>
                <w:rFonts w:cstheme="minorHAnsi"/>
                <w:b/>
                <w:bCs/>
                <w:sz w:val="24"/>
                <w:szCs w:val="24"/>
              </w:rPr>
            </w:pPr>
            <w:r w:rsidRPr="009E3E5A">
              <w:rPr>
                <w:rFonts w:cstheme="minorHAnsi"/>
                <w:b/>
                <w:bCs/>
                <w:sz w:val="24"/>
                <w:szCs w:val="24"/>
              </w:rPr>
              <w:t>Standard 2.</w:t>
            </w:r>
            <w:r>
              <w:rPr>
                <w:rFonts w:cstheme="minorHAnsi"/>
                <w:b/>
                <w:bCs/>
                <w:sz w:val="24"/>
                <w:szCs w:val="24"/>
              </w:rPr>
              <w:t>2</w:t>
            </w:r>
          </w:p>
        </w:tc>
        <w:tc>
          <w:tcPr>
            <w:tcW w:w="3685" w:type="dxa"/>
            <w:shd w:val="clear" w:color="auto" w:fill="DEEAF6" w:themeFill="accent5" w:themeFillTint="33"/>
          </w:tcPr>
          <w:p w14:paraId="62001FC7" w14:textId="403B30C6" w:rsidR="009E3E5A" w:rsidRPr="009E3E5A" w:rsidRDefault="009E3E5A" w:rsidP="009E3E5A">
            <w:pPr>
              <w:pStyle w:val="NormalGSA"/>
              <w:rPr>
                <w:b/>
                <w:bCs/>
              </w:rPr>
            </w:pPr>
            <w:r w:rsidRPr="009E3E5A">
              <w:rPr>
                <w:b/>
                <w:bCs/>
              </w:rPr>
              <w:t xml:space="preserve">Each child is protected. </w:t>
            </w:r>
          </w:p>
        </w:tc>
        <w:tc>
          <w:tcPr>
            <w:tcW w:w="4954" w:type="dxa"/>
            <w:shd w:val="clear" w:color="auto" w:fill="DEEAF6" w:themeFill="accent5" w:themeFillTint="33"/>
          </w:tcPr>
          <w:p w14:paraId="5DAF4D32" w14:textId="3954C2F9" w:rsidR="009E3E5A" w:rsidRPr="009E3E5A" w:rsidRDefault="009E3E5A" w:rsidP="009E3E5A">
            <w:pPr>
              <w:pStyle w:val="NormalGSA"/>
              <w:rPr>
                <w:b/>
                <w:bCs/>
              </w:rPr>
            </w:pPr>
            <w:r w:rsidRPr="009E3E5A">
              <w:rPr>
                <w:b/>
                <w:bCs/>
              </w:rPr>
              <w:t>Documents I can use as evidence</w:t>
            </w:r>
          </w:p>
        </w:tc>
      </w:tr>
      <w:tr w:rsidR="009E3E5A" w14:paraId="7AABA013" w14:textId="77777777" w:rsidTr="00E10F69">
        <w:trPr>
          <w:trHeight w:val="394"/>
        </w:trPr>
        <w:tc>
          <w:tcPr>
            <w:tcW w:w="1555" w:type="dxa"/>
            <w:vMerge w:val="restart"/>
            <w:shd w:val="clear" w:color="auto" w:fill="auto"/>
          </w:tcPr>
          <w:p w14:paraId="6AA2D13C" w14:textId="18A4DF83" w:rsidR="009E3E5A" w:rsidRDefault="009E3E5A" w:rsidP="009E3E5A">
            <w:pPr>
              <w:pStyle w:val="NormalGSA"/>
              <w:rPr>
                <w:b/>
                <w:bCs/>
              </w:rPr>
            </w:pPr>
            <w:r>
              <w:t>Supervision</w:t>
            </w:r>
          </w:p>
        </w:tc>
        <w:tc>
          <w:tcPr>
            <w:tcW w:w="3685" w:type="dxa"/>
            <w:vMerge w:val="restart"/>
            <w:shd w:val="clear" w:color="auto" w:fill="auto"/>
          </w:tcPr>
          <w:p w14:paraId="0341C9CF" w14:textId="081F67CE" w:rsidR="009E3E5A" w:rsidRDefault="009E3E5A" w:rsidP="009E3E5A">
            <w:pPr>
              <w:pStyle w:val="NormalGSA"/>
              <w:rPr>
                <w:b/>
                <w:bCs/>
              </w:rPr>
            </w:pPr>
            <w:r>
              <w:t>Element 2.2.1 At all times, reasonable precautions and adequate supervision ensure children are protected from harm and hazard.</w:t>
            </w:r>
          </w:p>
        </w:tc>
        <w:tc>
          <w:tcPr>
            <w:tcW w:w="4954" w:type="dxa"/>
            <w:shd w:val="clear" w:color="auto" w:fill="auto"/>
          </w:tcPr>
          <w:p w14:paraId="51BFCFCA" w14:textId="3124D9B6" w:rsidR="009E3E5A" w:rsidRDefault="009E3E5A" w:rsidP="009E3E5A">
            <w:pPr>
              <w:pStyle w:val="NormalGSA"/>
            </w:pPr>
            <w:r>
              <w:t>Doc 1:</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333482">
              <w:t> </w:t>
            </w:r>
            <w:r w:rsidR="00333482">
              <w:t> </w:t>
            </w:r>
            <w:r w:rsidR="00333482">
              <w:t> </w:t>
            </w:r>
            <w:r w:rsidR="00333482">
              <w:t> </w:t>
            </w:r>
            <w:r w:rsidR="00333482">
              <w:t> </w:t>
            </w:r>
            <w:r w:rsidR="00E10F69" w:rsidRPr="00287488">
              <w:rPr>
                <w:rFonts w:eastAsiaTheme="minorHAnsi"/>
              </w:rPr>
              <w:fldChar w:fldCharType="end"/>
            </w:r>
          </w:p>
          <w:p w14:paraId="46935957" w14:textId="5E3E8EA4"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680DF638" w14:textId="43067AD3" w:rsidR="009E3E5A" w:rsidRDefault="009E3E5A" w:rsidP="009E3E5A">
            <w:pPr>
              <w:spacing w:before="120" w:after="120"/>
              <w:rPr>
                <w:rFonts w:cstheme="minorHAnsi"/>
                <w:b/>
                <w:bCs/>
                <w:sz w:val="24"/>
                <w:szCs w:val="24"/>
              </w:rPr>
            </w:pPr>
          </w:p>
        </w:tc>
      </w:tr>
      <w:tr w:rsidR="009E3E5A" w14:paraId="313F633E" w14:textId="77777777" w:rsidTr="00E10F69">
        <w:trPr>
          <w:trHeight w:val="394"/>
        </w:trPr>
        <w:tc>
          <w:tcPr>
            <w:tcW w:w="1555" w:type="dxa"/>
            <w:vMerge/>
            <w:shd w:val="clear" w:color="auto" w:fill="auto"/>
          </w:tcPr>
          <w:p w14:paraId="0AE9DE04" w14:textId="77777777" w:rsidR="009E3E5A" w:rsidRDefault="009E3E5A" w:rsidP="009E3E5A">
            <w:pPr>
              <w:spacing w:before="120" w:after="120"/>
              <w:rPr>
                <w:rFonts w:cstheme="minorHAnsi"/>
                <w:b/>
                <w:bCs/>
                <w:sz w:val="24"/>
                <w:szCs w:val="24"/>
              </w:rPr>
            </w:pPr>
          </w:p>
        </w:tc>
        <w:tc>
          <w:tcPr>
            <w:tcW w:w="3685" w:type="dxa"/>
            <w:vMerge/>
            <w:shd w:val="clear" w:color="auto" w:fill="auto"/>
          </w:tcPr>
          <w:p w14:paraId="48F6E6F1" w14:textId="77777777" w:rsidR="009E3E5A" w:rsidRDefault="009E3E5A" w:rsidP="009E3E5A">
            <w:pPr>
              <w:spacing w:before="120" w:after="120"/>
              <w:rPr>
                <w:rFonts w:cstheme="minorHAnsi"/>
                <w:b/>
                <w:bCs/>
                <w:sz w:val="24"/>
                <w:szCs w:val="24"/>
              </w:rPr>
            </w:pPr>
          </w:p>
        </w:tc>
        <w:tc>
          <w:tcPr>
            <w:tcW w:w="4954" w:type="dxa"/>
            <w:shd w:val="clear" w:color="auto" w:fill="auto"/>
          </w:tcPr>
          <w:p w14:paraId="1DD73A18" w14:textId="294969D7" w:rsidR="009E3E5A" w:rsidRDefault="009E3E5A" w:rsidP="009E3E5A">
            <w:pPr>
              <w:pStyle w:val="NormalGSA"/>
            </w:pPr>
            <w:r>
              <w:t>Doc 2:</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64DC7C3D" w14:textId="1F4D12F1"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25290206" w14:textId="486FFA80" w:rsidR="009E3E5A" w:rsidRDefault="009E3E5A" w:rsidP="009E3E5A">
            <w:pPr>
              <w:spacing w:before="120" w:after="120"/>
              <w:rPr>
                <w:rFonts w:cstheme="minorHAnsi"/>
                <w:b/>
                <w:bCs/>
                <w:sz w:val="24"/>
                <w:szCs w:val="24"/>
              </w:rPr>
            </w:pPr>
          </w:p>
        </w:tc>
      </w:tr>
      <w:tr w:rsidR="009E3E5A" w14:paraId="0CDE4D0B" w14:textId="77777777" w:rsidTr="00E10F69">
        <w:trPr>
          <w:trHeight w:val="394"/>
        </w:trPr>
        <w:tc>
          <w:tcPr>
            <w:tcW w:w="1555" w:type="dxa"/>
            <w:vMerge w:val="restart"/>
            <w:shd w:val="clear" w:color="auto" w:fill="auto"/>
          </w:tcPr>
          <w:p w14:paraId="661B0AD7" w14:textId="1ECADF6F" w:rsidR="009E3E5A" w:rsidRDefault="009E3E5A" w:rsidP="009E3E5A">
            <w:pPr>
              <w:pStyle w:val="NormalGSA"/>
              <w:rPr>
                <w:b/>
                <w:bCs/>
              </w:rPr>
            </w:pPr>
            <w:r w:rsidRPr="003356A5">
              <w:t>Incident and emergency management</w:t>
            </w:r>
          </w:p>
        </w:tc>
        <w:tc>
          <w:tcPr>
            <w:tcW w:w="3685" w:type="dxa"/>
            <w:vMerge w:val="restart"/>
            <w:shd w:val="clear" w:color="auto" w:fill="auto"/>
          </w:tcPr>
          <w:p w14:paraId="367BDA3C" w14:textId="67EA61CA" w:rsidR="009E3E5A" w:rsidRDefault="009E3E5A" w:rsidP="009E3E5A">
            <w:pPr>
              <w:pStyle w:val="NormalGSA"/>
              <w:rPr>
                <w:b/>
                <w:bCs/>
              </w:rPr>
            </w:pPr>
            <w:r w:rsidRPr="003356A5">
              <w:t>Element 2.2.2 Plans to effectively manage incidents and emergencies are developed in consultation with relevant authorities, practised and implemented.</w:t>
            </w:r>
          </w:p>
        </w:tc>
        <w:tc>
          <w:tcPr>
            <w:tcW w:w="4954" w:type="dxa"/>
            <w:shd w:val="clear" w:color="auto" w:fill="auto"/>
          </w:tcPr>
          <w:p w14:paraId="17160E62" w14:textId="2534FAD8" w:rsidR="009E3E5A" w:rsidRDefault="009E3E5A" w:rsidP="009E3E5A">
            <w:pPr>
              <w:pStyle w:val="NormalGSA"/>
            </w:pPr>
            <w:r>
              <w:t>Doc 1:</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44327555" w14:textId="0776A79A"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67CF0ACD" w14:textId="4F7567C7" w:rsidR="009E3E5A" w:rsidRDefault="009E3E5A" w:rsidP="009E3E5A">
            <w:pPr>
              <w:spacing w:before="120" w:after="120"/>
              <w:rPr>
                <w:rFonts w:cstheme="minorHAnsi"/>
                <w:b/>
                <w:bCs/>
                <w:sz w:val="24"/>
                <w:szCs w:val="24"/>
              </w:rPr>
            </w:pPr>
          </w:p>
        </w:tc>
      </w:tr>
      <w:tr w:rsidR="009E3E5A" w14:paraId="3B5F2F9B" w14:textId="77777777" w:rsidTr="00E10F69">
        <w:trPr>
          <w:trHeight w:val="394"/>
        </w:trPr>
        <w:tc>
          <w:tcPr>
            <w:tcW w:w="1555" w:type="dxa"/>
            <w:vMerge/>
            <w:shd w:val="clear" w:color="auto" w:fill="auto"/>
          </w:tcPr>
          <w:p w14:paraId="37CA7207" w14:textId="77777777" w:rsidR="009E3E5A" w:rsidRDefault="009E3E5A" w:rsidP="009E3E5A">
            <w:pPr>
              <w:spacing w:before="120" w:after="120"/>
              <w:rPr>
                <w:rFonts w:cstheme="minorHAnsi"/>
                <w:b/>
                <w:bCs/>
                <w:sz w:val="24"/>
                <w:szCs w:val="24"/>
              </w:rPr>
            </w:pPr>
          </w:p>
        </w:tc>
        <w:tc>
          <w:tcPr>
            <w:tcW w:w="3685" w:type="dxa"/>
            <w:vMerge/>
            <w:shd w:val="clear" w:color="auto" w:fill="auto"/>
          </w:tcPr>
          <w:p w14:paraId="6C854358" w14:textId="77777777" w:rsidR="009E3E5A" w:rsidRDefault="009E3E5A" w:rsidP="009E3E5A">
            <w:pPr>
              <w:spacing w:before="120" w:after="120"/>
              <w:rPr>
                <w:rFonts w:cstheme="minorHAnsi"/>
                <w:b/>
                <w:bCs/>
                <w:sz w:val="24"/>
                <w:szCs w:val="24"/>
              </w:rPr>
            </w:pPr>
          </w:p>
        </w:tc>
        <w:tc>
          <w:tcPr>
            <w:tcW w:w="4954" w:type="dxa"/>
            <w:shd w:val="clear" w:color="auto" w:fill="auto"/>
          </w:tcPr>
          <w:p w14:paraId="5ECC0C67" w14:textId="56A15951" w:rsidR="009E3E5A" w:rsidRDefault="009E3E5A" w:rsidP="009E3E5A">
            <w:pPr>
              <w:pStyle w:val="NormalGSA"/>
            </w:pPr>
            <w:r>
              <w:t>Doc 2:</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5504B30B" w14:textId="35503307"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473E480F" w14:textId="125DE943" w:rsidR="009E3E5A" w:rsidRDefault="009E3E5A" w:rsidP="009E3E5A">
            <w:pPr>
              <w:spacing w:before="120" w:after="120"/>
              <w:rPr>
                <w:rFonts w:cstheme="minorHAnsi"/>
                <w:b/>
                <w:bCs/>
                <w:sz w:val="24"/>
                <w:szCs w:val="24"/>
              </w:rPr>
            </w:pPr>
          </w:p>
        </w:tc>
      </w:tr>
      <w:tr w:rsidR="009E3E5A" w14:paraId="461ED3C7" w14:textId="77777777" w:rsidTr="00E10F69">
        <w:trPr>
          <w:trHeight w:val="394"/>
        </w:trPr>
        <w:tc>
          <w:tcPr>
            <w:tcW w:w="1555" w:type="dxa"/>
            <w:vMerge w:val="restart"/>
            <w:shd w:val="clear" w:color="auto" w:fill="auto"/>
          </w:tcPr>
          <w:p w14:paraId="6942D5AA" w14:textId="336B86BC" w:rsidR="009E3E5A" w:rsidRDefault="009E3E5A" w:rsidP="009E3E5A">
            <w:pPr>
              <w:pStyle w:val="NormalGSA"/>
              <w:rPr>
                <w:b/>
                <w:bCs/>
              </w:rPr>
            </w:pPr>
            <w:r>
              <w:t>Child protection</w:t>
            </w:r>
          </w:p>
        </w:tc>
        <w:tc>
          <w:tcPr>
            <w:tcW w:w="3685" w:type="dxa"/>
            <w:vMerge w:val="restart"/>
            <w:shd w:val="clear" w:color="auto" w:fill="auto"/>
          </w:tcPr>
          <w:p w14:paraId="440BC3A8" w14:textId="3F1CAB5F" w:rsidR="009E3E5A" w:rsidRDefault="009E3E5A" w:rsidP="009E3E5A">
            <w:pPr>
              <w:pStyle w:val="NormalGSA"/>
              <w:rPr>
                <w:b/>
                <w:bCs/>
              </w:rPr>
            </w:pPr>
            <w:r>
              <w:t>Element 2.2.3 Management, educators and staff are aware of their roles and responsibilities to identify and respond to every child at risk of abuse or neglect.</w:t>
            </w:r>
          </w:p>
        </w:tc>
        <w:tc>
          <w:tcPr>
            <w:tcW w:w="4954" w:type="dxa"/>
            <w:shd w:val="clear" w:color="auto" w:fill="auto"/>
          </w:tcPr>
          <w:p w14:paraId="1A6181E5" w14:textId="1D895EAC" w:rsidR="009E3E5A" w:rsidRDefault="009E3E5A" w:rsidP="009E3E5A">
            <w:pPr>
              <w:pStyle w:val="NormalGSA"/>
            </w:pPr>
            <w:r>
              <w:t>Doc 1:</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29C0E81D" w14:textId="6F11479E" w:rsidR="009E3E5A" w:rsidRDefault="009E3E5A" w:rsidP="009E3E5A">
            <w:pPr>
              <w:pStyle w:val="NormalGSA"/>
            </w:pPr>
            <w:r>
              <w:t>How this doc. demonstrates quality practice evidence:</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4DB22413" w14:textId="464BE952" w:rsidR="009E3E5A" w:rsidRDefault="009E3E5A" w:rsidP="009E3E5A">
            <w:pPr>
              <w:spacing w:before="120" w:after="120"/>
              <w:rPr>
                <w:rFonts w:cstheme="minorHAnsi"/>
                <w:b/>
                <w:bCs/>
                <w:sz w:val="24"/>
                <w:szCs w:val="24"/>
              </w:rPr>
            </w:pPr>
          </w:p>
        </w:tc>
      </w:tr>
      <w:tr w:rsidR="009E3E5A" w14:paraId="0E56D708" w14:textId="77777777" w:rsidTr="00E10F69">
        <w:trPr>
          <w:trHeight w:val="394"/>
        </w:trPr>
        <w:tc>
          <w:tcPr>
            <w:tcW w:w="1555" w:type="dxa"/>
            <w:vMerge/>
            <w:shd w:val="clear" w:color="auto" w:fill="auto"/>
          </w:tcPr>
          <w:p w14:paraId="0B2896D6" w14:textId="77777777" w:rsidR="009E3E5A" w:rsidRDefault="009E3E5A" w:rsidP="009E3E5A">
            <w:pPr>
              <w:spacing w:before="120" w:after="120"/>
              <w:rPr>
                <w:rFonts w:cstheme="minorHAnsi"/>
                <w:b/>
                <w:bCs/>
                <w:sz w:val="24"/>
                <w:szCs w:val="24"/>
              </w:rPr>
            </w:pPr>
          </w:p>
        </w:tc>
        <w:tc>
          <w:tcPr>
            <w:tcW w:w="3685" w:type="dxa"/>
            <w:vMerge/>
            <w:shd w:val="clear" w:color="auto" w:fill="auto"/>
          </w:tcPr>
          <w:p w14:paraId="2F2F57E6" w14:textId="77777777" w:rsidR="009E3E5A" w:rsidRDefault="009E3E5A" w:rsidP="009E3E5A">
            <w:pPr>
              <w:spacing w:before="120" w:after="120"/>
              <w:rPr>
                <w:rFonts w:cstheme="minorHAnsi"/>
                <w:b/>
                <w:bCs/>
                <w:sz w:val="24"/>
                <w:szCs w:val="24"/>
              </w:rPr>
            </w:pPr>
          </w:p>
        </w:tc>
        <w:tc>
          <w:tcPr>
            <w:tcW w:w="4954" w:type="dxa"/>
            <w:shd w:val="clear" w:color="auto" w:fill="auto"/>
          </w:tcPr>
          <w:p w14:paraId="689563AB" w14:textId="2ADAB170" w:rsidR="009E3E5A" w:rsidRDefault="009E3E5A" w:rsidP="009E3E5A">
            <w:pPr>
              <w:pStyle w:val="NormalGSA"/>
            </w:pPr>
            <w:r>
              <w:t>Doc 2:</w:t>
            </w:r>
            <w:r w:rsidR="00E10F69">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r w:rsidR="00E10F69">
              <w:rPr>
                <w:rFonts w:eastAsiaTheme="minorHAnsi"/>
              </w:rPr>
              <w:t xml:space="preserve"> </w:t>
            </w:r>
          </w:p>
          <w:p w14:paraId="461D8DBC" w14:textId="00A40A23" w:rsidR="009E3E5A" w:rsidRDefault="009E3E5A" w:rsidP="009E3E5A">
            <w:pPr>
              <w:pStyle w:val="NormalGSA"/>
            </w:pPr>
            <w:r>
              <w:t>How this doc. demonstrates quality practice evidence:</w:t>
            </w:r>
            <w:r w:rsidR="00E10F69" w:rsidRPr="00287488">
              <w:t xml:space="preserve"> </w:t>
            </w:r>
            <w:r w:rsidR="00E10F69" w:rsidRPr="00287488">
              <w:fldChar w:fldCharType="begin">
                <w:ffData>
                  <w:name w:val="Text1"/>
                  <w:enabled/>
                  <w:calcOnExit w:val="0"/>
                  <w:textInput/>
                </w:ffData>
              </w:fldChar>
            </w:r>
            <w:r w:rsidR="00E10F69" w:rsidRPr="00287488">
              <w:instrText xml:space="preserve"> FORMTEXT </w:instrText>
            </w:r>
            <w:r w:rsidR="00E10F69" w:rsidRPr="00287488">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p w14:paraId="27AF6232" w14:textId="70DA8B8D" w:rsidR="009E3E5A" w:rsidRDefault="009E3E5A" w:rsidP="009E3E5A">
            <w:pPr>
              <w:spacing w:before="120" w:after="120"/>
              <w:rPr>
                <w:rFonts w:cstheme="minorHAnsi"/>
                <w:b/>
                <w:bCs/>
                <w:sz w:val="24"/>
                <w:szCs w:val="24"/>
              </w:rPr>
            </w:pPr>
          </w:p>
        </w:tc>
      </w:tr>
    </w:tbl>
    <w:p w14:paraId="0E4F3F42" w14:textId="113A725D" w:rsidR="009E3E5A" w:rsidRDefault="009E3E5A">
      <w:pPr>
        <w:rPr>
          <w:rFonts w:eastAsiaTheme="minorEastAsia" w:cstheme="minorHAnsi"/>
          <w:sz w:val="24"/>
          <w:szCs w:val="24"/>
          <w:lang w:eastAsia="en-AU"/>
        </w:rPr>
      </w:pPr>
      <w:r>
        <w:rPr>
          <w:rFonts w:eastAsiaTheme="minorEastAsia" w:cstheme="minorHAnsi"/>
          <w:sz w:val="24"/>
          <w:szCs w:val="24"/>
          <w:lang w:eastAsia="en-AU"/>
        </w:rPr>
        <w:br w:type="page"/>
      </w:r>
    </w:p>
    <w:p w14:paraId="0AEC4D30" w14:textId="77777777" w:rsidR="005C41E7" w:rsidRPr="00787A35" w:rsidRDefault="005C41E7" w:rsidP="00787A35">
      <w:pPr>
        <w:pStyle w:val="Heading2GSA"/>
      </w:pPr>
      <w:r w:rsidRPr="00787A35">
        <w:t>Task 4: Develop a QIP for two quality areas: QA2 and QA3</w:t>
      </w:r>
    </w:p>
    <w:p w14:paraId="2659EB2D" w14:textId="7FA9EECE" w:rsidR="005C41E7" w:rsidRPr="00A80291" w:rsidRDefault="005C41E7" w:rsidP="005347D2">
      <w:pPr>
        <w:pStyle w:val="BulletGSA"/>
        <w:numPr>
          <w:ilvl w:val="0"/>
          <w:numId w:val="0"/>
        </w:numPr>
        <w:ind w:left="360" w:hanging="360"/>
        <w:rPr>
          <w:i/>
          <w:iCs/>
          <w:lang w:val="en-US"/>
        </w:rPr>
      </w:pPr>
      <w:r w:rsidRPr="00A80291">
        <w:rPr>
          <w:i/>
          <w:iCs/>
        </w:rPr>
        <w:t>Th</w:t>
      </w:r>
      <w:r w:rsidR="0074780F">
        <w:rPr>
          <w:i/>
          <w:iCs/>
        </w:rPr>
        <w:t>e purpose of this</w:t>
      </w:r>
      <w:r w:rsidRPr="00A80291">
        <w:rPr>
          <w:i/>
          <w:iCs/>
        </w:rPr>
        <w:t xml:space="preserve"> task require</w:t>
      </w:r>
      <w:r w:rsidR="00B71498">
        <w:rPr>
          <w:i/>
          <w:iCs/>
        </w:rPr>
        <w:t>s</w:t>
      </w:r>
      <w:r w:rsidRPr="00A80291">
        <w:rPr>
          <w:i/>
          <w:iCs/>
        </w:rPr>
        <w:t xml:space="preserve"> you to demonstrate that you can:</w:t>
      </w:r>
    </w:p>
    <w:p w14:paraId="629FF4CA" w14:textId="673C89E9" w:rsidR="005C41E7" w:rsidRPr="00A80291" w:rsidRDefault="002B3DCD" w:rsidP="00A80291">
      <w:pPr>
        <w:pStyle w:val="BulletGSA"/>
        <w:rPr>
          <w:i/>
          <w:iCs/>
          <w:color w:val="auto"/>
        </w:rPr>
      </w:pPr>
      <w:r>
        <w:rPr>
          <w:i/>
          <w:iCs/>
          <w:color w:val="auto"/>
        </w:rPr>
        <w:t>r</w:t>
      </w:r>
      <w:r w:rsidR="005C41E7" w:rsidRPr="00A80291">
        <w:rPr>
          <w:i/>
          <w:iCs/>
          <w:color w:val="auto"/>
        </w:rPr>
        <w:t>ecord the information collected during the self-assessment process against the standards and elements in the NQS</w:t>
      </w:r>
    </w:p>
    <w:p w14:paraId="2D7EC240" w14:textId="1899C2F9" w:rsidR="005C41E7" w:rsidRPr="00A80291" w:rsidRDefault="002B3DCD" w:rsidP="00A80291">
      <w:pPr>
        <w:pStyle w:val="BulletGSA"/>
        <w:rPr>
          <w:i/>
          <w:iCs/>
          <w:color w:val="auto"/>
        </w:rPr>
      </w:pPr>
      <w:r>
        <w:rPr>
          <w:i/>
          <w:iCs/>
          <w:color w:val="auto"/>
        </w:rPr>
        <w:t>u</w:t>
      </w:r>
      <w:r w:rsidR="005C41E7" w:rsidRPr="00A80291">
        <w:rPr>
          <w:i/>
          <w:iCs/>
          <w:color w:val="auto"/>
        </w:rPr>
        <w:t>se the information gathered in the self-assessment process to inform the development of the QIP for two quality areas in an education and care service</w:t>
      </w:r>
    </w:p>
    <w:p w14:paraId="72EED50F" w14:textId="01A01C56" w:rsidR="005C41E7" w:rsidRPr="00A80291" w:rsidRDefault="002B3DCD" w:rsidP="00A80291">
      <w:pPr>
        <w:pStyle w:val="BulletGSA"/>
        <w:rPr>
          <w:i/>
          <w:iCs/>
          <w:color w:val="auto"/>
        </w:rPr>
      </w:pPr>
      <w:r>
        <w:rPr>
          <w:i/>
          <w:iCs/>
          <w:color w:val="auto"/>
        </w:rPr>
        <w:t>c</w:t>
      </w:r>
      <w:r w:rsidR="005C41E7" w:rsidRPr="00A80291">
        <w:rPr>
          <w:i/>
          <w:iCs/>
          <w:color w:val="auto"/>
        </w:rPr>
        <w:t>learly and concisely record all of the required information in the QIP</w:t>
      </w:r>
    </w:p>
    <w:p w14:paraId="4F70890C" w14:textId="7E8AFF2F" w:rsidR="005C41E7" w:rsidRPr="00A80291" w:rsidRDefault="002B3DCD" w:rsidP="00A80291">
      <w:pPr>
        <w:pStyle w:val="BulletGSA"/>
        <w:rPr>
          <w:i/>
          <w:iCs/>
          <w:color w:val="auto"/>
        </w:rPr>
      </w:pPr>
      <w:r>
        <w:rPr>
          <w:i/>
          <w:iCs/>
          <w:color w:val="auto"/>
        </w:rPr>
        <w:t>c</w:t>
      </w:r>
      <w:r w:rsidR="005C41E7" w:rsidRPr="00A80291">
        <w:rPr>
          <w:i/>
          <w:iCs/>
          <w:color w:val="auto"/>
        </w:rPr>
        <w:t>heck for accuracy and completion of all documentation required for rating and assessment.</w:t>
      </w:r>
    </w:p>
    <w:p w14:paraId="2B468114" w14:textId="766BC603" w:rsidR="005C41E7" w:rsidRPr="00A80291" w:rsidRDefault="002B3DCD" w:rsidP="00A80291">
      <w:pPr>
        <w:pStyle w:val="BulletGSA"/>
        <w:rPr>
          <w:i/>
          <w:iCs/>
          <w:color w:val="auto"/>
        </w:rPr>
      </w:pPr>
      <w:r>
        <w:rPr>
          <w:i/>
          <w:iCs/>
          <w:color w:val="auto"/>
        </w:rPr>
        <w:t>d</w:t>
      </w:r>
      <w:r w:rsidR="005C41E7" w:rsidRPr="00A80291">
        <w:rPr>
          <w:i/>
          <w:iCs/>
          <w:color w:val="auto"/>
        </w:rPr>
        <w:t>etermine how key improvements sought will be reflected in the QIP</w:t>
      </w:r>
    </w:p>
    <w:p w14:paraId="4AD2AF70" w14:textId="1F9858D4" w:rsidR="005C41E7" w:rsidRPr="00A80291" w:rsidRDefault="002B3DCD" w:rsidP="00A80291">
      <w:pPr>
        <w:pStyle w:val="BulletGSA"/>
        <w:rPr>
          <w:i/>
          <w:iCs/>
          <w:color w:val="auto"/>
        </w:rPr>
      </w:pPr>
      <w:r>
        <w:rPr>
          <w:i/>
          <w:iCs/>
          <w:color w:val="auto"/>
        </w:rPr>
        <w:t>p</w:t>
      </w:r>
      <w:r w:rsidR="005C41E7" w:rsidRPr="00A80291">
        <w:rPr>
          <w:i/>
          <w:iCs/>
          <w:color w:val="auto"/>
        </w:rPr>
        <w:t>lan collaboration with stakeholders on a regular basis to review the QIP</w:t>
      </w:r>
    </w:p>
    <w:p w14:paraId="3461A6CE" w14:textId="06E83E34" w:rsidR="005C41E7" w:rsidRPr="005347D2" w:rsidRDefault="002B3DCD" w:rsidP="00787A35">
      <w:pPr>
        <w:pStyle w:val="BulletGSA"/>
        <w:spacing w:after="120"/>
        <w:ind w:left="357" w:hanging="357"/>
        <w:rPr>
          <w:i/>
          <w:iCs/>
          <w:color w:val="auto"/>
        </w:rPr>
      </w:pPr>
      <w:r>
        <w:rPr>
          <w:i/>
          <w:iCs/>
          <w:color w:val="auto"/>
        </w:rPr>
        <w:t>m</w:t>
      </w:r>
      <w:r w:rsidR="005C41E7" w:rsidRPr="00A80291">
        <w:rPr>
          <w:i/>
          <w:iCs/>
          <w:color w:val="auto"/>
        </w:rPr>
        <w:t>ake self-assessment data available at the service to inform discussion of the assessment and rating process.</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480"/>
        <w:gridCol w:w="8726"/>
      </w:tblGrid>
      <w:tr w:rsidR="005C41E7" w14:paraId="5C19AB5D" w14:textId="77777777" w:rsidTr="005F34BE">
        <w:trPr>
          <w:jc w:val="center"/>
        </w:trPr>
        <w:sdt>
          <w:sdtPr>
            <w:rPr>
              <w:noProof/>
            </w:rPr>
            <w:id w:val="1700968207"/>
            <w:picture/>
          </w:sdtPr>
          <w:sdtContent>
            <w:tc>
              <w:tcPr>
                <w:tcW w:w="1480" w:type="dxa"/>
                <w:shd w:val="clear" w:color="auto" w:fill="DEEAF6" w:themeFill="accent5" w:themeFillTint="33"/>
                <w:vAlign w:val="center"/>
                <w:hideMark/>
              </w:tcPr>
              <w:p w14:paraId="21490015" w14:textId="4AF22A81" w:rsidR="005C41E7" w:rsidRDefault="00F9598C" w:rsidP="005F34BE">
                <w:pPr>
                  <w:pStyle w:val="NormalGSA"/>
                  <w:rPr>
                    <w:noProof/>
                  </w:rPr>
                </w:pPr>
                <w:r>
                  <w:rPr>
                    <w:noProof/>
                  </w:rPr>
                  <w:drawing>
                    <wp:inline distT="0" distB="0" distL="0" distR="0" wp14:anchorId="47558622" wp14:editId="37079613">
                      <wp:extent cx="720000" cy="720000"/>
                      <wp:effectExtent l="0" t="0" r="444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noFill/>
                              </a:ln>
                            </pic:spPr>
                          </pic:pic>
                        </a:graphicData>
                      </a:graphic>
                    </wp:inline>
                  </w:drawing>
                </w:r>
              </w:p>
            </w:tc>
          </w:sdtContent>
        </w:sdt>
        <w:tc>
          <w:tcPr>
            <w:tcW w:w="8726" w:type="dxa"/>
            <w:shd w:val="clear" w:color="auto" w:fill="DEEAF6" w:themeFill="accent5" w:themeFillTint="33"/>
            <w:vAlign w:val="center"/>
            <w:hideMark/>
          </w:tcPr>
          <w:p w14:paraId="0894F7E7" w14:textId="4E859A6F" w:rsidR="005C41E7" w:rsidRDefault="00B34ED7" w:rsidP="005F34BE">
            <w:pPr>
              <w:pStyle w:val="Heading4GSA"/>
            </w:pPr>
            <w:r>
              <w:t>Workplace Supervisor</w:t>
            </w:r>
            <w:r w:rsidR="005C41E7">
              <w:t xml:space="preserve"> tip</w:t>
            </w:r>
          </w:p>
          <w:p w14:paraId="55F71D54" w14:textId="77777777" w:rsidR="005C41E7" w:rsidRPr="00A80291" w:rsidRDefault="005C41E7" w:rsidP="00A80291">
            <w:pPr>
              <w:pStyle w:val="NormalGSA"/>
            </w:pPr>
            <w:r w:rsidRPr="00A80291">
              <w:t>The final task for this unit requires the student to complete a modified QIP for QA2 and QA3.</w:t>
            </w:r>
          </w:p>
          <w:p w14:paraId="042CF324" w14:textId="77777777" w:rsidR="005C41E7" w:rsidRPr="00A80291" w:rsidRDefault="005C41E7" w:rsidP="00A80291">
            <w:pPr>
              <w:pStyle w:val="NormalGSA"/>
            </w:pPr>
            <w:r w:rsidRPr="00A80291">
              <w:t xml:space="preserve">The section relating to evidence of exceeding NQS themes has not been included. The knowledge and skills required to make this judgement exceed what might be expected of students undertaking studies at AQF level 5. It is also important for the student to be aware of the collaborative nature of the QIP process which is not able to be replicated in the assessment process. </w:t>
            </w:r>
          </w:p>
          <w:p w14:paraId="4620318C" w14:textId="1FBBB395" w:rsidR="005C41E7" w:rsidRDefault="005C41E7" w:rsidP="005F34BE">
            <w:pPr>
              <w:pStyle w:val="NormalGSA"/>
            </w:pPr>
            <w:r w:rsidRPr="00A80291">
              <w:t xml:space="preserve">However, if your service meets the requirements for </w:t>
            </w:r>
            <w:r w:rsidR="00A80291" w:rsidRPr="00A80291">
              <w:t>exceeding,</w:t>
            </w:r>
            <w:r w:rsidRPr="00A80291">
              <w:t xml:space="preserve"> please highlight the practices and discuss them with the student. </w:t>
            </w:r>
          </w:p>
        </w:tc>
      </w:tr>
    </w:tbl>
    <w:p w14:paraId="5FCFF104" w14:textId="77777777" w:rsidR="005C41E7" w:rsidRPr="00787A35" w:rsidRDefault="005C41E7" w:rsidP="00787A35">
      <w:pPr>
        <w:pStyle w:val="NormalGSA"/>
      </w:pPr>
    </w:p>
    <w:tbl>
      <w:tblPr>
        <w:tblStyle w:val="TableGrid"/>
        <w:tblW w:w="102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560"/>
        <w:gridCol w:w="8651"/>
      </w:tblGrid>
      <w:tr w:rsidR="005C41E7" w14:paraId="2856D12C" w14:textId="77777777" w:rsidTr="005F34BE">
        <w:trPr>
          <w:jc w:val="center"/>
        </w:trPr>
        <w:sdt>
          <w:sdtPr>
            <w:rPr>
              <w:noProof/>
              <w:lang w:eastAsia="en-US"/>
            </w:rPr>
            <w:id w:val="-2025621535"/>
            <w:picture/>
          </w:sdtPr>
          <w:sdtContent>
            <w:tc>
              <w:tcPr>
                <w:tcW w:w="1560" w:type="dxa"/>
                <w:shd w:val="clear" w:color="auto" w:fill="DEEAF6" w:themeFill="accent5" w:themeFillTint="33"/>
                <w:hideMark/>
              </w:tcPr>
              <w:p w14:paraId="475E0550" w14:textId="77777777" w:rsidR="005C41E7" w:rsidRDefault="005C41E7" w:rsidP="005F34BE">
                <w:pPr>
                  <w:pStyle w:val="NormalGSA"/>
                  <w:spacing w:before="480"/>
                  <w:rPr>
                    <w:noProof/>
                    <w:lang w:eastAsia="en-US"/>
                  </w:rPr>
                </w:pPr>
                <w:r>
                  <w:rPr>
                    <w:noProof/>
                    <w:lang w:eastAsia="en-US"/>
                  </w:rPr>
                  <w:drawing>
                    <wp:inline distT="0" distB="0" distL="0" distR="0" wp14:anchorId="1DF507DF" wp14:editId="5C3BC908">
                      <wp:extent cx="719455" cy="719455"/>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inline>
                  </w:drawing>
                </w:r>
              </w:p>
            </w:tc>
          </w:sdtContent>
        </w:sdt>
        <w:tc>
          <w:tcPr>
            <w:tcW w:w="8651" w:type="dxa"/>
            <w:shd w:val="clear" w:color="auto" w:fill="DEEAF6" w:themeFill="accent5" w:themeFillTint="33"/>
            <w:hideMark/>
          </w:tcPr>
          <w:p w14:paraId="7CFEA640" w14:textId="77777777" w:rsidR="005C41E7" w:rsidRDefault="005C41E7" w:rsidP="0078368C">
            <w:pPr>
              <w:pStyle w:val="Heading4GSA"/>
              <w:rPr>
                <w:lang w:eastAsia="en-US"/>
              </w:rPr>
            </w:pPr>
            <w:r>
              <w:rPr>
                <w:lang w:eastAsia="en-US"/>
              </w:rPr>
              <w:t>Student tip</w:t>
            </w:r>
          </w:p>
          <w:p w14:paraId="503CDD6F" w14:textId="77777777" w:rsidR="005C41E7" w:rsidRDefault="005C41E7" w:rsidP="00A80291">
            <w:pPr>
              <w:pStyle w:val="NormalGSA"/>
            </w:pPr>
            <w:r>
              <w:t xml:space="preserve">You have been provided with an abridged version of the Quality Improvement Plan. Please ensure that you review the actual document on the ACECQA website to familiarise yourself with its content. You should be aware that it is optional for services to use the QIP template. </w:t>
            </w:r>
          </w:p>
          <w:p w14:paraId="292916A7" w14:textId="3876138E" w:rsidR="005C41E7" w:rsidRPr="005347D2" w:rsidRDefault="005C41E7" w:rsidP="005347D2">
            <w:pPr>
              <w:pStyle w:val="Heading1GSA"/>
              <w:spacing w:before="0" w:line="276" w:lineRule="auto"/>
              <w:rPr>
                <w:rFonts w:asciiTheme="minorHAnsi" w:hAnsiTheme="minorHAnsi" w:cstheme="minorHAnsi"/>
                <w:b w:val="0"/>
                <w:bCs w:val="0"/>
                <w:color w:val="454545"/>
                <w:sz w:val="24"/>
                <w:szCs w:val="24"/>
              </w:rPr>
            </w:pPr>
            <w:r w:rsidRPr="00787A35">
              <w:rPr>
                <w:rFonts w:asciiTheme="minorHAnsi" w:hAnsiTheme="minorHAnsi" w:cstheme="minorHAnsi"/>
                <w:b w:val="0"/>
                <w:bCs w:val="0"/>
                <w:color w:val="auto"/>
                <w:sz w:val="24"/>
                <w:szCs w:val="24"/>
              </w:rPr>
              <w:t xml:space="preserve">ACECQA: </w:t>
            </w:r>
            <w:hyperlink r:id="rId31" w:history="1">
              <w:r w:rsidRPr="007506F7">
                <w:rPr>
                  <w:rStyle w:val="Hyperlink"/>
                  <w:rFonts w:asciiTheme="minorHAnsi" w:hAnsiTheme="minorHAnsi" w:cstheme="minorHAnsi"/>
                  <w:b w:val="0"/>
                  <w:bCs w:val="0"/>
                  <w:sz w:val="24"/>
                  <w:szCs w:val="24"/>
                </w:rPr>
                <w:t>https://www.acecqa.gov.au/assessment/quality-improvement-plans</w:t>
              </w:r>
            </w:hyperlink>
          </w:p>
        </w:tc>
      </w:tr>
    </w:tbl>
    <w:p w14:paraId="04579A69" w14:textId="77777777" w:rsidR="005C41E7" w:rsidRDefault="005C41E7" w:rsidP="00787A35">
      <w:pPr>
        <w:pStyle w:val="Heading4GSA"/>
        <w:spacing w:before="240"/>
        <w:rPr>
          <w:b/>
          <w:bCs/>
        </w:rPr>
      </w:pPr>
      <w:r>
        <w:t>Preparation</w:t>
      </w:r>
    </w:p>
    <w:p w14:paraId="09E2C790" w14:textId="043A5274" w:rsidR="002B3DCD" w:rsidRDefault="005C41E7" w:rsidP="002B3DCD">
      <w:pPr>
        <w:pStyle w:val="BulletGSA"/>
        <w:rPr>
          <w:rFonts w:eastAsiaTheme="minorHAnsi"/>
          <w:b/>
          <w:bCs/>
        </w:rPr>
      </w:pPr>
      <w:r>
        <w:rPr>
          <w:rFonts w:eastAsiaTheme="minorHAnsi"/>
        </w:rPr>
        <w:t xml:space="preserve">Before commencing this </w:t>
      </w:r>
      <w:r w:rsidR="00A80291">
        <w:rPr>
          <w:rFonts w:eastAsiaTheme="minorHAnsi"/>
        </w:rPr>
        <w:t>task,</w:t>
      </w:r>
      <w:r>
        <w:rPr>
          <w:rFonts w:eastAsiaTheme="minorHAnsi"/>
        </w:rPr>
        <w:t xml:space="preserve"> you must collate all of the evidence you have collected</w:t>
      </w:r>
      <w:r w:rsidR="002B3DCD">
        <w:rPr>
          <w:rFonts w:eastAsiaTheme="minorHAnsi"/>
          <w:b/>
          <w:bCs/>
        </w:rPr>
        <w:t xml:space="preserve"> in the previous tasks</w:t>
      </w:r>
      <w:r>
        <w:rPr>
          <w:rFonts w:eastAsiaTheme="minorHAnsi"/>
        </w:rPr>
        <w:t xml:space="preserve"> and identify any improvements you can recommend (Note: You may find that there are no improvements required)</w:t>
      </w:r>
      <w:r w:rsidR="001A17DB">
        <w:rPr>
          <w:rFonts w:eastAsiaTheme="minorHAnsi"/>
        </w:rPr>
        <w:t xml:space="preserve">. </w:t>
      </w:r>
    </w:p>
    <w:p w14:paraId="28308527" w14:textId="44DA0963" w:rsidR="005C41E7" w:rsidRPr="002B3DCD" w:rsidRDefault="001A17DB" w:rsidP="002B3DCD">
      <w:pPr>
        <w:pStyle w:val="BulletGSA"/>
        <w:rPr>
          <w:rFonts w:eastAsiaTheme="minorHAnsi"/>
          <w:b/>
          <w:bCs/>
          <w:i/>
          <w:iCs/>
        </w:rPr>
      </w:pPr>
      <w:r w:rsidRPr="005347D2">
        <w:rPr>
          <w:rFonts w:eastAsiaTheme="minorHAnsi"/>
        </w:rPr>
        <w:t xml:space="preserve">If there is no obvious improvement, please discuss with your </w:t>
      </w:r>
      <w:r w:rsidR="00B34ED7">
        <w:rPr>
          <w:rFonts w:eastAsiaTheme="minorHAnsi"/>
        </w:rPr>
        <w:t>Workplace Supervisor</w:t>
      </w:r>
      <w:r w:rsidRPr="005347D2">
        <w:rPr>
          <w:rFonts w:eastAsiaTheme="minorHAnsi"/>
        </w:rPr>
        <w:t xml:space="preserve"> an area that you could </w:t>
      </w:r>
      <w:r w:rsidR="0006665B" w:rsidRPr="005347D2">
        <w:rPr>
          <w:rFonts w:eastAsiaTheme="minorHAnsi"/>
        </w:rPr>
        <w:t>research to</w:t>
      </w:r>
      <w:r w:rsidRPr="005347D2">
        <w:rPr>
          <w:rFonts w:eastAsiaTheme="minorHAnsi"/>
        </w:rPr>
        <w:t xml:space="preserve"> compliment the quality of your </w:t>
      </w:r>
      <w:r w:rsidR="002B3DCD">
        <w:rPr>
          <w:rFonts w:eastAsiaTheme="minorHAnsi"/>
          <w:b/>
          <w:bCs/>
        </w:rPr>
        <w:t>service in these areas</w:t>
      </w:r>
      <w:r w:rsidR="0006665B" w:rsidRPr="005347D2">
        <w:rPr>
          <w:rFonts w:eastAsiaTheme="minorHAnsi"/>
        </w:rPr>
        <w:t xml:space="preserve"> which you could add to the QIP. </w:t>
      </w:r>
    </w:p>
    <w:p w14:paraId="04428C2F" w14:textId="544A653A" w:rsidR="002B3DCD" w:rsidRPr="005347D2" w:rsidRDefault="002B3DCD" w:rsidP="002B3DCD">
      <w:pPr>
        <w:pStyle w:val="BulletGSA"/>
        <w:rPr>
          <w:rFonts w:eastAsiaTheme="minorHAnsi"/>
          <w:b/>
          <w:bCs/>
          <w:i/>
          <w:iCs/>
        </w:rPr>
      </w:pPr>
      <w:r>
        <w:rPr>
          <w:rFonts w:eastAsiaTheme="minorHAnsi"/>
        </w:rPr>
        <w:t>It is suggested that you review the whole task prior to commencing</w:t>
      </w:r>
      <w:r w:rsidR="00E33E7C">
        <w:rPr>
          <w:rFonts w:eastAsiaTheme="minorHAnsi"/>
        </w:rPr>
        <w:t xml:space="preserve"> to familiarise yourself with what parts of the plan will need to be completed along with additional information about all requirements and how the NQS connects to the regulatory framework.</w:t>
      </w:r>
      <w:r w:rsidR="00B34ED7">
        <w:rPr>
          <w:rFonts w:eastAsiaTheme="minorHAnsi"/>
        </w:rPr>
        <w:t xml:space="preserve"> </w:t>
      </w:r>
    </w:p>
    <w:p w14:paraId="6870E602" w14:textId="1CDF1611" w:rsidR="005C41E7" w:rsidRDefault="005C41E7" w:rsidP="00881F05">
      <w:pPr>
        <w:pStyle w:val="Heading4GSA"/>
        <w:spacing w:before="240"/>
        <w:rPr>
          <w:b/>
          <w:bCs/>
        </w:rPr>
      </w:pPr>
      <w:r>
        <w:t>Instructions</w:t>
      </w:r>
    </w:p>
    <w:p w14:paraId="4E34C772" w14:textId="2DC854AA" w:rsidR="005C41E7" w:rsidRPr="00E33E7C" w:rsidRDefault="005C41E7" w:rsidP="00787A35">
      <w:pPr>
        <w:pStyle w:val="Heading3GSA"/>
        <w:numPr>
          <w:ilvl w:val="0"/>
          <w:numId w:val="30"/>
        </w:numPr>
        <w:spacing w:line="276" w:lineRule="auto"/>
        <w:ind w:left="426" w:hanging="426"/>
        <w:rPr>
          <w:rFonts w:asciiTheme="minorHAnsi" w:hAnsiTheme="minorHAnsi" w:cstheme="minorHAnsi"/>
          <w:b w:val="0"/>
          <w:bCs w:val="0"/>
          <w:color w:val="000000" w:themeColor="text1"/>
          <w:sz w:val="24"/>
          <w:szCs w:val="24"/>
        </w:rPr>
      </w:pPr>
      <w:r w:rsidRPr="005347D2">
        <w:rPr>
          <w:rFonts w:asciiTheme="minorHAnsi" w:hAnsiTheme="minorHAnsi" w:cstheme="minorHAnsi"/>
          <w:b w:val="0"/>
          <w:bCs w:val="0"/>
          <w:color w:val="000000" w:themeColor="text1"/>
          <w:sz w:val="24"/>
          <w:szCs w:val="24"/>
        </w:rPr>
        <w:t>Complete the abridged Quality Improvement Plan template. To ensure privacy and confidentiality</w:t>
      </w:r>
      <w:r w:rsidR="00881F05">
        <w:rPr>
          <w:rFonts w:asciiTheme="minorHAnsi" w:hAnsiTheme="minorHAnsi" w:cstheme="minorHAnsi"/>
          <w:b w:val="0"/>
          <w:bCs w:val="0"/>
          <w:color w:val="000000" w:themeColor="text1"/>
          <w:sz w:val="24"/>
          <w:szCs w:val="24"/>
        </w:rPr>
        <w:t>,</w:t>
      </w:r>
      <w:r w:rsidRPr="005347D2">
        <w:rPr>
          <w:rFonts w:asciiTheme="minorHAnsi" w:hAnsiTheme="minorHAnsi" w:cstheme="minorHAnsi"/>
          <w:b w:val="0"/>
          <w:bCs w:val="0"/>
          <w:color w:val="000000" w:themeColor="text1"/>
          <w:sz w:val="24"/>
          <w:szCs w:val="24"/>
        </w:rPr>
        <w:t xml:space="preserve"> </w:t>
      </w:r>
      <w:r w:rsidRPr="005347D2">
        <w:rPr>
          <w:rFonts w:asciiTheme="minorHAnsi" w:hAnsiTheme="minorHAnsi" w:cstheme="minorHAnsi"/>
          <w:color w:val="000000" w:themeColor="text1"/>
          <w:sz w:val="24"/>
          <w:szCs w:val="24"/>
        </w:rPr>
        <w:t>do not complete any of the grey shaded areas.</w:t>
      </w:r>
      <w:r w:rsidR="00E33E7C">
        <w:rPr>
          <w:rFonts w:asciiTheme="minorHAnsi" w:hAnsiTheme="minorHAnsi" w:cstheme="minorHAnsi"/>
          <w:color w:val="000000" w:themeColor="text1"/>
          <w:sz w:val="24"/>
          <w:szCs w:val="24"/>
        </w:rPr>
        <w:t xml:space="preserve"> </w:t>
      </w:r>
    </w:p>
    <w:p w14:paraId="30A66E70" w14:textId="459469A5" w:rsidR="00E33E7C" w:rsidRPr="005347D2" w:rsidRDefault="00E33E7C" w:rsidP="00787A35">
      <w:pPr>
        <w:pStyle w:val="Heading3GSA"/>
        <w:numPr>
          <w:ilvl w:val="0"/>
          <w:numId w:val="30"/>
        </w:numPr>
        <w:spacing w:line="276" w:lineRule="auto"/>
        <w:ind w:left="426" w:hanging="426"/>
        <w:rPr>
          <w:rFonts w:asciiTheme="minorHAnsi" w:hAnsiTheme="minorHAnsi" w:cstheme="minorHAnsi"/>
          <w:b w:val="0"/>
          <w:bCs w:val="0"/>
          <w:color w:val="000000" w:themeColor="text1"/>
          <w:sz w:val="24"/>
          <w:szCs w:val="24"/>
        </w:rPr>
      </w:pPr>
      <w:r>
        <w:rPr>
          <w:rFonts w:asciiTheme="minorHAnsi" w:hAnsiTheme="minorHAnsi" w:cstheme="minorHAnsi"/>
          <w:b w:val="0"/>
          <w:bCs w:val="0"/>
          <w:color w:val="000000" w:themeColor="text1"/>
          <w:sz w:val="24"/>
          <w:szCs w:val="24"/>
        </w:rPr>
        <w:t xml:space="preserve">Examples are provided for parts of this tasks </w:t>
      </w:r>
    </w:p>
    <w:p w14:paraId="59D44FC2" w14:textId="7964B653" w:rsidR="005C41E7" w:rsidRPr="005347D2" w:rsidRDefault="005C41E7" w:rsidP="00787A35">
      <w:pPr>
        <w:pStyle w:val="Heading3GSA"/>
        <w:numPr>
          <w:ilvl w:val="0"/>
          <w:numId w:val="30"/>
        </w:numPr>
        <w:spacing w:line="276" w:lineRule="auto"/>
        <w:ind w:left="426" w:hanging="426"/>
        <w:rPr>
          <w:rFonts w:asciiTheme="minorHAnsi" w:hAnsiTheme="minorHAnsi" w:cstheme="minorHAnsi"/>
          <w:b w:val="0"/>
          <w:bCs w:val="0"/>
          <w:color w:val="000000" w:themeColor="text1"/>
          <w:sz w:val="24"/>
          <w:szCs w:val="24"/>
        </w:rPr>
      </w:pPr>
      <w:r w:rsidRPr="005347D2">
        <w:rPr>
          <w:rFonts w:asciiTheme="minorHAnsi" w:hAnsiTheme="minorHAnsi" w:cstheme="minorHAnsi"/>
          <w:b w:val="0"/>
          <w:bCs w:val="0"/>
          <w:color w:val="000000" w:themeColor="text1"/>
          <w:sz w:val="24"/>
          <w:szCs w:val="24"/>
        </w:rPr>
        <w:t>When completed</w:t>
      </w:r>
      <w:r w:rsidR="00881F05">
        <w:rPr>
          <w:rFonts w:asciiTheme="minorHAnsi" w:hAnsiTheme="minorHAnsi" w:cstheme="minorHAnsi"/>
          <w:b w:val="0"/>
          <w:bCs w:val="0"/>
          <w:color w:val="000000" w:themeColor="text1"/>
          <w:sz w:val="24"/>
          <w:szCs w:val="24"/>
        </w:rPr>
        <w:t>,</w:t>
      </w:r>
      <w:r w:rsidRPr="005347D2">
        <w:rPr>
          <w:rFonts w:asciiTheme="minorHAnsi" w:hAnsiTheme="minorHAnsi" w:cstheme="minorHAnsi"/>
          <w:b w:val="0"/>
          <w:bCs w:val="0"/>
          <w:color w:val="000000" w:themeColor="text1"/>
          <w:sz w:val="24"/>
          <w:szCs w:val="24"/>
        </w:rPr>
        <w:t xml:space="preserve"> make a time to discuss your document with your </w:t>
      </w:r>
      <w:r w:rsidR="00B34ED7">
        <w:rPr>
          <w:rFonts w:asciiTheme="minorHAnsi" w:hAnsiTheme="minorHAnsi" w:cstheme="minorHAnsi"/>
          <w:b w:val="0"/>
          <w:bCs w:val="0"/>
          <w:color w:val="000000" w:themeColor="text1"/>
          <w:sz w:val="24"/>
          <w:szCs w:val="24"/>
        </w:rPr>
        <w:t>Workplace Supervisor</w:t>
      </w:r>
      <w:r w:rsidRPr="005347D2">
        <w:rPr>
          <w:rFonts w:asciiTheme="minorHAnsi" w:hAnsiTheme="minorHAnsi" w:cstheme="minorHAnsi"/>
          <w:b w:val="0"/>
          <w:bCs w:val="0"/>
          <w:color w:val="000000" w:themeColor="text1"/>
          <w:sz w:val="24"/>
          <w:szCs w:val="24"/>
        </w:rPr>
        <w:t xml:space="preserve">. Your </w:t>
      </w:r>
      <w:r w:rsidR="00B34ED7">
        <w:rPr>
          <w:rFonts w:asciiTheme="minorHAnsi" w:hAnsiTheme="minorHAnsi" w:cstheme="minorHAnsi"/>
          <w:b w:val="0"/>
          <w:bCs w:val="0"/>
          <w:color w:val="000000" w:themeColor="text1"/>
          <w:sz w:val="24"/>
          <w:szCs w:val="24"/>
        </w:rPr>
        <w:t>Workplace Supervisor</w:t>
      </w:r>
      <w:r w:rsidR="005347D2" w:rsidRPr="005347D2">
        <w:rPr>
          <w:rFonts w:asciiTheme="minorHAnsi" w:hAnsiTheme="minorHAnsi" w:cstheme="minorHAnsi"/>
          <w:b w:val="0"/>
          <w:bCs w:val="0"/>
          <w:color w:val="000000" w:themeColor="text1"/>
          <w:sz w:val="24"/>
          <w:szCs w:val="24"/>
        </w:rPr>
        <w:t xml:space="preserve"> </w:t>
      </w:r>
      <w:r w:rsidRPr="005347D2">
        <w:rPr>
          <w:rFonts w:asciiTheme="minorHAnsi" w:hAnsiTheme="minorHAnsi" w:cstheme="minorHAnsi"/>
          <w:b w:val="0"/>
          <w:bCs w:val="0"/>
          <w:color w:val="000000" w:themeColor="text1"/>
          <w:sz w:val="24"/>
          <w:szCs w:val="24"/>
        </w:rPr>
        <w:t>may share with</w:t>
      </w:r>
      <w:r w:rsidR="002B3DCD">
        <w:rPr>
          <w:rFonts w:asciiTheme="minorHAnsi" w:hAnsiTheme="minorHAnsi" w:cstheme="minorHAnsi"/>
          <w:b w:val="0"/>
          <w:bCs w:val="0"/>
          <w:color w:val="000000" w:themeColor="text1"/>
          <w:sz w:val="24"/>
          <w:szCs w:val="24"/>
        </w:rPr>
        <w:t xml:space="preserve"> </w:t>
      </w:r>
      <w:r w:rsidR="00E33E7C">
        <w:rPr>
          <w:rFonts w:asciiTheme="minorHAnsi" w:hAnsiTheme="minorHAnsi" w:cstheme="minorHAnsi"/>
          <w:b w:val="0"/>
          <w:bCs w:val="0"/>
          <w:color w:val="000000" w:themeColor="text1"/>
          <w:sz w:val="24"/>
          <w:szCs w:val="24"/>
        </w:rPr>
        <w:t xml:space="preserve">you </w:t>
      </w:r>
      <w:r w:rsidR="00E33E7C" w:rsidRPr="005347D2">
        <w:rPr>
          <w:rFonts w:asciiTheme="minorHAnsi" w:hAnsiTheme="minorHAnsi" w:cstheme="minorHAnsi"/>
          <w:b w:val="0"/>
          <w:bCs w:val="0"/>
          <w:color w:val="000000" w:themeColor="text1"/>
          <w:sz w:val="24"/>
          <w:szCs w:val="24"/>
        </w:rPr>
        <w:t>the</w:t>
      </w:r>
      <w:r w:rsidRPr="005347D2">
        <w:rPr>
          <w:rFonts w:asciiTheme="minorHAnsi" w:hAnsiTheme="minorHAnsi" w:cstheme="minorHAnsi"/>
          <w:b w:val="0"/>
          <w:bCs w:val="0"/>
          <w:color w:val="000000" w:themeColor="text1"/>
          <w:sz w:val="24"/>
          <w:szCs w:val="24"/>
        </w:rPr>
        <w:t xml:space="preserve"> actual QIP document used by the service.</w:t>
      </w:r>
    </w:p>
    <w:p w14:paraId="68E7FD87" w14:textId="6B3A5126" w:rsidR="005C41E7" w:rsidRPr="005347D2" w:rsidRDefault="005C41E7" w:rsidP="00787A35">
      <w:pPr>
        <w:pStyle w:val="Heading3GSA"/>
        <w:numPr>
          <w:ilvl w:val="0"/>
          <w:numId w:val="30"/>
        </w:numPr>
        <w:spacing w:line="276" w:lineRule="auto"/>
        <w:ind w:left="426" w:hanging="426"/>
        <w:rPr>
          <w:rFonts w:asciiTheme="minorHAnsi" w:hAnsiTheme="minorHAnsi" w:cstheme="minorHAnsi"/>
          <w:b w:val="0"/>
          <w:bCs w:val="0"/>
          <w:color w:val="000000" w:themeColor="text1"/>
          <w:sz w:val="24"/>
          <w:szCs w:val="24"/>
        </w:rPr>
      </w:pPr>
      <w:r w:rsidRPr="005347D2">
        <w:rPr>
          <w:rFonts w:asciiTheme="minorHAnsi" w:hAnsiTheme="minorHAnsi" w:cstheme="minorHAnsi"/>
          <w:b w:val="0"/>
          <w:bCs w:val="0"/>
          <w:color w:val="000000" w:themeColor="text1"/>
          <w:sz w:val="24"/>
          <w:szCs w:val="24"/>
        </w:rPr>
        <w:t xml:space="preserve">Ask your </w:t>
      </w:r>
      <w:r w:rsidR="00B34ED7">
        <w:rPr>
          <w:rFonts w:asciiTheme="minorHAnsi" w:hAnsiTheme="minorHAnsi" w:cstheme="minorHAnsi"/>
          <w:b w:val="0"/>
          <w:bCs w:val="0"/>
          <w:color w:val="000000" w:themeColor="text1"/>
          <w:sz w:val="24"/>
          <w:szCs w:val="24"/>
        </w:rPr>
        <w:t>Workplace Supervisor</w:t>
      </w:r>
      <w:r w:rsidR="005347D2" w:rsidRPr="005347D2">
        <w:rPr>
          <w:rFonts w:asciiTheme="minorHAnsi" w:hAnsiTheme="minorHAnsi" w:cstheme="minorHAnsi"/>
          <w:b w:val="0"/>
          <w:bCs w:val="0"/>
          <w:color w:val="000000" w:themeColor="text1"/>
          <w:sz w:val="24"/>
          <w:szCs w:val="24"/>
        </w:rPr>
        <w:t xml:space="preserve"> </w:t>
      </w:r>
      <w:r w:rsidRPr="005347D2">
        <w:rPr>
          <w:rFonts w:asciiTheme="minorHAnsi" w:hAnsiTheme="minorHAnsi" w:cstheme="minorHAnsi"/>
          <w:b w:val="0"/>
          <w:bCs w:val="0"/>
          <w:color w:val="000000" w:themeColor="text1"/>
          <w:sz w:val="24"/>
          <w:szCs w:val="24"/>
        </w:rPr>
        <w:t>to verify the completion of all workplace tasks by signing the verification form attached to the front of this unit.</w:t>
      </w:r>
    </w:p>
    <w:p w14:paraId="166A154E" w14:textId="2FA11833" w:rsidR="005C41E7" w:rsidRPr="005347D2" w:rsidRDefault="005C41E7" w:rsidP="005347D2">
      <w:pPr>
        <w:pStyle w:val="Heading3GSA"/>
        <w:spacing w:line="276" w:lineRule="auto"/>
        <w:rPr>
          <w:rFonts w:cstheme="minorHAnsi"/>
          <w:b w:val="0"/>
          <w:bCs w:val="0"/>
        </w:rPr>
        <w:sectPr w:rsidR="005C41E7" w:rsidRPr="005347D2" w:rsidSect="00625902">
          <w:footerReference w:type="default" r:id="rId32"/>
          <w:type w:val="continuous"/>
          <w:pgSz w:w="11906" w:h="16838"/>
          <w:pgMar w:top="1021" w:right="851" w:bottom="1021" w:left="851" w:header="709" w:footer="709" w:gutter="0"/>
          <w:cols w:space="708"/>
          <w:docGrid w:linePitch="360"/>
        </w:sectPr>
      </w:pPr>
    </w:p>
    <w:p w14:paraId="54786115" w14:textId="5C6530D6" w:rsidR="00C22FC1" w:rsidRPr="00610E35" w:rsidRDefault="00C22FC1" w:rsidP="00023F54">
      <w:pPr>
        <w:pStyle w:val="Heading2GSA"/>
      </w:pPr>
      <w:r w:rsidRPr="00610E35">
        <w:t>The National Quality Standard and Quality Improvement</w:t>
      </w:r>
    </w:p>
    <w:p w14:paraId="2931422A" w14:textId="77777777" w:rsidR="00C22FC1" w:rsidRPr="00C22FC1" w:rsidRDefault="00C22FC1" w:rsidP="00023F54">
      <w:pPr>
        <w:pStyle w:val="NormalGSA"/>
        <w:rPr>
          <w:rFonts w:eastAsia="Times New Roman"/>
        </w:rPr>
      </w:pPr>
      <w:r w:rsidRPr="00C22FC1">
        <w:rPr>
          <w:rFonts w:eastAsia="Times New Roman"/>
        </w:rPr>
        <w:t xml:space="preserve">The National Quality Standard is the standard against which providers self-assess the performance of their service/s in delivering quality education and care, and plan future improvements to their service/s. One result of this process is a Quality Improvement Plan (QIP). </w:t>
      </w:r>
    </w:p>
    <w:p w14:paraId="2155C298" w14:textId="31E4B312" w:rsidR="00881F05" w:rsidRPr="00C22FC1" w:rsidRDefault="00C22FC1" w:rsidP="00023F54">
      <w:pPr>
        <w:pStyle w:val="NormalGSA"/>
        <w:spacing w:after="120"/>
        <w:rPr>
          <w:rFonts w:eastAsia="Times New Roman"/>
        </w:rPr>
      </w:pPr>
      <w:r w:rsidRPr="00C22FC1">
        <w:rPr>
          <w:rFonts w:eastAsia="Times New Roman"/>
        </w:rPr>
        <w:t xml:space="preserve">The Education and Care Services National Regulations 2017 (the </w:t>
      </w:r>
      <w:r w:rsidRPr="00C22FC1">
        <w:rPr>
          <w:rFonts w:eastAsia="Times New Roman"/>
          <w:noProof/>
        </w:rPr>
        <w:t xml:space="preserve">National Regulations) </w:t>
      </w:r>
      <w:r w:rsidRPr="00C22FC1">
        <w:rPr>
          <w:rFonts w:eastAsia="Times New Roman"/>
        </w:rPr>
        <w:t xml:space="preserve">require approved providers to prepare a Quality Improvement Plan (regulation 55) for each service that: </w:t>
      </w:r>
    </w:p>
    <w:p w14:paraId="0CF0F95C" w14:textId="77777777" w:rsidR="00C22FC1" w:rsidRPr="00023F54" w:rsidRDefault="00C22FC1" w:rsidP="00023F54">
      <w:pPr>
        <w:pStyle w:val="BulletGSA"/>
      </w:pPr>
      <w:r w:rsidRPr="00023F54">
        <w:t>includes an assessment by the provider of the quality of the practices of the service against the National Quality Standard</w:t>
      </w:r>
    </w:p>
    <w:p w14:paraId="139AE4B7" w14:textId="77777777" w:rsidR="00C22FC1" w:rsidRPr="00023F54" w:rsidRDefault="00C22FC1" w:rsidP="00023F54">
      <w:pPr>
        <w:pStyle w:val="BulletGSA"/>
      </w:pPr>
      <w:r w:rsidRPr="00023F54">
        <w:t xml:space="preserve">and the National Regulations; and </w:t>
      </w:r>
    </w:p>
    <w:p w14:paraId="3844ECFD" w14:textId="3D687EFD" w:rsidR="00C22FC1" w:rsidRPr="00023F54" w:rsidRDefault="00C22FC1" w:rsidP="00023F54">
      <w:pPr>
        <w:pStyle w:val="BulletGSA"/>
      </w:pPr>
      <w:r w:rsidRPr="00023F54">
        <w:t>identifies any areas that the provider considers may require improvement;</w:t>
      </w:r>
    </w:p>
    <w:p w14:paraId="294A8168" w14:textId="3F9AD4DB" w:rsidR="00C22FC1" w:rsidRPr="00023F54" w:rsidRDefault="00C22FC1" w:rsidP="00023F54">
      <w:pPr>
        <w:pStyle w:val="BulletGSA"/>
      </w:pPr>
      <w:r w:rsidRPr="00023F54">
        <w:t>contains a statement of philosophy of the service.</w:t>
      </w:r>
    </w:p>
    <w:p w14:paraId="2A534488" w14:textId="77777777" w:rsidR="00C22FC1" w:rsidRPr="00C22FC1" w:rsidRDefault="00C22FC1" w:rsidP="00023F54">
      <w:pPr>
        <w:pStyle w:val="NormalGSA"/>
        <w:rPr>
          <w:rFonts w:eastAsia="Calibri"/>
          <w:lang w:eastAsia="zh-CN"/>
        </w:rPr>
      </w:pPr>
      <w:r w:rsidRPr="00C22FC1">
        <w:rPr>
          <w:rFonts w:eastAsia="Times New Roman"/>
        </w:rPr>
        <w:t xml:space="preserve">The National Regulations do not prescribe a format for a Quality Improvement Plan. The </w:t>
      </w:r>
      <w:r w:rsidRPr="00C22FC1">
        <w:rPr>
          <w:rFonts w:eastAsia="Times New Roman"/>
          <w:noProof/>
        </w:rPr>
        <w:t xml:space="preserve">purpose of this template is to offer a format that supports approved providers to meet their obligations under the National Regulations. </w:t>
      </w:r>
    </w:p>
    <w:p w14:paraId="50B96C85" w14:textId="3472C6C6" w:rsidR="00C22FC1" w:rsidRPr="00922312" w:rsidRDefault="00C22FC1" w:rsidP="00023F54">
      <w:pPr>
        <w:pStyle w:val="NormalGSA"/>
        <w:rPr>
          <w:rFonts w:eastAsia="Calibri"/>
          <w:lang w:eastAsia="zh-CN"/>
        </w:rPr>
      </w:pPr>
      <w:r w:rsidRPr="00C22FC1">
        <w:rPr>
          <w:rFonts w:eastAsia="Calibri"/>
          <w:bCs/>
          <w:lang w:eastAsia="zh-CN"/>
        </w:rPr>
        <w:t xml:space="preserve">Approved providers also have an obligation (r56) to review and revise the Quality Improvement Plan at least annually, having </w:t>
      </w:r>
      <w:r w:rsidRPr="00C22FC1">
        <w:rPr>
          <w:rFonts w:eastAsia="Calibri"/>
          <w:lang w:eastAsia="zh-CN"/>
        </w:rPr>
        <w:t>regard to the National Quality Standard.</w:t>
      </w:r>
    </w:p>
    <w:p w14:paraId="74851CCE" w14:textId="6DDFBFAD" w:rsidR="00C22FC1" w:rsidRPr="00C22FC1" w:rsidRDefault="00C22FC1" w:rsidP="00023F54">
      <w:pPr>
        <w:pStyle w:val="NormalGSA"/>
        <w:rPr>
          <w:rFonts w:eastAsia="Times New Roman"/>
        </w:rPr>
      </w:pPr>
      <w:r w:rsidRPr="00C22FC1">
        <w:rPr>
          <w:rFonts w:eastAsia="Times New Roman"/>
          <w:noProof/>
        </w:rPr>
        <w:t>A Quality</w:t>
      </w:r>
      <w:r w:rsidRPr="00C22FC1">
        <w:rPr>
          <w:rFonts w:eastAsia="Calibri"/>
          <w:lang w:eastAsia="zh-CN"/>
        </w:rPr>
        <w:t xml:space="preserve"> Improvement Plan must be reviewed and/or submitted to the regulatory authority on request. </w:t>
      </w:r>
      <w:r w:rsidRPr="00C22FC1">
        <w:rPr>
          <w:rFonts w:eastAsia="Times New Roman"/>
        </w:rPr>
        <w:t xml:space="preserve">The National Regulations do not prescribe a format for a Quality Improvement Plan. </w:t>
      </w:r>
    </w:p>
    <w:p w14:paraId="31AEF9A8" w14:textId="77777777" w:rsidR="00C22FC1" w:rsidRPr="00C22FC1" w:rsidRDefault="00C22FC1" w:rsidP="00023F54">
      <w:pPr>
        <w:pStyle w:val="NormalGSA"/>
        <w:rPr>
          <w:rFonts w:eastAsia="Times New Roman"/>
          <w:noProof/>
        </w:rPr>
      </w:pPr>
      <w:r w:rsidRPr="00C22FC1">
        <w:rPr>
          <w:rFonts w:eastAsia="Times New Roman"/>
          <w:noProof/>
        </w:rPr>
        <w:t>Approved providers also have an obligation (r56) to review and revise the Quality Improvement Plan at least annually, having regard to the National Quality Standard. A Quality Improvement Plan must be reviewed and/or submitted to the regulatory authority on request.</w:t>
      </w:r>
    </w:p>
    <w:p w14:paraId="20AC6E63" w14:textId="77777777" w:rsidR="00C22FC1" w:rsidRPr="00610E35" w:rsidRDefault="00C22FC1" w:rsidP="00610E35">
      <w:pPr>
        <w:pStyle w:val="Heading3GSA"/>
        <w:rPr>
          <w:rFonts w:eastAsia="Times New Roman"/>
          <w:noProof/>
        </w:rPr>
      </w:pPr>
      <w:r w:rsidRPr="00610E35">
        <w:rPr>
          <w:rFonts w:eastAsia="Times New Roman"/>
        </w:rPr>
        <w:t>About the ACECQA Quality Improvement Plan template</w:t>
      </w:r>
    </w:p>
    <w:p w14:paraId="5111D873" w14:textId="2A81C710" w:rsidR="009A6C31" w:rsidRPr="00023F54" w:rsidRDefault="00C22FC1" w:rsidP="00023F54">
      <w:pPr>
        <w:autoSpaceDE w:val="0"/>
        <w:autoSpaceDN w:val="0"/>
        <w:adjustRightInd w:val="0"/>
        <w:spacing w:before="200" w:after="200" w:line="240" w:lineRule="auto"/>
        <w:rPr>
          <w:rFonts w:ascii="Calibri" w:eastAsia="Times New Roman" w:hAnsi="Calibri" w:cs="Arial"/>
          <w:noProof/>
          <w:sz w:val="24"/>
          <w:szCs w:val="24"/>
        </w:rPr>
      </w:pPr>
      <w:r w:rsidRPr="00C22FC1">
        <w:rPr>
          <w:rFonts w:ascii="Calibri" w:eastAsia="Times New Roman" w:hAnsi="Calibri" w:cs="Arial"/>
          <w:sz w:val="24"/>
          <w:szCs w:val="24"/>
        </w:rPr>
        <w:t xml:space="preserve">The </w:t>
      </w:r>
      <w:r w:rsidRPr="00C22FC1">
        <w:rPr>
          <w:rFonts w:ascii="Calibri" w:eastAsia="Times New Roman" w:hAnsi="Calibri" w:cs="Arial"/>
          <w:noProof/>
          <w:sz w:val="24"/>
          <w:szCs w:val="24"/>
        </w:rPr>
        <w:t>purpose of this template is to offer a planning format that supports approved providers to meet their obligations under the National Regulations.</w:t>
      </w:r>
      <w:r w:rsidR="005347D2">
        <w:rPr>
          <w:rFonts w:ascii="Calibri" w:eastAsia="Times New Roman" w:hAnsi="Calibri" w:cs="Arial"/>
          <w:noProof/>
          <w:sz w:val="24"/>
          <w:szCs w:val="24"/>
        </w:rPr>
        <w:t xml:space="preserve"> </w:t>
      </w:r>
      <w:r w:rsidRPr="00C22FC1">
        <w:rPr>
          <w:rFonts w:ascii="Calibri" w:eastAsia="Times New Roman" w:hAnsi="Calibri" w:cs="Arial"/>
          <w:noProof/>
          <w:sz w:val="24"/>
          <w:szCs w:val="24"/>
        </w:rPr>
        <w:t xml:space="preserve">This template provides quick links to helpful resources for each quality area in the </w:t>
      </w:r>
      <w:hyperlink r:id="rId33" w:history="1">
        <w:r w:rsidRPr="00C22FC1">
          <w:rPr>
            <w:rFonts w:ascii="Calibri" w:eastAsia="Times New Roman" w:hAnsi="Calibri" w:cs="Arial"/>
            <w:noProof/>
            <w:color w:val="0563C1" w:themeColor="hyperlink"/>
            <w:sz w:val="24"/>
            <w:szCs w:val="24"/>
            <w:u w:val="single"/>
          </w:rPr>
          <w:t>Guide to the National Framework</w:t>
        </w:r>
      </w:hyperlink>
      <w:r w:rsidRPr="00C22FC1">
        <w:rPr>
          <w:rFonts w:ascii="Calibri" w:eastAsia="Times New Roman" w:hAnsi="Calibri" w:cs="Arial"/>
          <w:noProof/>
          <w:sz w:val="24"/>
          <w:szCs w:val="24"/>
        </w:rPr>
        <w:t xml:space="preserve"> and the </w:t>
      </w:r>
      <w:hyperlink r:id="rId34" w:history="1">
        <w:r w:rsidRPr="00C22FC1">
          <w:rPr>
            <w:rFonts w:ascii="Calibri" w:eastAsia="Times New Roman" w:hAnsi="Calibri" w:cs="Arial"/>
            <w:noProof/>
            <w:color w:val="0563C1" w:themeColor="hyperlink"/>
            <w:sz w:val="24"/>
            <w:szCs w:val="24"/>
            <w:u w:val="single"/>
          </w:rPr>
          <w:t>ACECQA website</w:t>
        </w:r>
      </w:hyperlink>
      <w:r w:rsidRPr="00C22FC1">
        <w:rPr>
          <w:rFonts w:ascii="Calibri" w:eastAsia="Times New Roman" w:hAnsi="Calibri" w:cs="Arial"/>
          <w:noProof/>
          <w:sz w:val="24"/>
          <w:szCs w:val="24"/>
        </w:rPr>
        <w:t xml:space="preserve">. </w:t>
      </w:r>
    </w:p>
    <w:p w14:paraId="11433442" w14:textId="77777777" w:rsidR="001F41A3" w:rsidRDefault="001F41A3">
      <w:pPr>
        <w:rPr>
          <w:rFonts w:ascii="Arial" w:eastAsiaTheme="majorEastAsia" w:hAnsi="Arial" w:cs="Arial"/>
          <w:b/>
          <w:bCs/>
          <w:color w:val="1F3864" w:themeColor="accent1" w:themeShade="80"/>
          <w:sz w:val="32"/>
          <w:szCs w:val="32"/>
        </w:rPr>
      </w:pPr>
      <w:r>
        <w:br w:type="page"/>
      </w:r>
    </w:p>
    <w:p w14:paraId="75767A74" w14:textId="767C151F" w:rsidR="00C22FC1" w:rsidRPr="007648E0" w:rsidRDefault="00C22FC1" w:rsidP="007648E0">
      <w:pPr>
        <w:pStyle w:val="Heading2GSA"/>
      </w:pPr>
      <w:r w:rsidRPr="007648E0">
        <w:t>Exceeding NQS themes guidance</w:t>
      </w:r>
    </w:p>
    <w:p w14:paraId="5D44BA56" w14:textId="77777777" w:rsidR="00C22FC1" w:rsidRPr="00C22FC1" w:rsidRDefault="00C22FC1" w:rsidP="00C22FC1">
      <w:pPr>
        <w:autoSpaceDE w:val="0"/>
        <w:autoSpaceDN w:val="0"/>
        <w:adjustRightInd w:val="0"/>
        <w:spacing w:before="200" w:after="200" w:line="240" w:lineRule="auto"/>
        <w:rPr>
          <w:rFonts w:ascii="Calibri" w:eastAsia="Times New Roman" w:hAnsi="Calibri" w:cs="Arial"/>
          <w:sz w:val="24"/>
          <w:szCs w:val="24"/>
        </w:rPr>
      </w:pPr>
      <w:r w:rsidRPr="00C22FC1">
        <w:rPr>
          <w:rFonts w:ascii="Calibri" w:eastAsia="Times New Roman" w:hAnsi="Calibri" w:cs="Arial"/>
          <w:sz w:val="24"/>
          <w:szCs w:val="24"/>
        </w:rPr>
        <w:t xml:space="preserve">The </w:t>
      </w:r>
      <w:hyperlink r:id="rId35" w:history="1">
        <w:r w:rsidRPr="00C22FC1">
          <w:rPr>
            <w:rFonts w:ascii="Calibri" w:eastAsia="Times New Roman" w:hAnsi="Calibri" w:cs="Arial"/>
            <w:color w:val="0563C1" w:themeColor="hyperlink"/>
            <w:sz w:val="24"/>
            <w:szCs w:val="24"/>
            <w:u w:val="single"/>
          </w:rPr>
          <w:t>Exceeding NQS</w:t>
        </w:r>
      </w:hyperlink>
      <w:r w:rsidRPr="00C22FC1">
        <w:rPr>
          <w:rFonts w:ascii="Calibri" w:eastAsia="Times New Roman" w:hAnsi="Calibri" w:cs="Arial"/>
          <w:sz w:val="24"/>
          <w:szCs w:val="24"/>
        </w:rPr>
        <w:t xml:space="preserve"> sections provided for each standard should be completed when there is evidence of one or more Exceeding NQS themes demonstrated in the practice at the service. </w:t>
      </w:r>
    </w:p>
    <w:p w14:paraId="17462798" w14:textId="77777777" w:rsidR="007648E0" w:rsidRDefault="00C22FC1" w:rsidP="00C22FC1">
      <w:pPr>
        <w:autoSpaceDE w:val="0"/>
        <w:autoSpaceDN w:val="0"/>
        <w:adjustRightInd w:val="0"/>
        <w:spacing w:after="0" w:line="240" w:lineRule="auto"/>
        <w:rPr>
          <w:rFonts w:ascii="Calibri" w:eastAsia="Times New Roman" w:hAnsi="Calibri" w:cs="Arial"/>
          <w:sz w:val="24"/>
          <w:szCs w:val="24"/>
        </w:rPr>
      </w:pPr>
      <w:bookmarkStart w:id="14" w:name="OLE_LINK5"/>
      <w:bookmarkStart w:id="15" w:name="OLE_LINK6"/>
      <w:r w:rsidRPr="00C22FC1">
        <w:rPr>
          <w:rFonts w:ascii="Calibri" w:eastAsia="Times New Roman" w:hAnsi="Calibri" w:cs="Arial"/>
          <w:sz w:val="24"/>
          <w:szCs w:val="24"/>
        </w:rPr>
        <w:t>When the QIP is submitted to the regulatory authority for assessment and rating, an authorised officer will consider the evidence documented and gathered at the assessment visit to determine if the Exceeding NQS themes are being met.</w:t>
      </w:r>
      <w:bookmarkEnd w:id="14"/>
      <w:bookmarkEnd w:id="15"/>
    </w:p>
    <w:p w14:paraId="1010FB6F" w14:textId="71F9CD4E" w:rsidR="00C22FC1" w:rsidRPr="00C22FC1" w:rsidRDefault="00C22FC1" w:rsidP="007648E0">
      <w:pPr>
        <w:autoSpaceDE w:val="0"/>
        <w:autoSpaceDN w:val="0"/>
        <w:adjustRightInd w:val="0"/>
        <w:spacing w:before="240" w:after="0" w:line="240" w:lineRule="auto"/>
        <w:rPr>
          <w:rFonts w:ascii="Calibri" w:eastAsia="Calibri" w:hAnsi="Calibri" w:cs="Arial"/>
          <w:sz w:val="24"/>
          <w:szCs w:val="24"/>
          <w:lang w:eastAsia="zh-CN"/>
        </w:rPr>
      </w:pPr>
      <w:r w:rsidRPr="00C22FC1">
        <w:rPr>
          <w:rFonts w:ascii="Calibri" w:eastAsia="Calibri" w:hAnsi="Calibri" w:cs="Arial"/>
          <w:sz w:val="24"/>
          <w:szCs w:val="24"/>
          <w:lang w:eastAsia="zh-CN"/>
        </w:rPr>
        <w:t xml:space="preserve">For further information on the three </w:t>
      </w:r>
      <w:r w:rsidR="005347D2">
        <w:rPr>
          <w:rFonts w:ascii="Calibri" w:eastAsia="Calibri" w:hAnsi="Calibri" w:cs="Arial"/>
          <w:sz w:val="24"/>
          <w:szCs w:val="24"/>
          <w:lang w:eastAsia="zh-CN"/>
        </w:rPr>
        <w:t>e</w:t>
      </w:r>
      <w:r w:rsidRPr="00C22FC1">
        <w:rPr>
          <w:rFonts w:ascii="Calibri" w:eastAsia="Calibri" w:hAnsi="Calibri" w:cs="Arial"/>
          <w:sz w:val="24"/>
          <w:szCs w:val="24"/>
          <w:lang w:eastAsia="zh-CN"/>
        </w:rPr>
        <w:t xml:space="preserve">xceeding themes, including what </w:t>
      </w:r>
    </w:p>
    <w:p w14:paraId="6136AB48" w14:textId="7433A4A1" w:rsidR="00462E75" w:rsidRDefault="00C22FC1" w:rsidP="00462E75">
      <w:pPr>
        <w:autoSpaceDE w:val="0"/>
        <w:autoSpaceDN w:val="0"/>
        <w:adjustRightInd w:val="0"/>
        <w:spacing w:line="240" w:lineRule="auto"/>
        <w:rPr>
          <w:rFonts w:ascii="Calibri" w:eastAsia="Calibri" w:hAnsi="Calibri" w:cs="Arial"/>
          <w:sz w:val="24"/>
          <w:szCs w:val="24"/>
          <w:lang w:eastAsia="zh-CN"/>
        </w:rPr>
      </w:pPr>
      <w:r w:rsidRPr="00C22FC1">
        <w:rPr>
          <w:rFonts w:ascii="Calibri" w:eastAsia="Calibri" w:hAnsi="Calibri" w:cs="Arial"/>
          <w:sz w:val="24"/>
          <w:szCs w:val="24"/>
          <w:lang w:eastAsia="zh-CN"/>
        </w:rPr>
        <w:t xml:space="preserve">authorised officers consider when reviewing whether evidence demonstrates a theme, see </w:t>
      </w:r>
      <w:bookmarkStart w:id="16" w:name="OLE_LINK3"/>
      <w:bookmarkStart w:id="17" w:name="OLE_LINK4"/>
      <w:r w:rsidRPr="00C22FC1">
        <w:rPr>
          <w:rFonts w:ascii="Calibri" w:eastAsia="Calibri" w:hAnsi="Calibri" w:cs="Arial"/>
          <w:sz w:val="24"/>
          <w:szCs w:val="24"/>
          <w:lang w:eastAsia="zh-CN"/>
        </w:rPr>
        <w:t xml:space="preserve">ACECQA’s </w:t>
      </w:r>
      <w:hyperlink r:id="rId36" w:history="1">
        <w:r w:rsidRPr="00C22FC1">
          <w:rPr>
            <w:rFonts w:ascii="Calibri" w:eastAsia="Times New Roman" w:hAnsi="Calibri" w:cs="Arial"/>
            <w:color w:val="0563C1" w:themeColor="hyperlink"/>
            <w:sz w:val="24"/>
            <w:szCs w:val="24"/>
            <w:u w:val="single"/>
          </w:rPr>
          <w:t>Exceeding the NQS</w:t>
        </w:r>
      </w:hyperlink>
      <w:r w:rsidRPr="00C22FC1">
        <w:rPr>
          <w:rFonts w:ascii="Calibri" w:eastAsia="Times New Roman" w:hAnsi="Calibri" w:cs="Arial"/>
          <w:sz w:val="24"/>
          <w:szCs w:val="24"/>
        </w:rPr>
        <w:t xml:space="preserve"> webpage</w:t>
      </w:r>
      <w:r w:rsidRPr="00C22FC1">
        <w:rPr>
          <w:rFonts w:ascii="Calibri" w:eastAsia="Calibri" w:hAnsi="Calibri" w:cs="Arial"/>
          <w:sz w:val="24"/>
          <w:szCs w:val="24"/>
          <w:lang w:eastAsia="zh-CN"/>
        </w:rPr>
        <w:t xml:space="preserve">. </w:t>
      </w:r>
      <w:bookmarkEnd w:id="16"/>
      <w:bookmarkEnd w:id="17"/>
    </w:p>
    <w:p w14:paraId="3065303B" w14:textId="68AF1692" w:rsidR="007648E0" w:rsidRDefault="007648E0" w:rsidP="007648E0">
      <w:pPr>
        <w:pStyle w:val="Heading3GSA"/>
        <w:rPr>
          <w:rFonts w:eastAsia="Calibri"/>
        </w:rPr>
      </w:pPr>
      <w:r>
        <w:rPr>
          <w:rFonts w:eastAsia="Calibri"/>
        </w:rPr>
        <w:t>Tips for self-assessment</w:t>
      </w:r>
    </w:p>
    <w:p w14:paraId="7C80F9EE" w14:textId="1299C69D" w:rsidR="000D3C71" w:rsidRPr="007648E0" w:rsidRDefault="000D3C71" w:rsidP="007648E0">
      <w:pPr>
        <w:pStyle w:val="NormalGSA"/>
        <w:rPr>
          <w:rFonts w:ascii="Arial" w:eastAsia="Calibri" w:hAnsi="Arial" w:cs="Arial"/>
          <w:color w:val="1F3864" w:themeColor="accent1" w:themeShade="80"/>
        </w:rPr>
      </w:pPr>
      <w:r w:rsidRPr="00265E39">
        <w:rPr>
          <w:w w:val="105"/>
        </w:rPr>
        <w:t>Self-assessment is most beneficial when it is done in a way that is relevant to the context of your service.</w:t>
      </w:r>
      <w:r w:rsidRPr="00265E39">
        <w:rPr>
          <w:b/>
          <w:w w:val="105"/>
        </w:rPr>
        <w:t xml:space="preserve"> </w:t>
      </w:r>
      <w:r w:rsidRPr="00265E39">
        <w:rPr>
          <w:w w:val="105"/>
        </w:rPr>
        <w:t>When planning and implementing your self-assessment ensure that it suits the needs, capacity and context of your service. Think about:</w:t>
      </w:r>
    </w:p>
    <w:p w14:paraId="7B012C53" w14:textId="2EDFA181" w:rsidR="000D3C71" w:rsidRPr="00265E39" w:rsidRDefault="000D3C71" w:rsidP="007648E0">
      <w:pPr>
        <w:pStyle w:val="BulletGSA"/>
        <w:rPr>
          <w:w w:val="105"/>
        </w:rPr>
      </w:pPr>
      <w:r w:rsidRPr="00265E39">
        <w:rPr>
          <w:w w:val="105"/>
        </w:rPr>
        <w:t xml:space="preserve">the structure of your organisation </w:t>
      </w:r>
    </w:p>
    <w:p w14:paraId="770E5892" w14:textId="77777777" w:rsidR="000D3C71" w:rsidRPr="00265E39" w:rsidRDefault="000D3C71" w:rsidP="007648E0">
      <w:pPr>
        <w:pStyle w:val="BulletGSA"/>
        <w:rPr>
          <w:w w:val="105"/>
        </w:rPr>
      </w:pPr>
      <w:r w:rsidRPr="00265E39">
        <w:rPr>
          <w:w w:val="105"/>
        </w:rPr>
        <w:t>the location of your service</w:t>
      </w:r>
    </w:p>
    <w:p w14:paraId="7C68D2F2" w14:textId="77777777" w:rsidR="000D3C71" w:rsidRPr="00265E39" w:rsidRDefault="000D3C71" w:rsidP="007648E0">
      <w:pPr>
        <w:pStyle w:val="BulletGSA"/>
        <w:rPr>
          <w:w w:val="105"/>
        </w:rPr>
      </w:pPr>
      <w:r w:rsidRPr="00265E39">
        <w:rPr>
          <w:w w:val="105"/>
        </w:rPr>
        <w:t>your local community</w:t>
      </w:r>
    </w:p>
    <w:p w14:paraId="5C717C22" w14:textId="0A2E9EC7" w:rsidR="000D3C71" w:rsidRPr="00265E39" w:rsidRDefault="000D3C71" w:rsidP="007648E0">
      <w:pPr>
        <w:pStyle w:val="BulletGSA"/>
        <w:rPr>
          <w:w w:val="105"/>
        </w:rPr>
      </w:pPr>
      <w:r w:rsidRPr="00265E39">
        <w:rPr>
          <w:w w:val="105"/>
        </w:rPr>
        <w:t>the requirements of your service type, for example, family day care or outside school hours care</w:t>
      </w:r>
    </w:p>
    <w:p w14:paraId="08B405B0" w14:textId="77777777" w:rsidR="000D3C71" w:rsidRPr="00265E39" w:rsidRDefault="000D3C71" w:rsidP="007648E0">
      <w:pPr>
        <w:pStyle w:val="BulletGSA"/>
        <w:rPr>
          <w:w w:val="105"/>
        </w:rPr>
      </w:pPr>
      <w:r w:rsidRPr="00265E39">
        <w:rPr>
          <w:w w:val="105"/>
        </w:rPr>
        <w:t>your service staff and educators</w:t>
      </w:r>
    </w:p>
    <w:p w14:paraId="3CE1AB6A" w14:textId="32499590" w:rsidR="000D3C71" w:rsidRPr="007648E0" w:rsidRDefault="000D3C71" w:rsidP="007648E0">
      <w:pPr>
        <w:pStyle w:val="BulletGSA"/>
        <w:spacing w:after="240"/>
        <w:rPr>
          <w:w w:val="105"/>
        </w:rPr>
      </w:pPr>
      <w:r w:rsidRPr="00265E39">
        <w:rPr>
          <w:w w:val="105"/>
        </w:rPr>
        <w:t>the children and families that use your service.</w:t>
      </w:r>
    </w:p>
    <w:p w14:paraId="6693CA73" w14:textId="7475E677" w:rsidR="007648E0" w:rsidRPr="00023F54" w:rsidRDefault="000D3C71" w:rsidP="00023F54">
      <w:pPr>
        <w:pStyle w:val="Heading4GSA"/>
      </w:pPr>
      <w:r w:rsidRPr="00265E39">
        <w:t>Plan</w:t>
      </w:r>
    </w:p>
    <w:p w14:paraId="34038C79" w14:textId="14ADB209" w:rsidR="000D3C71" w:rsidRPr="00265E39" w:rsidRDefault="000D3C71" w:rsidP="007648E0">
      <w:pPr>
        <w:pStyle w:val="TableParagraph"/>
        <w:spacing w:after="160" w:line="276" w:lineRule="auto"/>
        <w:rPr>
          <w:rFonts w:asciiTheme="minorHAnsi" w:hAnsiTheme="minorHAnsi" w:cstheme="minorHAnsi"/>
          <w:color w:val="000000" w:themeColor="text1"/>
          <w:w w:val="105"/>
          <w:sz w:val="24"/>
          <w:szCs w:val="24"/>
          <w:lang w:val="en-AU"/>
        </w:rPr>
      </w:pPr>
      <w:r w:rsidRPr="00265E39">
        <w:rPr>
          <w:rFonts w:asciiTheme="minorHAnsi" w:hAnsiTheme="minorHAnsi" w:cstheme="minorHAnsi"/>
          <w:color w:val="000000" w:themeColor="text1"/>
          <w:w w:val="105"/>
          <w:sz w:val="24"/>
          <w:szCs w:val="24"/>
          <w:lang w:val="en-AU"/>
        </w:rPr>
        <w:t>Self-assessment is a process. It requires participation from your whole service community and adequate time to complete it without additional pressure. Planning will ensure the self-assessment process is effective.</w:t>
      </w:r>
      <w:r w:rsidRPr="00265E39">
        <w:rPr>
          <w:rFonts w:asciiTheme="minorHAnsi" w:hAnsiTheme="minorHAnsi" w:cstheme="minorHAnsi"/>
          <w:b/>
          <w:color w:val="000000" w:themeColor="text1"/>
          <w:w w:val="105"/>
          <w:sz w:val="24"/>
          <w:szCs w:val="24"/>
          <w:lang w:val="en-AU"/>
        </w:rPr>
        <w:t xml:space="preserve"> </w:t>
      </w:r>
      <w:r w:rsidRPr="00265E39">
        <w:rPr>
          <w:rFonts w:asciiTheme="minorHAnsi" w:hAnsiTheme="minorHAnsi" w:cstheme="minorHAnsi"/>
          <w:color w:val="000000" w:themeColor="text1"/>
          <w:w w:val="105"/>
          <w:sz w:val="24"/>
          <w:szCs w:val="24"/>
          <w:lang w:val="en-AU"/>
        </w:rPr>
        <w:t>Planning is supported when there is:</w:t>
      </w:r>
    </w:p>
    <w:p w14:paraId="0730D0E8" w14:textId="3A4F0A2F" w:rsidR="000D3C71" w:rsidRPr="00265E39" w:rsidRDefault="000D3C71" w:rsidP="007648E0">
      <w:pPr>
        <w:pStyle w:val="BulletGSA"/>
        <w:rPr>
          <w:w w:val="105"/>
        </w:rPr>
      </w:pPr>
      <w:r w:rsidRPr="00265E39">
        <w:rPr>
          <w:w w:val="105"/>
        </w:rPr>
        <w:t>an awareness of the process and requirements of self-assessment</w:t>
      </w:r>
    </w:p>
    <w:p w14:paraId="76CB0AAD" w14:textId="77777777" w:rsidR="000D3C71" w:rsidRPr="00265E39" w:rsidRDefault="000D3C71" w:rsidP="007648E0">
      <w:pPr>
        <w:pStyle w:val="BulletGSA"/>
        <w:rPr>
          <w:w w:val="105"/>
        </w:rPr>
      </w:pPr>
      <w:r w:rsidRPr="00265E39">
        <w:rPr>
          <w:w w:val="105"/>
        </w:rPr>
        <w:t>clearly communicated roles, responsibilities and expectations, including for those leading the process</w:t>
      </w:r>
    </w:p>
    <w:p w14:paraId="66658A1A" w14:textId="2821F068" w:rsidR="000D3C71" w:rsidRPr="00265E39" w:rsidRDefault="000D3C71" w:rsidP="007648E0">
      <w:pPr>
        <w:pStyle w:val="BulletGSA"/>
        <w:rPr>
          <w:w w:val="105"/>
        </w:rPr>
      </w:pPr>
      <w:r w:rsidRPr="00265E39">
        <w:rPr>
          <w:w w:val="105"/>
        </w:rPr>
        <w:t>familiarity with key support resources</w:t>
      </w:r>
    </w:p>
    <w:p w14:paraId="129FE2B7" w14:textId="7E786241" w:rsidR="007648E0" w:rsidRDefault="000D3C71" w:rsidP="00A5465A">
      <w:pPr>
        <w:pStyle w:val="BulletGSA"/>
        <w:rPr>
          <w:w w:val="105"/>
        </w:rPr>
      </w:pPr>
      <w:r w:rsidRPr="007648E0">
        <w:rPr>
          <w:w w:val="105"/>
        </w:rPr>
        <w:t>consideration given to how the team is involved, adequately supported and resourced throughout the process</w:t>
      </w:r>
      <w:r w:rsidR="00B34ED7" w:rsidRPr="007648E0">
        <w:rPr>
          <w:w w:val="105"/>
        </w:rPr>
        <w:t xml:space="preserve"> </w:t>
      </w:r>
    </w:p>
    <w:p w14:paraId="463BEB5D" w14:textId="63472534" w:rsidR="000D3C71" w:rsidRPr="007648E0" w:rsidRDefault="000D3C71" w:rsidP="007648E0">
      <w:pPr>
        <w:pStyle w:val="BulletGSA"/>
        <w:spacing w:after="240"/>
        <w:rPr>
          <w:w w:val="105"/>
        </w:rPr>
      </w:pPr>
      <w:r w:rsidRPr="007648E0">
        <w:rPr>
          <w:w w:val="105"/>
        </w:rPr>
        <w:t>time allocated for meaningful participation.</w:t>
      </w:r>
    </w:p>
    <w:p w14:paraId="03C11D2A" w14:textId="245A33F0" w:rsidR="000D3C71" w:rsidRPr="00265E39" w:rsidRDefault="000D3C71" w:rsidP="00023F54">
      <w:pPr>
        <w:pStyle w:val="Heading4GSA"/>
      </w:pPr>
      <w:r w:rsidRPr="00265E39">
        <w:t>Encourage openness and honesty</w:t>
      </w:r>
    </w:p>
    <w:p w14:paraId="22888796" w14:textId="6A176049" w:rsidR="000D3C71" w:rsidRPr="00265E39" w:rsidRDefault="000D3C71" w:rsidP="007648E0">
      <w:pPr>
        <w:spacing w:line="276" w:lineRule="auto"/>
        <w:rPr>
          <w:rFonts w:cstheme="minorHAnsi"/>
          <w:sz w:val="24"/>
          <w:szCs w:val="24"/>
        </w:rPr>
      </w:pPr>
      <w:r w:rsidRPr="00265E39">
        <w:rPr>
          <w:w w:val="105"/>
          <w:sz w:val="24"/>
          <w:szCs w:val="24"/>
        </w:rPr>
        <w:t>Self-assessment and quality improvement will be most productive when those involved are open, honest and feel comfortable to be reflective and critical. Effective communication and positive workplace culture will allow everyone the opportunity to participate and have a voice. Having an open and honest approach will also ensure key issues are identified and addressed.</w:t>
      </w:r>
    </w:p>
    <w:p w14:paraId="6AC6493A" w14:textId="77777777" w:rsidR="000D3C71" w:rsidRPr="00265E39" w:rsidRDefault="000D3C71" w:rsidP="00023F54">
      <w:pPr>
        <w:pStyle w:val="Heading4GSA"/>
      </w:pPr>
      <w:r w:rsidRPr="00265E39">
        <w:t>Use documents that suit your service</w:t>
      </w:r>
    </w:p>
    <w:p w14:paraId="53F417B3" w14:textId="77777777" w:rsidR="000D3C71" w:rsidRPr="00265E39" w:rsidRDefault="000D3C71" w:rsidP="007648E0">
      <w:pPr>
        <w:spacing w:line="276" w:lineRule="auto"/>
        <w:rPr>
          <w:rFonts w:cstheme="minorHAnsi"/>
          <w:sz w:val="24"/>
          <w:szCs w:val="24"/>
        </w:rPr>
      </w:pPr>
      <w:r w:rsidRPr="00265E39">
        <w:rPr>
          <w:rFonts w:cstheme="minorHAnsi"/>
          <w:sz w:val="24"/>
          <w:szCs w:val="24"/>
        </w:rPr>
        <w:t>Choose a self-assessment documentation process that suits your context and planning approach. Every service context and community is unique. This tool is only one way to document self-assessment and inform your QIP. You may need to adapt the tool to suit your service type, for example, consider how family day care educators might access and use it.</w:t>
      </w:r>
    </w:p>
    <w:p w14:paraId="28A8F451" w14:textId="1DD5B081" w:rsidR="000D3C71" w:rsidRPr="005347D2" w:rsidRDefault="000D3C71" w:rsidP="007648E0">
      <w:pPr>
        <w:spacing w:line="276" w:lineRule="auto"/>
        <w:rPr>
          <w:rFonts w:cstheme="minorHAnsi"/>
          <w:sz w:val="24"/>
          <w:szCs w:val="24"/>
        </w:rPr>
      </w:pPr>
      <w:r w:rsidRPr="00265E39">
        <w:rPr>
          <w:rFonts w:cstheme="minorHAnsi"/>
          <w:sz w:val="24"/>
          <w:szCs w:val="24"/>
        </w:rPr>
        <w:t>Self-assessment documentation is not required to be submitted to the regulatory authority. However, evidence must demonstrate that self-assessment has informed the service QIP.</w:t>
      </w:r>
    </w:p>
    <w:p w14:paraId="74B19220" w14:textId="77777777" w:rsidR="000D3C71" w:rsidRPr="00265E39" w:rsidRDefault="000D3C71" w:rsidP="007648E0">
      <w:pPr>
        <w:rPr>
          <w:rFonts w:cstheme="minorHAnsi"/>
          <w:b/>
          <w:color w:val="000000" w:themeColor="text1"/>
          <w:w w:val="105"/>
          <w:sz w:val="24"/>
          <w:szCs w:val="24"/>
        </w:rPr>
      </w:pPr>
      <w:r w:rsidRPr="00265E39">
        <w:rPr>
          <w:rFonts w:cstheme="minorHAnsi"/>
          <w:b/>
          <w:color w:val="000000" w:themeColor="text1"/>
          <w:w w:val="105"/>
          <w:sz w:val="24"/>
          <w:szCs w:val="24"/>
        </w:rPr>
        <w:t>Use the outcomes of your self-assessment to develop your Quality Improvement Plan (QIP)</w:t>
      </w:r>
    </w:p>
    <w:p w14:paraId="21E28AAA" w14:textId="187F1810" w:rsidR="00C22FC1" w:rsidRPr="005347D2" w:rsidRDefault="000D3C71" w:rsidP="007648E0">
      <w:pPr>
        <w:pStyle w:val="TableParagraph"/>
        <w:spacing w:line="276" w:lineRule="auto"/>
        <w:rPr>
          <w:rFonts w:asciiTheme="minorHAnsi" w:eastAsiaTheme="minorHAnsi" w:hAnsiTheme="minorHAnsi" w:cstheme="minorBidi"/>
          <w:w w:val="105"/>
          <w:sz w:val="24"/>
          <w:szCs w:val="24"/>
          <w:lang w:val="en-AU"/>
        </w:rPr>
      </w:pPr>
      <w:r w:rsidRPr="00265E39">
        <w:rPr>
          <w:rFonts w:asciiTheme="minorHAnsi" w:eastAsiaTheme="minorHAnsi" w:hAnsiTheme="minorHAnsi" w:cstheme="minorBidi"/>
          <w:w w:val="105"/>
          <w:sz w:val="24"/>
          <w:szCs w:val="24"/>
          <w:lang w:val="en-AU"/>
        </w:rPr>
        <w:t>After identifying service strengths and areas for improvement, the summary can be transferred directly into your QIP. Remember, your self-assessment identifies areas for improvement and your QIP then prioritises these improvements. Your QIP does not need to cover all quality areas, only those where you have identified improvements are needed to meet the NQS.</w:t>
      </w:r>
    </w:p>
    <w:p w14:paraId="723FF529" w14:textId="77777777" w:rsidR="00E33E7C" w:rsidRDefault="00E33E7C" w:rsidP="00E33E7C">
      <w:pPr>
        <w:pStyle w:val="NormalGSA"/>
      </w:pPr>
    </w:p>
    <w:p w14:paraId="7C48851B" w14:textId="77777777" w:rsidR="00E33E7C" w:rsidRDefault="00E33E7C" w:rsidP="00E33E7C">
      <w:pPr>
        <w:pStyle w:val="NormalGSA"/>
      </w:pPr>
    </w:p>
    <w:p w14:paraId="51F7301C" w14:textId="77777777" w:rsidR="00E33E7C" w:rsidRDefault="00E33E7C" w:rsidP="00E33E7C">
      <w:pPr>
        <w:pStyle w:val="NormalGSA"/>
      </w:pPr>
    </w:p>
    <w:p w14:paraId="2290E4FF" w14:textId="77777777" w:rsidR="00E33E7C" w:rsidRDefault="00E33E7C" w:rsidP="00E33E7C">
      <w:pPr>
        <w:pStyle w:val="NormalGSA"/>
      </w:pPr>
    </w:p>
    <w:p w14:paraId="449C821C" w14:textId="77777777" w:rsidR="00E33E7C" w:rsidRDefault="00E33E7C" w:rsidP="00E33E7C">
      <w:pPr>
        <w:pStyle w:val="NormalGSA"/>
      </w:pPr>
    </w:p>
    <w:p w14:paraId="627DC044" w14:textId="77777777" w:rsidR="00E33E7C" w:rsidRDefault="00E33E7C" w:rsidP="00E33E7C">
      <w:pPr>
        <w:pStyle w:val="NormalGSA"/>
      </w:pPr>
    </w:p>
    <w:p w14:paraId="4D12BEA7" w14:textId="77777777" w:rsidR="00E33E7C" w:rsidRDefault="00E33E7C" w:rsidP="00E33E7C">
      <w:pPr>
        <w:pStyle w:val="NormalGSA"/>
      </w:pPr>
    </w:p>
    <w:p w14:paraId="36085967" w14:textId="77777777" w:rsidR="00E33E7C" w:rsidRDefault="00E33E7C" w:rsidP="00E33E7C">
      <w:pPr>
        <w:pStyle w:val="NormalGSA"/>
      </w:pPr>
    </w:p>
    <w:p w14:paraId="134830CB" w14:textId="77777777" w:rsidR="00023F54" w:rsidRDefault="00023F54">
      <w:pPr>
        <w:rPr>
          <w:rFonts w:eastAsiaTheme="minorEastAsia" w:cstheme="minorHAnsi"/>
          <w:color w:val="000000"/>
          <w:sz w:val="24"/>
          <w:szCs w:val="24"/>
          <w:lang w:val="en-US" w:eastAsia="en-AU"/>
        </w:rPr>
      </w:pPr>
      <w:r>
        <w:br w:type="page"/>
      </w:r>
    </w:p>
    <w:p w14:paraId="26A23056" w14:textId="103D1B2C" w:rsidR="00C22FC1" w:rsidRDefault="00E33E7C" w:rsidP="00E33E7C">
      <w:pPr>
        <w:pStyle w:val="NormalGSA"/>
      </w:pPr>
      <w:r>
        <w:t>Please complete the template below, you will not need to complete any parts in grey and please use first names or initials to ensure privacy.</w:t>
      </w:r>
    </w:p>
    <w:p w14:paraId="7EBFFBD1" w14:textId="46677F47" w:rsidR="005C41E7" w:rsidRDefault="005C41E7" w:rsidP="00E33E7C">
      <w:pPr>
        <w:pStyle w:val="Heading4GSA"/>
      </w:pPr>
      <w:r>
        <w:t xml:space="preserve">Service details </w:t>
      </w:r>
    </w:p>
    <w:tbl>
      <w:tblPr>
        <w:tblW w:w="15026"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985"/>
        <w:gridCol w:w="5386"/>
        <w:gridCol w:w="1843"/>
        <w:gridCol w:w="5812"/>
      </w:tblGrid>
      <w:tr w:rsidR="005C41E7" w14:paraId="202FCC04" w14:textId="77777777" w:rsidTr="00C72273">
        <w:trPr>
          <w:trHeight w:val="284"/>
        </w:trPr>
        <w:tc>
          <w:tcPr>
            <w:tcW w:w="737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544176" w14:textId="77777777" w:rsidR="005C41E7" w:rsidRDefault="005C41E7" w:rsidP="005F34BE">
            <w:pPr>
              <w:pStyle w:val="Default"/>
              <w:spacing w:line="276" w:lineRule="auto"/>
              <w:ind w:left="34"/>
              <w:rPr>
                <w:rFonts w:asciiTheme="minorHAnsi" w:hAnsiTheme="minorHAnsi" w:cs="Arial"/>
                <w:color w:val="538135" w:themeColor="accent6" w:themeShade="BF"/>
                <w:sz w:val="22"/>
                <w:szCs w:val="22"/>
              </w:rPr>
            </w:pPr>
            <w:r>
              <w:rPr>
                <w:rFonts w:asciiTheme="minorHAnsi" w:hAnsiTheme="minorHAnsi" w:cs="Arial"/>
                <w:b/>
                <w:bCs/>
                <w:sz w:val="22"/>
                <w:szCs w:val="22"/>
              </w:rPr>
              <w:t xml:space="preserve">Service name </w:t>
            </w:r>
          </w:p>
        </w:tc>
        <w:tc>
          <w:tcPr>
            <w:tcW w:w="765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5FFB12" w14:textId="77777777" w:rsidR="005C41E7" w:rsidRDefault="005C41E7" w:rsidP="005F34BE">
            <w:pPr>
              <w:pStyle w:val="Default"/>
              <w:spacing w:line="276" w:lineRule="auto"/>
              <w:rPr>
                <w:rFonts w:asciiTheme="minorHAnsi" w:hAnsiTheme="minorHAnsi" w:cs="Arial"/>
                <w:color w:val="538135" w:themeColor="accent6" w:themeShade="BF"/>
                <w:sz w:val="22"/>
                <w:szCs w:val="22"/>
              </w:rPr>
            </w:pPr>
            <w:r>
              <w:rPr>
                <w:rFonts w:asciiTheme="minorHAnsi" w:hAnsiTheme="minorHAnsi" w:cs="Arial"/>
                <w:b/>
                <w:sz w:val="22"/>
                <w:szCs w:val="22"/>
              </w:rPr>
              <w:t xml:space="preserve">Service approval number </w:t>
            </w:r>
          </w:p>
        </w:tc>
      </w:tr>
      <w:tr w:rsidR="005C41E7" w14:paraId="13176403" w14:textId="77777777" w:rsidTr="00C72273">
        <w:trPr>
          <w:trHeight w:val="755"/>
        </w:trPr>
        <w:tc>
          <w:tcPr>
            <w:tcW w:w="737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6FCA2" w14:textId="30259CBC" w:rsidR="005C41E7" w:rsidRDefault="00E10F69" w:rsidP="005F34BE">
            <w:pPr>
              <w:pStyle w:val="Default"/>
              <w:spacing w:before="240" w:line="276" w:lineRule="auto"/>
              <w:rPr>
                <w:rFonts w:asciiTheme="minorHAnsi" w:hAnsiTheme="minorHAnsi" w:cs="Arial"/>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765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A367" w14:textId="2DFA9EBB" w:rsidR="005C41E7" w:rsidRDefault="00E10F69" w:rsidP="005F34BE">
            <w:pPr>
              <w:pStyle w:val="Default"/>
              <w:spacing w:before="240" w:line="276" w:lineRule="auto"/>
              <w:rPr>
                <w:rFonts w:asciiTheme="minorHAnsi" w:hAnsiTheme="minorHAnsi" w:cs="Arial"/>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428509EA" w14:textId="77777777" w:rsidTr="00C72273">
        <w:trPr>
          <w:trHeight w:val="281"/>
        </w:trPr>
        <w:tc>
          <w:tcPr>
            <w:tcW w:w="15026"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648669"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b/>
                <w:sz w:val="22"/>
                <w:szCs w:val="22"/>
              </w:rPr>
              <w:t>Primary contacts at service</w:t>
            </w:r>
          </w:p>
        </w:tc>
      </w:tr>
      <w:tr w:rsidR="005C41E7" w14:paraId="1C91A261" w14:textId="77777777" w:rsidTr="00C72273">
        <w:trPr>
          <w:trHeight w:val="590"/>
        </w:trPr>
        <w:tc>
          <w:tcPr>
            <w:tcW w:w="737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DA3073" w14:textId="02A84763" w:rsidR="005C41E7" w:rsidRDefault="00E10F69" w:rsidP="005F34BE">
            <w:pPr>
              <w:pStyle w:val="Default"/>
              <w:spacing w:before="240" w:line="276" w:lineRule="auto"/>
              <w:rPr>
                <w:rFonts w:asciiTheme="minorHAnsi" w:hAnsiTheme="minorHAnsi" w:cs="Arial"/>
                <w:b/>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765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816878" w14:textId="0CC75BD3" w:rsidR="005C41E7" w:rsidRDefault="00E10F69" w:rsidP="005F34BE">
            <w:pPr>
              <w:pStyle w:val="Default"/>
              <w:spacing w:before="240" w:line="276" w:lineRule="auto"/>
              <w:rPr>
                <w:rFonts w:asciiTheme="minorHAnsi" w:hAnsiTheme="minorHAnsi" w:cs="Arial"/>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782DB426" w14:textId="77777777" w:rsidTr="00C72273">
        <w:trPr>
          <w:trHeight w:val="284"/>
        </w:trPr>
        <w:tc>
          <w:tcPr>
            <w:tcW w:w="737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0F3477"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b/>
                <w:bCs/>
                <w:sz w:val="22"/>
                <w:szCs w:val="22"/>
              </w:rPr>
              <w:t xml:space="preserve">Physical location of service </w:t>
            </w:r>
          </w:p>
        </w:tc>
        <w:tc>
          <w:tcPr>
            <w:tcW w:w="765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5C68CF" w14:textId="77777777" w:rsidR="005C41E7" w:rsidRDefault="005C41E7" w:rsidP="005F34BE">
            <w:pPr>
              <w:pStyle w:val="Default"/>
              <w:spacing w:line="276" w:lineRule="auto"/>
              <w:rPr>
                <w:rFonts w:asciiTheme="minorHAnsi" w:hAnsiTheme="minorHAnsi" w:cs="Arial"/>
                <w:b/>
                <w:sz w:val="22"/>
                <w:szCs w:val="22"/>
              </w:rPr>
            </w:pPr>
            <w:r>
              <w:rPr>
                <w:rFonts w:asciiTheme="minorHAnsi" w:hAnsiTheme="minorHAnsi" w:cs="Arial"/>
                <w:b/>
                <w:sz w:val="22"/>
                <w:szCs w:val="22"/>
              </w:rPr>
              <w:t xml:space="preserve">Physical location contact details </w:t>
            </w:r>
          </w:p>
        </w:tc>
      </w:tr>
      <w:tr w:rsidR="005C41E7" w14:paraId="3A4AFE18"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6505AD" w14:textId="77777777" w:rsidR="005C41E7" w:rsidRDefault="005C41E7" w:rsidP="005F34BE">
            <w:pPr>
              <w:pStyle w:val="Default"/>
              <w:spacing w:line="276" w:lineRule="auto"/>
              <w:rPr>
                <w:rFonts w:asciiTheme="minorHAnsi" w:hAnsiTheme="minorHAnsi" w:cs="Arial"/>
                <w:color w:val="538135" w:themeColor="accent6" w:themeShade="BF"/>
                <w:sz w:val="22"/>
                <w:szCs w:val="22"/>
              </w:rPr>
            </w:pPr>
            <w:r>
              <w:rPr>
                <w:rFonts w:asciiTheme="minorHAnsi" w:hAnsiTheme="minorHAnsi" w:cs="Arial"/>
                <w:sz w:val="22"/>
                <w:szCs w:val="22"/>
              </w:rPr>
              <w:t>Street</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9778AB" w14:textId="571A67FC"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FD0227" w14:textId="77777777" w:rsidR="005C41E7" w:rsidRDefault="005C41E7" w:rsidP="005F34BE">
            <w:pPr>
              <w:pStyle w:val="Default"/>
              <w:spacing w:line="276" w:lineRule="auto"/>
              <w:rPr>
                <w:rFonts w:asciiTheme="minorHAnsi" w:hAnsiTheme="minorHAnsi" w:cs="Arial"/>
                <w:color w:val="538135" w:themeColor="accent6" w:themeShade="BF"/>
                <w:sz w:val="22"/>
                <w:szCs w:val="22"/>
              </w:rPr>
            </w:pPr>
            <w:r>
              <w:rPr>
                <w:rFonts w:asciiTheme="minorHAnsi" w:hAnsiTheme="minorHAnsi" w:cs="Arial"/>
                <w:sz w:val="22"/>
                <w:szCs w:val="22"/>
              </w:rPr>
              <w:t>Telephone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485753" w14:textId="36F24D5D" w:rsidR="005C41E7" w:rsidRDefault="00E10F69" w:rsidP="005F34BE">
            <w:pPr>
              <w:pStyle w:val="Default"/>
              <w:spacing w:line="276" w:lineRule="auto"/>
              <w:rPr>
                <w:rFonts w:asciiTheme="minorHAnsi" w:hAnsiTheme="minorHAnsi" w:cs="Arial"/>
                <w:b/>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355209F6"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02AA9E"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sz w:val="22"/>
                <w:szCs w:val="22"/>
              </w:rPr>
              <w:t>Suburb</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586FAE" w14:textId="2B141BD2"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C1187C" w14:textId="77777777" w:rsidR="005C41E7" w:rsidRDefault="005C41E7" w:rsidP="005F34BE">
            <w:pPr>
              <w:pStyle w:val="Default"/>
              <w:spacing w:line="276" w:lineRule="auto"/>
              <w:rPr>
                <w:rFonts w:asciiTheme="minorHAnsi" w:hAnsiTheme="minorHAnsi" w:cs="Arial"/>
                <w:color w:val="538135" w:themeColor="accent6" w:themeShade="BF"/>
                <w:sz w:val="22"/>
                <w:szCs w:val="22"/>
              </w:rPr>
            </w:pPr>
            <w:r>
              <w:rPr>
                <w:rFonts w:asciiTheme="minorHAnsi" w:hAnsiTheme="minorHAnsi" w:cs="Arial"/>
                <w:sz w:val="22"/>
                <w:szCs w:val="22"/>
              </w:rPr>
              <w:t>Mobile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D548AD" w14:textId="088EBBE2" w:rsidR="005C41E7" w:rsidRDefault="00E10F69" w:rsidP="005F34BE">
            <w:pPr>
              <w:pStyle w:val="Default"/>
              <w:spacing w:line="276" w:lineRule="auto"/>
              <w:rPr>
                <w:rFonts w:asciiTheme="minorHAnsi" w:hAnsiTheme="minorHAnsi" w:cs="Arial"/>
                <w:b/>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49273E55"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54F89D"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sz w:val="22"/>
                <w:szCs w:val="22"/>
              </w:rPr>
              <w:t>State/territory</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D25523" w14:textId="3D7C221A"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18D8BB"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sz w:val="22"/>
                <w:szCs w:val="22"/>
              </w:rPr>
              <w:t>Fax</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3F86E8" w14:textId="66CA916F" w:rsidR="005C41E7" w:rsidRDefault="00E10F69" w:rsidP="005F34BE">
            <w:pPr>
              <w:pStyle w:val="Default"/>
              <w:spacing w:line="276" w:lineRule="auto"/>
              <w:rPr>
                <w:rFonts w:asciiTheme="minorHAnsi" w:hAnsiTheme="minorHAnsi" w:cs="Arial"/>
                <w:b/>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06F0C702" w14:textId="77777777" w:rsidTr="00C72273">
        <w:trPr>
          <w:trHeight w:val="380"/>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8F2ABC" w14:textId="77777777" w:rsidR="005C41E7" w:rsidRDefault="005C41E7" w:rsidP="005F34BE">
            <w:pPr>
              <w:pStyle w:val="Default"/>
              <w:spacing w:line="276" w:lineRule="auto"/>
              <w:rPr>
                <w:rFonts w:asciiTheme="minorHAnsi" w:hAnsiTheme="minorHAnsi" w:cs="Arial"/>
                <w:b/>
                <w:bCs/>
                <w:sz w:val="22"/>
                <w:szCs w:val="22"/>
              </w:rPr>
            </w:pPr>
            <w:r>
              <w:rPr>
                <w:rFonts w:asciiTheme="minorHAnsi" w:hAnsiTheme="minorHAnsi" w:cs="Arial"/>
                <w:sz w:val="22"/>
                <w:szCs w:val="22"/>
              </w:rPr>
              <w:t>Postcode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671854" w14:textId="5E351EFA"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1D4AE6" w14:textId="77777777" w:rsidR="005C41E7" w:rsidRDefault="005C41E7" w:rsidP="005F34BE">
            <w:pPr>
              <w:pStyle w:val="Default"/>
              <w:spacing w:line="276" w:lineRule="auto"/>
              <w:rPr>
                <w:rFonts w:asciiTheme="minorHAnsi" w:hAnsiTheme="minorHAnsi" w:cs="Arial"/>
                <w:b/>
                <w:sz w:val="22"/>
                <w:szCs w:val="22"/>
              </w:rPr>
            </w:pPr>
            <w:r>
              <w:rPr>
                <w:rFonts w:asciiTheme="minorHAnsi" w:hAnsiTheme="minorHAnsi" w:cs="Arial"/>
                <w:sz w:val="22"/>
                <w:szCs w:val="22"/>
              </w:rPr>
              <w:t>Email</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CF2CA6" w14:textId="043A4258" w:rsidR="005C41E7" w:rsidRDefault="00E10F69" w:rsidP="005F34BE">
            <w:pPr>
              <w:pStyle w:val="Default"/>
              <w:spacing w:line="276" w:lineRule="auto"/>
              <w:rPr>
                <w:rFonts w:asciiTheme="minorHAnsi" w:hAnsiTheme="minorHAnsi" w:cs="Arial"/>
                <w:b/>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49BF2FF2" w14:textId="77777777" w:rsidTr="00C72273">
        <w:trPr>
          <w:trHeight w:val="284"/>
        </w:trPr>
        <w:tc>
          <w:tcPr>
            <w:tcW w:w="737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5E0F3E03" w14:textId="26BA6AD3" w:rsidR="005C41E7" w:rsidRDefault="005C41E7" w:rsidP="005F34BE">
            <w:pPr>
              <w:pStyle w:val="Default"/>
              <w:spacing w:line="276" w:lineRule="auto"/>
              <w:rPr>
                <w:rFonts w:asciiTheme="minorHAnsi" w:hAnsiTheme="minorHAnsi" w:cs="Arial"/>
                <w:b/>
                <w:bCs/>
                <w:sz w:val="22"/>
                <w:szCs w:val="22"/>
              </w:rPr>
            </w:pPr>
            <w:r>
              <w:rPr>
                <w:rFonts w:asciiTheme="minorHAnsi" w:hAnsiTheme="minorHAnsi" w:cs="Arial"/>
                <w:b/>
                <w:bCs/>
                <w:sz w:val="22"/>
                <w:szCs w:val="22"/>
              </w:rPr>
              <w:t>Approved Provider</w:t>
            </w:r>
          </w:p>
        </w:tc>
        <w:tc>
          <w:tcPr>
            <w:tcW w:w="765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09CAF254" w14:textId="5F1E7A36" w:rsidR="005C41E7" w:rsidRDefault="005C41E7" w:rsidP="005F34BE">
            <w:pPr>
              <w:pStyle w:val="Default"/>
              <w:spacing w:line="276" w:lineRule="auto"/>
              <w:rPr>
                <w:rFonts w:asciiTheme="minorHAnsi" w:hAnsiTheme="minorHAnsi" w:cs="Arial"/>
                <w:bCs/>
                <w:color w:val="538135" w:themeColor="accent6" w:themeShade="BF"/>
                <w:sz w:val="22"/>
                <w:szCs w:val="22"/>
              </w:rPr>
            </w:pPr>
            <w:r>
              <w:rPr>
                <w:rFonts w:asciiTheme="minorHAnsi" w:hAnsiTheme="minorHAnsi" w:cs="Arial"/>
                <w:b/>
                <w:bCs/>
                <w:sz w:val="22"/>
                <w:szCs w:val="22"/>
              </w:rPr>
              <w:t>Nominated Supervisor</w:t>
            </w:r>
            <w:r w:rsidR="00B34ED7">
              <w:rPr>
                <w:rFonts w:asciiTheme="minorHAnsi" w:hAnsiTheme="minorHAnsi" w:cs="Arial"/>
                <w:b/>
                <w:bCs/>
                <w:sz w:val="22"/>
                <w:szCs w:val="22"/>
              </w:rPr>
              <w:t xml:space="preserve"> </w:t>
            </w:r>
          </w:p>
        </w:tc>
      </w:tr>
      <w:tr w:rsidR="005C41E7" w14:paraId="1C9F8235"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469F2FEE" w14:textId="77777777" w:rsidR="005C41E7" w:rsidRDefault="005C41E7" w:rsidP="005F34BE">
            <w:pPr>
              <w:pStyle w:val="Default"/>
              <w:spacing w:line="276" w:lineRule="auto"/>
              <w:rPr>
                <w:rFonts w:asciiTheme="minorHAnsi" w:hAnsiTheme="minorHAnsi" w:cs="Arial"/>
                <w:color w:val="538135" w:themeColor="accent6" w:themeShade="BF"/>
                <w:sz w:val="22"/>
                <w:szCs w:val="22"/>
              </w:rPr>
            </w:pPr>
            <w:r>
              <w:rPr>
                <w:rFonts w:asciiTheme="minorHAnsi" w:hAnsiTheme="minorHAnsi" w:cs="Arial"/>
                <w:sz w:val="22"/>
                <w:szCs w:val="22"/>
              </w:rPr>
              <w:t xml:space="preserve">Primary contact </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FE8F35" w14:textId="3D01613F"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37C8C49D" w14:textId="77777777" w:rsidR="005C41E7" w:rsidRDefault="005C41E7" w:rsidP="005F34BE">
            <w:pPr>
              <w:pStyle w:val="Default"/>
              <w:spacing w:line="276" w:lineRule="auto"/>
              <w:rPr>
                <w:rFonts w:asciiTheme="minorHAnsi" w:hAnsiTheme="minorHAnsi" w:cs="Arial"/>
                <w:color w:val="538135" w:themeColor="accent6" w:themeShade="BF"/>
                <w:sz w:val="22"/>
                <w:szCs w:val="22"/>
              </w:rPr>
            </w:pPr>
            <w:r>
              <w:rPr>
                <w:rFonts w:asciiTheme="minorHAnsi" w:hAnsiTheme="minorHAnsi" w:cs="Arial"/>
                <w:sz w:val="22"/>
                <w:szCs w:val="22"/>
              </w:rPr>
              <w:t>Name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2B8524" w14:textId="4A0FD67A"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4664F1AF"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2E52F3B6"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Telephone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3F5C5965" w14:textId="78FC7A03" w:rsidR="005C41E7" w:rsidRPr="005347D2" w:rsidRDefault="00E10F69" w:rsidP="005F34BE">
            <w:pPr>
              <w:pStyle w:val="Default"/>
              <w:spacing w:line="276" w:lineRule="auto"/>
              <w:rPr>
                <w:rFonts w:asciiTheme="minorHAnsi" w:hAnsiTheme="minorHAnsi" w:cs="Arial"/>
                <w:b/>
                <w:bCs/>
                <w:color w:val="000000" w:themeColor="text1"/>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54DE4E15"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Telephone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F666606" w14:textId="5CA3DC1D"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01259A79" w14:textId="77777777" w:rsidTr="00C72273">
        <w:trPr>
          <w:trHeight w:val="380"/>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2998AA01"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Mobile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0BEC3A0" w14:textId="08E1B3EA" w:rsidR="005C41E7" w:rsidRPr="005347D2" w:rsidRDefault="00E10F69" w:rsidP="005F34BE">
            <w:pPr>
              <w:pStyle w:val="Default"/>
              <w:spacing w:line="276" w:lineRule="auto"/>
              <w:rPr>
                <w:rFonts w:asciiTheme="minorHAnsi" w:hAnsiTheme="minorHAnsi" w:cs="Arial"/>
                <w:b/>
                <w:bCs/>
                <w:color w:val="000000" w:themeColor="text1"/>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1163B41C"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Mobile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390147A0" w14:textId="15401D8E"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78105380"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1AA3C32A"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Fax</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1782E65F" w14:textId="55BFBDFF" w:rsidR="005C41E7" w:rsidRPr="005347D2" w:rsidRDefault="00E10F69" w:rsidP="005F34BE">
            <w:pPr>
              <w:pStyle w:val="Default"/>
              <w:spacing w:line="276" w:lineRule="auto"/>
              <w:rPr>
                <w:rFonts w:asciiTheme="minorHAnsi" w:hAnsiTheme="minorHAnsi" w:cs="Arial"/>
                <w:b/>
                <w:bCs/>
                <w:color w:val="000000" w:themeColor="text1"/>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13CC8DC3"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Fax</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967395C" w14:textId="57BA7BF8"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55737E84" w14:textId="77777777" w:rsidTr="00C72273">
        <w:trPr>
          <w:trHeight w:val="380"/>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25604C3A" w14:textId="77777777" w:rsidR="005C41E7" w:rsidRPr="005347D2" w:rsidRDefault="005C41E7" w:rsidP="005F34BE">
            <w:pPr>
              <w:pStyle w:val="Default"/>
              <w:spacing w:line="276" w:lineRule="auto"/>
              <w:rPr>
                <w:rFonts w:asciiTheme="minorHAnsi" w:hAnsiTheme="minorHAnsi" w:cs="Arial"/>
                <w:b/>
                <w:bCs/>
                <w:color w:val="000000" w:themeColor="text1"/>
                <w:sz w:val="22"/>
                <w:szCs w:val="22"/>
              </w:rPr>
            </w:pPr>
            <w:r w:rsidRPr="005347D2">
              <w:rPr>
                <w:rFonts w:asciiTheme="minorHAnsi" w:hAnsiTheme="minorHAnsi" w:cs="Arial"/>
                <w:color w:val="000000" w:themeColor="text1"/>
                <w:sz w:val="22"/>
                <w:szCs w:val="22"/>
              </w:rPr>
              <w:t>Email</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7A590C88" w14:textId="37E8BD00" w:rsidR="005C41E7" w:rsidRPr="005347D2" w:rsidRDefault="00E10F69" w:rsidP="005F34BE">
            <w:pPr>
              <w:pStyle w:val="Default"/>
              <w:spacing w:line="276" w:lineRule="auto"/>
              <w:rPr>
                <w:rFonts w:asciiTheme="minorHAnsi" w:hAnsiTheme="minorHAnsi" w:cs="Arial"/>
                <w:b/>
                <w:bCs/>
                <w:color w:val="000000" w:themeColor="text1"/>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4542B7D7" w14:textId="77777777" w:rsidR="005C41E7" w:rsidRPr="005347D2" w:rsidRDefault="005C41E7" w:rsidP="005F34BE">
            <w:pPr>
              <w:pStyle w:val="Default"/>
              <w:spacing w:line="276" w:lineRule="auto"/>
              <w:rPr>
                <w:rFonts w:asciiTheme="minorHAnsi" w:hAnsiTheme="minorHAnsi" w:cs="Arial"/>
                <w:b/>
                <w:bCs/>
                <w:color w:val="000000" w:themeColor="text1"/>
                <w:sz w:val="22"/>
                <w:szCs w:val="22"/>
              </w:rPr>
            </w:pPr>
            <w:r w:rsidRPr="005347D2">
              <w:rPr>
                <w:rFonts w:asciiTheme="minorHAnsi" w:hAnsiTheme="minorHAnsi" w:cs="Arial"/>
                <w:color w:val="000000" w:themeColor="text1"/>
                <w:sz w:val="22"/>
                <w:szCs w:val="22"/>
              </w:rPr>
              <w:t>Email</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B938574" w14:textId="2832B974"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2FD2B80D" w14:textId="77777777" w:rsidTr="00C72273">
        <w:trPr>
          <w:trHeight w:val="297"/>
        </w:trPr>
        <w:tc>
          <w:tcPr>
            <w:tcW w:w="15026"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C983D1" w14:textId="77777777" w:rsidR="005C41E7" w:rsidRDefault="005C41E7" w:rsidP="005F34BE">
            <w:pPr>
              <w:pStyle w:val="Default"/>
              <w:spacing w:line="276" w:lineRule="auto"/>
              <w:rPr>
                <w:rFonts w:asciiTheme="minorHAnsi" w:hAnsiTheme="minorHAnsi" w:cs="Arial"/>
                <w:b/>
                <w:bCs/>
                <w:sz w:val="22"/>
                <w:szCs w:val="22"/>
              </w:rPr>
            </w:pPr>
            <w:r>
              <w:rPr>
                <w:rFonts w:asciiTheme="minorHAnsi" w:hAnsiTheme="minorHAnsi" w:cs="Arial"/>
                <w:b/>
                <w:bCs/>
                <w:sz w:val="22"/>
                <w:szCs w:val="22"/>
              </w:rPr>
              <w:t>Postal address (if different to physical location of service)</w:t>
            </w:r>
          </w:p>
        </w:tc>
      </w:tr>
      <w:tr w:rsidR="005C41E7" w14:paraId="1E9AD4D7" w14:textId="77777777" w:rsidTr="00C72273">
        <w:trPr>
          <w:trHeight w:val="397"/>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EB9D5E"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sz w:val="22"/>
                <w:szCs w:val="22"/>
              </w:rPr>
              <w:t>Street</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010667" w14:textId="76A768E9"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5F5C6F"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sz w:val="22"/>
                <w:szCs w:val="22"/>
              </w:rPr>
              <w:t>State/territory</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9DEF2" w14:textId="7130E483"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63A68159" w14:textId="77777777" w:rsidTr="00C72273">
        <w:trPr>
          <w:trHeight w:val="397"/>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E3F74D"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sz w:val="22"/>
                <w:szCs w:val="22"/>
              </w:rPr>
              <w:t>Suburb</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930B7B" w14:textId="0F70B087"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c>
          <w:tcPr>
            <w:tcW w:w="1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2C449A" w14:textId="77777777" w:rsidR="005C41E7" w:rsidRDefault="005C41E7" w:rsidP="005F34BE">
            <w:pPr>
              <w:pStyle w:val="Default"/>
              <w:spacing w:line="276" w:lineRule="auto"/>
              <w:rPr>
                <w:rFonts w:asciiTheme="minorHAnsi" w:hAnsiTheme="minorHAnsi" w:cs="Arial"/>
                <w:sz w:val="22"/>
                <w:szCs w:val="22"/>
              </w:rPr>
            </w:pPr>
            <w:r>
              <w:rPr>
                <w:rFonts w:asciiTheme="minorHAnsi" w:hAnsiTheme="minorHAnsi" w:cs="Arial"/>
                <w:sz w:val="22"/>
                <w:szCs w:val="22"/>
              </w:rPr>
              <w:t>Postcode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509665" w14:textId="7BBB5BA4"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4280CDB5" w14:textId="77777777" w:rsidTr="00C72273">
        <w:trPr>
          <w:trHeight w:val="397"/>
        </w:trPr>
        <w:tc>
          <w:tcPr>
            <w:tcW w:w="15026"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BD1950" w14:textId="77777777" w:rsidR="005C41E7" w:rsidRDefault="005C41E7" w:rsidP="005F34BE">
            <w:pPr>
              <w:pStyle w:val="Default"/>
              <w:spacing w:line="276" w:lineRule="auto"/>
              <w:rPr>
                <w:rFonts w:asciiTheme="minorHAnsi" w:hAnsiTheme="minorHAnsi" w:cs="Arial"/>
                <w:b/>
                <w:bCs/>
                <w:sz w:val="22"/>
                <w:szCs w:val="22"/>
              </w:rPr>
            </w:pPr>
            <w:r>
              <w:rPr>
                <w:rFonts w:asciiTheme="minorHAnsi" w:hAnsiTheme="minorHAnsi" w:cs="Arial"/>
                <w:b/>
                <w:bCs/>
                <w:sz w:val="22"/>
                <w:szCs w:val="22"/>
              </w:rPr>
              <w:t>Educational leader</w:t>
            </w:r>
          </w:p>
        </w:tc>
      </w:tr>
      <w:tr w:rsidR="005C41E7" w14:paraId="6D410D65"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6062B5" w14:textId="77777777" w:rsidR="005C41E7" w:rsidRDefault="005C41E7" w:rsidP="005F34BE">
            <w:pPr>
              <w:pStyle w:val="Default"/>
              <w:spacing w:line="276" w:lineRule="auto"/>
              <w:rPr>
                <w:rFonts w:asciiTheme="minorHAnsi" w:hAnsiTheme="minorHAnsi" w:cs="Arial"/>
                <w:color w:val="538135" w:themeColor="accent6" w:themeShade="BF"/>
                <w:sz w:val="22"/>
                <w:szCs w:val="22"/>
              </w:rPr>
            </w:pPr>
            <w:r>
              <w:rPr>
                <w:rFonts w:asciiTheme="minorHAnsi" w:hAnsiTheme="minorHAnsi" w:cs="Arial"/>
                <w:sz w:val="22"/>
                <w:szCs w:val="22"/>
              </w:rPr>
              <w:t>Name</w:t>
            </w:r>
          </w:p>
        </w:tc>
        <w:tc>
          <w:tcPr>
            <w:tcW w:w="1304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B79E4F" w14:textId="5DB78BB3" w:rsidR="005C41E7" w:rsidRDefault="00E10F69" w:rsidP="005F34BE">
            <w:pPr>
              <w:pStyle w:val="Default"/>
              <w:spacing w:line="276" w:lineRule="auto"/>
              <w:rPr>
                <w:rFonts w:asciiTheme="minorHAnsi" w:hAnsiTheme="minorHAnsi" w:cs="Arial"/>
                <w:b/>
                <w:bCs/>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4B6E43A2"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73ABCD94"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Telephone</w:t>
            </w:r>
          </w:p>
        </w:tc>
        <w:tc>
          <w:tcPr>
            <w:tcW w:w="1304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0FAAA91" w14:textId="65774C3C" w:rsidR="005C41E7" w:rsidRPr="005F10FE" w:rsidRDefault="00E10F69" w:rsidP="005F34BE">
            <w:pPr>
              <w:pStyle w:val="Default"/>
              <w:spacing w:line="276" w:lineRule="auto"/>
              <w:rPr>
                <w:rFonts w:asciiTheme="minorHAnsi" w:hAnsiTheme="minorHAnsi" w:cs="Arial"/>
                <w:b/>
                <w:bCs/>
                <w:color w:val="BFBFBF" w:themeColor="background1" w:themeShade="BF"/>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r w:rsidR="005C41E7" w14:paraId="42991915" w14:textId="77777777" w:rsidTr="00C72273">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60257837" w14:textId="77777777" w:rsidR="005C41E7" w:rsidRPr="005347D2" w:rsidRDefault="005C41E7" w:rsidP="005F34BE">
            <w:pPr>
              <w:pStyle w:val="Default"/>
              <w:spacing w:line="276" w:lineRule="auto"/>
              <w:rPr>
                <w:rFonts w:asciiTheme="minorHAnsi" w:hAnsiTheme="minorHAnsi" w:cs="Arial"/>
                <w:color w:val="000000" w:themeColor="text1"/>
                <w:sz w:val="22"/>
                <w:szCs w:val="22"/>
              </w:rPr>
            </w:pPr>
            <w:r w:rsidRPr="005347D2">
              <w:rPr>
                <w:rFonts w:asciiTheme="minorHAnsi" w:hAnsiTheme="minorHAnsi" w:cs="Arial"/>
                <w:color w:val="000000" w:themeColor="text1"/>
                <w:sz w:val="22"/>
                <w:szCs w:val="22"/>
              </w:rPr>
              <w:t>Email</w:t>
            </w:r>
          </w:p>
        </w:tc>
        <w:tc>
          <w:tcPr>
            <w:tcW w:w="1304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BDBDB" w:themeFill="accent3" w:themeFillTint="66"/>
          </w:tcPr>
          <w:p w14:paraId="1881B212" w14:textId="2CB47D74" w:rsidR="005C41E7" w:rsidRPr="005F10FE" w:rsidRDefault="00E10F69" w:rsidP="005F34BE">
            <w:pPr>
              <w:pStyle w:val="Default"/>
              <w:spacing w:line="276" w:lineRule="auto"/>
              <w:rPr>
                <w:rFonts w:asciiTheme="minorHAnsi" w:hAnsiTheme="minorHAnsi" w:cs="Arial"/>
                <w:b/>
                <w:bCs/>
                <w:color w:val="BFBFBF" w:themeColor="background1" w:themeShade="BF"/>
                <w:sz w:val="22"/>
                <w:szCs w:val="22"/>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tc>
      </w:tr>
    </w:tbl>
    <w:p w14:paraId="06640B7B" w14:textId="77777777" w:rsidR="005C41E7" w:rsidRDefault="005C41E7" w:rsidP="00E33E7C">
      <w:pPr>
        <w:pStyle w:val="Heading4GSA"/>
        <w:rPr>
          <w:rFonts w:asciiTheme="minorHAnsi" w:hAnsiTheme="minorHAnsi"/>
        </w:rPr>
      </w:pPr>
      <w:bookmarkStart w:id="18" w:name="_Toc304818737"/>
      <w:r>
        <w:t>Operating hours</w:t>
      </w:r>
      <w:bookmarkEnd w:id="18"/>
    </w:p>
    <w:p w14:paraId="471920C9" w14:textId="7F7BD63A" w:rsidR="005C41E7" w:rsidRDefault="005C41E7" w:rsidP="00C30F46">
      <w:pPr>
        <w:pStyle w:val="QIPBodytext"/>
        <w:spacing w:before="200" w:after="200"/>
        <w:rPr>
          <w:rFonts w:eastAsia="Calibri"/>
          <w:lang w:eastAsia="zh-CN"/>
        </w:rPr>
      </w:pPr>
      <w:r>
        <w:rPr>
          <w:rFonts w:eastAsia="Calibri"/>
          <w:lang w:eastAsia="zh-CN"/>
        </w:rPr>
        <w:t xml:space="preserve">For each day of the week this service is open, indicate the times of the day when education and care is provided. For </w:t>
      </w:r>
      <w:r w:rsidR="00227C0E">
        <w:rPr>
          <w:rFonts w:eastAsia="Calibri"/>
          <w:lang w:eastAsia="zh-CN"/>
        </w:rPr>
        <w:t>service</w:t>
      </w:r>
      <w:r>
        <w:rPr>
          <w:rFonts w:eastAsia="Calibri"/>
          <w:lang w:eastAsia="zh-CN"/>
        </w:rPr>
        <w:t xml:space="preserve">-based services, this does not include non-contact hours for staff. </w:t>
      </w:r>
    </w:p>
    <w:p w14:paraId="2A0B9437" w14:textId="1AB07B1C" w:rsidR="005C41E7" w:rsidRDefault="005C41E7" w:rsidP="00C30F46">
      <w:pPr>
        <w:pStyle w:val="QIPBodytext"/>
        <w:spacing w:before="200" w:after="200"/>
        <w:rPr>
          <w:rFonts w:eastAsia="Calibri"/>
          <w:lang w:eastAsia="zh-CN"/>
        </w:rPr>
      </w:pPr>
      <w:r>
        <w:rPr>
          <w:rFonts w:eastAsia="Calibri"/>
          <w:lang w:eastAsia="zh-CN"/>
        </w:rPr>
        <w:t xml:space="preserve">Describe the scheduled opening and closing times using a </w:t>
      </w:r>
      <w:r w:rsidR="00A61B42">
        <w:rPr>
          <w:rFonts w:eastAsia="Calibri"/>
          <w:lang w:eastAsia="zh-CN"/>
        </w:rPr>
        <w:t>24-hour</w:t>
      </w:r>
      <w:r>
        <w:rPr>
          <w:rFonts w:eastAsia="Calibri"/>
          <w:lang w:eastAsia="zh-CN"/>
        </w:rPr>
        <w:t xml:space="preserve"> clock (e.g. 07:30 to 18:00) rather than ‘AM’ and ‘PM’. </w:t>
      </w:r>
    </w:p>
    <w:p w14:paraId="1941C99D" w14:textId="77777777" w:rsidR="005C41E7" w:rsidRDefault="005C41E7" w:rsidP="00C30F46">
      <w:pPr>
        <w:pStyle w:val="QIPBodytext"/>
        <w:spacing w:before="200" w:after="200"/>
        <w:rPr>
          <w:rFonts w:eastAsia="Calibri"/>
          <w:lang w:eastAsia="zh-CN"/>
        </w:rPr>
      </w:pPr>
      <w:r>
        <w:rPr>
          <w:rFonts w:eastAsia="Calibri"/>
          <w:lang w:eastAsia="zh-CN"/>
        </w:rPr>
        <w:t>Round times to the nearest quarter of an hour.</w:t>
      </w:r>
    </w:p>
    <w:p w14:paraId="0BE05864" w14:textId="77777777" w:rsidR="005C41E7" w:rsidRDefault="005C41E7" w:rsidP="00C30F46">
      <w:pPr>
        <w:pStyle w:val="QIPBodytext"/>
        <w:spacing w:before="200" w:after="200"/>
        <w:rPr>
          <w:rFonts w:eastAsia="Calibri"/>
          <w:lang w:eastAsia="zh-CN"/>
        </w:rPr>
      </w:pPr>
      <w:r>
        <w:rPr>
          <w:rFonts w:eastAsia="Calibri"/>
          <w:lang w:eastAsia="zh-CN"/>
        </w:rPr>
        <w:t>If the service is open for two sessions per day, please indicate the opening and closing times for both sessions.</w:t>
      </w:r>
    </w:p>
    <w:p w14:paraId="38ABAB54" w14:textId="77777777" w:rsidR="005C41E7" w:rsidRDefault="005C41E7" w:rsidP="00C30F46">
      <w:pPr>
        <w:pStyle w:val="QIPBodytext"/>
        <w:spacing w:before="200" w:after="200"/>
        <w:rPr>
          <w:rFonts w:eastAsia="Calibri"/>
          <w:lang w:eastAsia="zh-CN"/>
        </w:rPr>
      </w:pPr>
      <w:r>
        <w:rPr>
          <w:rFonts w:eastAsia="Calibri"/>
          <w:lang w:eastAsia="zh-CN"/>
        </w:rPr>
        <w:t>Family day care services or multi-site services should list the operating hours of the service office.</w:t>
      </w:r>
    </w:p>
    <w:tbl>
      <w:tblPr>
        <w:tblStyle w:val="DEEWRNQS"/>
        <w:tblpPr w:leftFromText="180" w:rightFromText="180" w:vertAnchor="text" w:horzAnchor="margin" w:tblpXSpec="center" w:tblpY="330"/>
        <w:tblW w:w="14742" w:type="dxa"/>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59"/>
        <w:gridCol w:w="1851"/>
        <w:gridCol w:w="1852"/>
        <w:gridCol w:w="1851"/>
        <w:gridCol w:w="1852"/>
        <w:gridCol w:w="1851"/>
        <w:gridCol w:w="1852"/>
        <w:gridCol w:w="1674"/>
      </w:tblGrid>
      <w:tr w:rsidR="005C41E7" w14:paraId="49461E9B" w14:textId="77777777" w:rsidTr="00C72273">
        <w:trPr>
          <w:cnfStyle w:val="100000000000" w:firstRow="1" w:lastRow="0" w:firstColumn="0" w:lastColumn="0" w:oddVBand="0" w:evenVBand="0" w:oddHBand="0" w:evenHBand="0" w:firstRowFirstColumn="0" w:firstRowLastColumn="0" w:lastRowFirstColumn="0" w:lastRowLastColumn="0"/>
          <w:trHeight w:val="387"/>
        </w:trPr>
        <w:tc>
          <w:tcPr>
            <w:tcW w:w="1959" w:type="dxa"/>
            <w:tcBorders>
              <w:top w:val="nil"/>
              <w:left w:val="nil"/>
              <w:bottom w:val="single" w:sz="4" w:space="0" w:color="A6A6A6" w:themeColor="background1" w:themeShade="A6"/>
              <w:right w:val="single" w:sz="4" w:space="0" w:color="A6A6A6" w:themeColor="background1" w:themeShade="A6"/>
            </w:tcBorders>
            <w:hideMark/>
          </w:tcPr>
          <w:p w14:paraId="2CD8756E" w14:textId="15057AA5" w:rsidR="005C41E7" w:rsidRDefault="005C41E7" w:rsidP="005F34BE">
            <w:pPr>
              <w:ind w:left="424"/>
              <w:rPr>
                <w:rFonts w:asciiTheme="minorHAnsi" w:eastAsia="Times New Roman" w:hAnsiTheme="minorHAnsi"/>
                <w:sz w:val="22"/>
                <w:lang w:eastAsia="en-AU"/>
              </w:rPr>
            </w:pP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71DD47B" w14:textId="77777777" w:rsidR="005C41E7" w:rsidRDefault="005C41E7" w:rsidP="005F34BE">
            <w:pPr>
              <w:jc w:val="center"/>
              <w:rPr>
                <w:rStyle w:val="Strong"/>
                <w:b w:val="0"/>
                <w:bCs w:val="0"/>
              </w:rPr>
            </w:pPr>
            <w:r>
              <w:rPr>
                <w:rStyle w:val="Strong"/>
                <w:rFonts w:asciiTheme="minorHAnsi" w:hAnsiTheme="minorHAnsi"/>
                <w:sz w:val="22"/>
                <w:lang w:eastAsia="en-AU"/>
              </w:rPr>
              <w:t>Monday</w:t>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E6D2C28" w14:textId="77777777" w:rsidR="005C41E7" w:rsidRDefault="005C41E7" w:rsidP="005F34BE">
            <w:pPr>
              <w:jc w:val="center"/>
              <w:rPr>
                <w:rStyle w:val="Strong"/>
                <w:rFonts w:asciiTheme="minorHAnsi" w:hAnsiTheme="minorHAnsi"/>
                <w:b w:val="0"/>
                <w:sz w:val="22"/>
                <w:lang w:eastAsia="en-AU"/>
              </w:rPr>
            </w:pPr>
            <w:r>
              <w:rPr>
                <w:rStyle w:val="Strong"/>
                <w:rFonts w:asciiTheme="minorHAnsi" w:hAnsiTheme="minorHAnsi"/>
                <w:sz w:val="22"/>
                <w:lang w:eastAsia="en-AU"/>
              </w:rPr>
              <w:t>Tuesday</w:t>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D43BA38" w14:textId="77777777" w:rsidR="005C41E7" w:rsidRDefault="005C41E7" w:rsidP="005F34BE">
            <w:pPr>
              <w:jc w:val="center"/>
              <w:rPr>
                <w:rStyle w:val="Strong"/>
                <w:rFonts w:asciiTheme="minorHAnsi" w:hAnsiTheme="minorHAnsi"/>
                <w:b w:val="0"/>
                <w:sz w:val="22"/>
                <w:lang w:eastAsia="en-AU"/>
              </w:rPr>
            </w:pPr>
            <w:r>
              <w:rPr>
                <w:rStyle w:val="Strong"/>
                <w:rFonts w:asciiTheme="minorHAnsi" w:hAnsiTheme="minorHAnsi"/>
                <w:sz w:val="22"/>
                <w:lang w:eastAsia="en-AU"/>
              </w:rPr>
              <w:t>Wednesday</w:t>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A4BDF52" w14:textId="77777777" w:rsidR="005C41E7" w:rsidRDefault="005C41E7" w:rsidP="005F34BE">
            <w:pPr>
              <w:jc w:val="center"/>
              <w:rPr>
                <w:rStyle w:val="Strong"/>
                <w:rFonts w:asciiTheme="minorHAnsi" w:hAnsiTheme="minorHAnsi"/>
                <w:b w:val="0"/>
                <w:sz w:val="22"/>
                <w:lang w:eastAsia="en-AU"/>
              </w:rPr>
            </w:pPr>
            <w:r>
              <w:rPr>
                <w:rStyle w:val="Strong"/>
                <w:rFonts w:asciiTheme="minorHAnsi" w:hAnsiTheme="minorHAnsi"/>
                <w:sz w:val="22"/>
                <w:lang w:eastAsia="en-AU"/>
              </w:rPr>
              <w:t>Thursday</w:t>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BC312A0" w14:textId="77777777" w:rsidR="005C41E7" w:rsidRDefault="005C41E7" w:rsidP="005F34BE">
            <w:pPr>
              <w:jc w:val="center"/>
              <w:rPr>
                <w:rStyle w:val="Strong"/>
                <w:rFonts w:asciiTheme="minorHAnsi" w:hAnsiTheme="minorHAnsi"/>
                <w:b w:val="0"/>
                <w:sz w:val="22"/>
                <w:lang w:eastAsia="en-AU"/>
              </w:rPr>
            </w:pPr>
            <w:r>
              <w:rPr>
                <w:rStyle w:val="Strong"/>
                <w:rFonts w:asciiTheme="minorHAnsi" w:hAnsiTheme="minorHAnsi"/>
                <w:sz w:val="22"/>
                <w:lang w:eastAsia="en-AU"/>
              </w:rPr>
              <w:t>Friday</w:t>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5AE42B1" w14:textId="77777777" w:rsidR="005C41E7" w:rsidRDefault="005C41E7" w:rsidP="005F34BE">
            <w:pPr>
              <w:jc w:val="center"/>
              <w:rPr>
                <w:rStyle w:val="Strong"/>
                <w:rFonts w:asciiTheme="minorHAnsi" w:hAnsiTheme="minorHAnsi"/>
                <w:b w:val="0"/>
                <w:sz w:val="22"/>
                <w:lang w:eastAsia="en-AU"/>
              </w:rPr>
            </w:pPr>
            <w:r>
              <w:rPr>
                <w:rStyle w:val="Strong"/>
                <w:rFonts w:asciiTheme="minorHAnsi" w:hAnsiTheme="minorHAnsi"/>
                <w:sz w:val="22"/>
                <w:lang w:eastAsia="en-AU"/>
              </w:rPr>
              <w:t>Saturday</w:t>
            </w:r>
          </w:p>
        </w:tc>
        <w:tc>
          <w:tcPr>
            <w:tcW w:w="167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9414D7B" w14:textId="77777777" w:rsidR="005C41E7" w:rsidRDefault="005C41E7" w:rsidP="005F34BE">
            <w:pPr>
              <w:jc w:val="center"/>
              <w:rPr>
                <w:rStyle w:val="Strong"/>
                <w:rFonts w:asciiTheme="minorHAnsi" w:hAnsiTheme="minorHAnsi"/>
                <w:b w:val="0"/>
                <w:sz w:val="22"/>
                <w:lang w:eastAsia="en-AU"/>
              </w:rPr>
            </w:pPr>
            <w:r>
              <w:rPr>
                <w:rStyle w:val="Strong"/>
                <w:rFonts w:asciiTheme="minorHAnsi" w:hAnsiTheme="minorHAnsi"/>
                <w:sz w:val="22"/>
                <w:lang w:eastAsia="en-AU"/>
              </w:rPr>
              <w:t>Sunday</w:t>
            </w:r>
          </w:p>
        </w:tc>
      </w:tr>
      <w:tr w:rsidR="00E10F69" w14:paraId="34DE13C2" w14:textId="77777777" w:rsidTr="00C72273">
        <w:trPr>
          <w:trHeight w:val="1169"/>
        </w:trPr>
        <w:tc>
          <w:tcPr>
            <w:tcW w:w="19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6E6E6"/>
            <w:vAlign w:val="center"/>
            <w:hideMark/>
          </w:tcPr>
          <w:p w14:paraId="2210FF9F" w14:textId="77777777" w:rsidR="00E10F69" w:rsidRDefault="00E10F69" w:rsidP="00E10F69">
            <w:pPr>
              <w:rPr>
                <w:rStyle w:val="Strong"/>
                <w:rFonts w:asciiTheme="minorHAnsi" w:hAnsiTheme="minorHAnsi"/>
                <w:b/>
                <w:bCs w:val="0"/>
                <w:sz w:val="22"/>
                <w:lang w:eastAsia="en-AU"/>
              </w:rPr>
            </w:pPr>
            <w:r>
              <w:rPr>
                <w:rStyle w:val="Strong"/>
                <w:rFonts w:asciiTheme="minorHAnsi" w:hAnsiTheme="minorHAnsi"/>
                <w:sz w:val="22"/>
                <w:lang w:eastAsia="en-AU"/>
              </w:rPr>
              <w:t>Opening time</w:t>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2B2C0A" w14:textId="3532FB31" w:rsidR="00E10F69" w:rsidRDefault="00E10F69" w:rsidP="00E10F69">
            <w:pPr>
              <w:ind w:left="567"/>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4534BA" w14:textId="1D1770C3"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04AD26" w14:textId="6A9D3CA0"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734746" w14:textId="01A3EA5E"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82124F" w14:textId="4FB4DB9C"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053E48" w14:textId="5908B78D"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67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334B56" w14:textId="62934A5C"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r>
      <w:tr w:rsidR="00E10F69" w14:paraId="39832EF5" w14:textId="77777777" w:rsidTr="00C72273">
        <w:trPr>
          <w:trHeight w:val="1103"/>
        </w:trPr>
        <w:tc>
          <w:tcPr>
            <w:tcW w:w="19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6E6E6"/>
            <w:vAlign w:val="center"/>
            <w:hideMark/>
          </w:tcPr>
          <w:p w14:paraId="46A8DA82" w14:textId="77777777" w:rsidR="00E10F69" w:rsidRDefault="00E10F69" w:rsidP="00E10F69">
            <w:pPr>
              <w:rPr>
                <w:rFonts w:asciiTheme="minorHAnsi" w:hAnsiTheme="minorHAnsi"/>
                <w:sz w:val="22"/>
                <w:lang w:eastAsia="en-AU"/>
              </w:rPr>
            </w:pPr>
            <w:r>
              <w:rPr>
                <w:rStyle w:val="Strong"/>
                <w:rFonts w:asciiTheme="minorHAnsi" w:hAnsiTheme="minorHAnsi"/>
                <w:sz w:val="22"/>
                <w:lang w:eastAsia="en-AU"/>
              </w:rPr>
              <w:t>Closing time</w:t>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D38FAE" w14:textId="7FDB59F8"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3BF9FB" w14:textId="274DB172"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F1B7A6" w14:textId="2D2BBAA4"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1F2E40" w14:textId="0862C1E3"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3E2A04" w14:textId="6859D336"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8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DE89FC" w14:textId="3E767C82"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c>
          <w:tcPr>
            <w:tcW w:w="167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605AAC" w14:textId="4798A209" w:rsidR="00E10F69" w:rsidRDefault="00E10F69" w:rsidP="00E10F69">
            <w:pPr>
              <w:ind w:left="567"/>
              <w:rPr>
                <w:rFonts w:asciiTheme="minorHAnsi" w:hAnsiTheme="minorHAnsi"/>
                <w:sz w:val="22"/>
                <w:lang w:eastAsia="en-AU"/>
              </w:rPr>
            </w:pPr>
            <w:r w:rsidRPr="00702C5B">
              <w:rPr>
                <w:rFonts w:eastAsiaTheme="minorEastAsia"/>
              </w:rPr>
              <w:fldChar w:fldCharType="begin">
                <w:ffData>
                  <w:name w:val="Text1"/>
                  <w:enabled/>
                  <w:calcOnExit w:val="0"/>
                  <w:textInput/>
                </w:ffData>
              </w:fldChar>
            </w:r>
            <w:r w:rsidRPr="00702C5B">
              <w:instrText xml:space="preserve"> FORMTEXT </w:instrText>
            </w:r>
            <w:r w:rsidRPr="00702C5B">
              <w:rPr>
                <w:rFonts w:eastAsiaTheme="minorEastAsia"/>
              </w:rPr>
            </w:r>
            <w:r w:rsidRPr="00702C5B">
              <w:rPr>
                <w:rFonts w:eastAsiaTheme="minorEastAsia"/>
              </w:rPr>
              <w:fldChar w:fldCharType="separate"/>
            </w:r>
            <w:r w:rsidRPr="00702C5B">
              <w:t> </w:t>
            </w:r>
            <w:r w:rsidRPr="00702C5B">
              <w:t> </w:t>
            </w:r>
            <w:r w:rsidRPr="00702C5B">
              <w:t> </w:t>
            </w:r>
            <w:r w:rsidRPr="00702C5B">
              <w:t> </w:t>
            </w:r>
            <w:r w:rsidRPr="00702C5B">
              <w:t> </w:t>
            </w:r>
            <w:r w:rsidRPr="00702C5B">
              <w:fldChar w:fldCharType="end"/>
            </w:r>
          </w:p>
        </w:tc>
      </w:tr>
    </w:tbl>
    <w:p w14:paraId="78AD48DD" w14:textId="77777777" w:rsidR="005C41E7" w:rsidRDefault="005C41E7" w:rsidP="005C41E7">
      <w:pPr>
        <w:pStyle w:val="4pts"/>
        <w:ind w:left="567" w:right="-337"/>
        <w:rPr>
          <w:rFonts w:asciiTheme="minorHAnsi" w:hAnsiTheme="minorHAnsi" w:cs="Calibri"/>
          <w:sz w:val="23"/>
          <w:szCs w:val="23"/>
        </w:rPr>
      </w:pPr>
    </w:p>
    <w:p w14:paraId="2AD13AA7" w14:textId="77777777" w:rsidR="005C41E7" w:rsidRDefault="005C41E7" w:rsidP="005C41E7">
      <w:pPr>
        <w:pStyle w:val="Bullet"/>
        <w:numPr>
          <w:ilvl w:val="0"/>
          <w:numId w:val="0"/>
        </w:numPr>
        <w:tabs>
          <w:tab w:val="left" w:pos="720"/>
        </w:tabs>
        <w:ind w:left="567" w:hanging="270"/>
        <w:rPr>
          <w:rFonts w:asciiTheme="minorHAnsi" w:hAnsiTheme="minorHAnsi"/>
        </w:rPr>
      </w:pPr>
    </w:p>
    <w:p w14:paraId="2B856EF2" w14:textId="77777777" w:rsidR="00E33E7C" w:rsidRDefault="00E33E7C" w:rsidP="00E33E7C">
      <w:pPr>
        <w:pStyle w:val="Heading4GSA"/>
      </w:pPr>
      <w:bookmarkStart w:id="19" w:name="_Toc304818738"/>
    </w:p>
    <w:p w14:paraId="04713A00" w14:textId="77777777" w:rsidR="00E33E7C" w:rsidRDefault="00E33E7C" w:rsidP="00E33E7C">
      <w:pPr>
        <w:pStyle w:val="Heading4GSA"/>
      </w:pPr>
    </w:p>
    <w:p w14:paraId="29C2051E" w14:textId="77777777" w:rsidR="00E33E7C" w:rsidRDefault="00E33E7C" w:rsidP="00E33E7C">
      <w:pPr>
        <w:pStyle w:val="Heading4GSA"/>
      </w:pPr>
    </w:p>
    <w:p w14:paraId="43C11E06" w14:textId="77777777" w:rsidR="00E33E7C" w:rsidRDefault="00E33E7C" w:rsidP="00E33E7C">
      <w:pPr>
        <w:pStyle w:val="Heading4GSA"/>
      </w:pPr>
    </w:p>
    <w:p w14:paraId="225593DA" w14:textId="77777777" w:rsidR="00E33E7C" w:rsidRDefault="00E33E7C" w:rsidP="00E33E7C">
      <w:pPr>
        <w:pStyle w:val="Heading4GSA"/>
      </w:pPr>
    </w:p>
    <w:p w14:paraId="37C3CF97" w14:textId="62A9ACC3" w:rsidR="005C41E7" w:rsidRPr="00C30F46" w:rsidRDefault="005C41E7" w:rsidP="00C30F46">
      <w:pPr>
        <w:pStyle w:val="Heading4GSA"/>
      </w:pPr>
      <w:r w:rsidRPr="00C30F46">
        <w:t>Additional information about your service</w:t>
      </w:r>
      <w:bookmarkEnd w:id="19"/>
    </w:p>
    <w:p w14:paraId="6DFFB329" w14:textId="77777777" w:rsidR="005C41E7" w:rsidRDefault="005C41E7" w:rsidP="005C41E7">
      <w:pPr>
        <w:pStyle w:val="Body"/>
        <w:spacing w:after="200" w:line="240" w:lineRule="auto"/>
        <w:ind w:left="0"/>
        <w:rPr>
          <w:rFonts w:asciiTheme="minorHAnsi" w:hAnsiTheme="minorHAnsi"/>
          <w:sz w:val="24"/>
          <w:szCs w:val="24"/>
          <w:lang w:eastAsia="en-AU"/>
        </w:rPr>
      </w:pPr>
      <w:r>
        <w:rPr>
          <w:rFonts w:asciiTheme="minorHAnsi" w:hAnsiTheme="minorHAnsi"/>
          <w:sz w:val="24"/>
          <w:szCs w:val="24"/>
          <w:lang w:eastAsia="en-AU"/>
        </w:rPr>
        <w:t>The following information will assist the regulatory authority to plan the assessment visit.</w:t>
      </w:r>
    </w:p>
    <w:tbl>
      <w:tblPr>
        <w:tblStyle w:val="DEEWRNQS"/>
        <w:tblW w:w="4918" w:type="pct"/>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4878"/>
      </w:tblGrid>
      <w:tr w:rsidR="005C41E7" w14:paraId="387E150E" w14:textId="77777777" w:rsidTr="00333482">
        <w:trPr>
          <w:cnfStyle w:val="100000000000" w:firstRow="1" w:lastRow="0" w:firstColumn="0" w:lastColumn="0" w:oddVBand="0" w:evenVBand="0" w:oddHBand="0" w:evenHBand="0" w:firstRowFirstColumn="0" w:firstRowLastColumn="0" w:lastRowFirstColumn="0" w:lastRowLastColumn="0"/>
          <w:trHeight w:val="58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892DE6" w14:textId="77777777" w:rsidR="005C41E7" w:rsidRPr="007037F6" w:rsidRDefault="005C41E7" w:rsidP="008D2124">
            <w:pPr>
              <w:pStyle w:val="QIPBodytext"/>
              <w:rPr>
                <w:b w:val="0"/>
                <w:bCs/>
                <w:lang w:eastAsia="en-AU"/>
              </w:rPr>
            </w:pPr>
            <w:r w:rsidRPr="007037F6">
              <w:rPr>
                <w:b w:val="0"/>
                <w:bCs/>
                <w:lang w:eastAsia="en-AU"/>
              </w:rPr>
              <w:t xml:space="preserve">Provide additional information about your service—parking, school holiday dates, pupil-free days, etc. </w:t>
            </w:r>
          </w:p>
          <w:p w14:paraId="7AB289B9" w14:textId="77777777" w:rsidR="005C41E7" w:rsidRPr="007037F6" w:rsidRDefault="005C41E7" w:rsidP="008D2124">
            <w:pPr>
              <w:pStyle w:val="QIPBodytext"/>
              <w:rPr>
                <w:b w:val="0"/>
                <w:bCs/>
                <w:lang w:eastAsia="en-AU"/>
              </w:rPr>
            </w:pPr>
          </w:p>
          <w:p w14:paraId="2E5A6EC0" w14:textId="458CFB5A" w:rsidR="005C41E7" w:rsidRDefault="00E10F69" w:rsidP="008D2124">
            <w:pPr>
              <w:pStyle w:val="QIPBodytext"/>
              <w:rPr>
                <w:lang w:eastAsia="en-AU"/>
              </w:rPr>
            </w:pPr>
            <w:r w:rsidRPr="00287488">
              <w:rPr>
                <w:rFonts w:eastAsiaTheme="minorEastAsia"/>
              </w:rPr>
              <w:fldChar w:fldCharType="begin">
                <w:ffData>
                  <w:name w:val="Text1"/>
                  <w:enabled/>
                  <w:calcOnExit w:val="0"/>
                  <w:textInput/>
                </w:ffData>
              </w:fldChar>
            </w:r>
            <w:r w:rsidRPr="00287488">
              <w:instrText xml:space="preserve"> FORMTEXT </w:instrText>
            </w:r>
            <w:r w:rsidRPr="00287488">
              <w:rPr>
                <w:rFonts w:eastAsiaTheme="minorEastAsia"/>
              </w:rPr>
            </w:r>
            <w:r w:rsidRPr="00287488">
              <w:rPr>
                <w:rFonts w:eastAsiaTheme="minorEastAsia"/>
              </w:rPr>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5E578EFE" w14:textId="77777777" w:rsidR="005C41E7" w:rsidRDefault="005C41E7" w:rsidP="008D2124">
            <w:pPr>
              <w:pStyle w:val="QIPBodytext"/>
              <w:rPr>
                <w:lang w:eastAsia="en-AU"/>
              </w:rPr>
            </w:pPr>
          </w:p>
          <w:p w14:paraId="60159EE8" w14:textId="77777777" w:rsidR="005C41E7" w:rsidRDefault="005C41E7" w:rsidP="008D2124">
            <w:pPr>
              <w:pStyle w:val="QIPBodytext"/>
              <w:rPr>
                <w:sz w:val="22"/>
                <w:szCs w:val="22"/>
              </w:rPr>
            </w:pPr>
          </w:p>
        </w:tc>
      </w:tr>
      <w:tr w:rsidR="005C41E7" w14:paraId="29E2BD92" w14:textId="77777777" w:rsidTr="00333482">
        <w:trPr>
          <w:trHeight w:val="58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FA8DB4" w14:textId="77777777" w:rsidR="005C41E7" w:rsidRDefault="005C41E7" w:rsidP="008D2124">
            <w:pPr>
              <w:pStyle w:val="QIPBodytext"/>
              <w:rPr>
                <w:lang w:eastAsia="en-AU"/>
              </w:rPr>
            </w:pPr>
            <w:r>
              <w:rPr>
                <w:lang w:eastAsia="en-AU"/>
              </w:rPr>
              <w:t xml:space="preserve">How are the children grouped at your service? </w:t>
            </w:r>
          </w:p>
          <w:p w14:paraId="421B2781" w14:textId="77777777" w:rsidR="005C41E7" w:rsidRDefault="005C41E7" w:rsidP="008D2124">
            <w:pPr>
              <w:pStyle w:val="QIPBodytext"/>
              <w:rPr>
                <w:lang w:eastAsia="en-AU"/>
              </w:rPr>
            </w:pPr>
          </w:p>
          <w:p w14:paraId="483C4666" w14:textId="50F57BC5" w:rsidR="005C41E7" w:rsidRDefault="00E10F69" w:rsidP="008D2124">
            <w:pPr>
              <w:pStyle w:val="QIPBodytext"/>
              <w:rPr>
                <w:lang w:eastAsia="en-AU"/>
              </w:rPr>
            </w:pPr>
            <w:r w:rsidRPr="00287488">
              <w:rPr>
                <w:rFonts w:eastAsiaTheme="minorEastAsia"/>
              </w:rPr>
              <w:fldChar w:fldCharType="begin">
                <w:ffData>
                  <w:name w:val="Text1"/>
                  <w:enabled/>
                  <w:calcOnExit w:val="0"/>
                  <w:textInput/>
                </w:ffData>
              </w:fldChar>
            </w:r>
            <w:r w:rsidRPr="00287488">
              <w:instrText xml:space="preserve"> FORMTEXT </w:instrText>
            </w:r>
            <w:r w:rsidRPr="00287488">
              <w:rPr>
                <w:rFonts w:eastAsiaTheme="minorEastAsia"/>
              </w:rPr>
            </w:r>
            <w:r w:rsidRPr="00287488">
              <w:rPr>
                <w:rFonts w:eastAsiaTheme="minorEastAsia"/>
              </w:rPr>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4B659A8F" w14:textId="77777777" w:rsidR="005C41E7" w:rsidRDefault="005C41E7" w:rsidP="008D2124">
            <w:pPr>
              <w:pStyle w:val="QIPBodytext"/>
              <w:rPr>
                <w:lang w:eastAsia="en-AU"/>
              </w:rPr>
            </w:pPr>
          </w:p>
          <w:p w14:paraId="13E7422F" w14:textId="77777777" w:rsidR="005C41E7" w:rsidRDefault="005C41E7" w:rsidP="008D2124">
            <w:pPr>
              <w:pStyle w:val="QIPBodytext"/>
              <w:rPr>
                <w:sz w:val="22"/>
                <w:szCs w:val="22"/>
              </w:rPr>
            </w:pPr>
          </w:p>
        </w:tc>
      </w:tr>
      <w:tr w:rsidR="005C41E7" w14:paraId="6C98E85C" w14:textId="77777777" w:rsidTr="00333482">
        <w:trPr>
          <w:trHeight w:val="58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8F623A" w14:textId="62FA9C9A" w:rsidR="005C41E7" w:rsidRDefault="005C41E7" w:rsidP="008D2124">
            <w:pPr>
              <w:pStyle w:val="QIPBodytext"/>
            </w:pPr>
            <w:r>
              <w:t>Write the name and position of person(s) responsible for submitting this Quality Improvement Plan (e.</w:t>
            </w:r>
            <w:r w:rsidR="00A61B42">
              <w:t xml:space="preserve"> </w:t>
            </w:r>
            <w:r>
              <w:t>g. Cheryl Smith, Nominated Supervisor)</w:t>
            </w:r>
          </w:p>
          <w:p w14:paraId="69B84341" w14:textId="77777777" w:rsidR="005C41E7" w:rsidRDefault="005C41E7" w:rsidP="008D2124">
            <w:pPr>
              <w:pStyle w:val="QIPBodytext"/>
              <w:rPr>
                <w:lang w:eastAsia="en-AU"/>
              </w:rPr>
            </w:pPr>
          </w:p>
          <w:p w14:paraId="5CF8FBF0" w14:textId="749A1D17" w:rsidR="005C41E7" w:rsidRDefault="00E10F69" w:rsidP="008D2124">
            <w:pPr>
              <w:pStyle w:val="QIPBodytext"/>
              <w:rPr>
                <w:lang w:eastAsia="en-AU"/>
              </w:rPr>
            </w:pPr>
            <w:r w:rsidRPr="00287488">
              <w:rPr>
                <w:rFonts w:eastAsiaTheme="minorEastAsia"/>
              </w:rPr>
              <w:fldChar w:fldCharType="begin">
                <w:ffData>
                  <w:name w:val="Text1"/>
                  <w:enabled/>
                  <w:calcOnExit w:val="0"/>
                  <w:textInput/>
                </w:ffData>
              </w:fldChar>
            </w:r>
            <w:r w:rsidRPr="00287488">
              <w:instrText xml:space="preserve"> FORMTEXT </w:instrText>
            </w:r>
            <w:r w:rsidRPr="00287488">
              <w:rPr>
                <w:rFonts w:eastAsiaTheme="minorEastAsia"/>
              </w:rPr>
            </w:r>
            <w:r w:rsidRPr="00287488">
              <w:rPr>
                <w:rFonts w:eastAsiaTheme="minorEastAsia"/>
              </w:rPr>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56E61288" w14:textId="77777777" w:rsidR="005C41E7" w:rsidRDefault="005C41E7" w:rsidP="008D2124">
            <w:pPr>
              <w:pStyle w:val="QIPBodytext"/>
              <w:rPr>
                <w:lang w:eastAsia="en-AU"/>
              </w:rPr>
            </w:pPr>
          </w:p>
          <w:p w14:paraId="5361DE45" w14:textId="77777777" w:rsidR="005C41E7" w:rsidRDefault="005C41E7" w:rsidP="008D2124">
            <w:pPr>
              <w:pStyle w:val="QIPBodytext"/>
              <w:rPr>
                <w:sz w:val="22"/>
                <w:szCs w:val="22"/>
              </w:rPr>
            </w:pPr>
          </w:p>
        </w:tc>
      </w:tr>
      <w:tr w:rsidR="005C41E7" w14:paraId="2DACF1A2" w14:textId="77777777" w:rsidTr="00333482">
        <w:trPr>
          <w:trHeight w:val="58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11715D2" w14:textId="54EDB740" w:rsidR="005C41E7" w:rsidRDefault="005C41E7" w:rsidP="008D2124">
            <w:pPr>
              <w:pStyle w:val="QIPBodytext"/>
              <w:rPr>
                <w:rFonts w:cstheme="minorHAnsi"/>
                <w:bCs/>
                <w:color w:val="729FFF"/>
                <w:sz w:val="22"/>
                <w:szCs w:val="22"/>
              </w:rPr>
            </w:pPr>
            <w:r>
              <w:t xml:space="preserve">For </w:t>
            </w:r>
            <w:r w:rsidR="00C72273">
              <w:t>Family Day</w:t>
            </w:r>
            <w:r>
              <w:t xml:space="preserve"> </w:t>
            </w:r>
            <w:r w:rsidR="00C72273">
              <w:t>C</w:t>
            </w:r>
            <w:r>
              <w:t>are services, indicate the number of educators currently registered in the service and attach a list of the educators and their addresses.</w:t>
            </w:r>
            <w:r>
              <w:br/>
            </w:r>
            <w:r>
              <w:rPr>
                <w:rFonts w:cstheme="minorHAnsi"/>
                <w:bCs/>
                <w:sz w:val="22"/>
                <w:szCs w:val="22"/>
              </w:rPr>
              <w:br/>
            </w:r>
            <w:r>
              <w:rPr>
                <w:sz w:val="22"/>
                <w:szCs w:val="22"/>
              </w:rPr>
              <w:t>No. of educators:</w:t>
            </w:r>
            <w:r w:rsidR="00E10F69">
              <w:rPr>
                <w:sz w:val="22"/>
                <w:szCs w:val="22"/>
              </w:rPr>
              <w:t xml:space="preserve"> </w:t>
            </w:r>
            <w:r w:rsidR="00E10F69" w:rsidRPr="00287488">
              <w:rPr>
                <w:rFonts w:eastAsiaTheme="minorEastAsia"/>
              </w:rPr>
              <w:fldChar w:fldCharType="begin">
                <w:ffData>
                  <w:name w:val="Text1"/>
                  <w:enabled/>
                  <w:calcOnExit w:val="0"/>
                  <w:textInput/>
                </w:ffData>
              </w:fldChar>
            </w:r>
            <w:r w:rsidR="00E10F69" w:rsidRPr="00287488">
              <w:instrText xml:space="preserve"> FORMTEXT </w:instrText>
            </w:r>
            <w:r w:rsidR="00E10F69" w:rsidRPr="00287488">
              <w:rPr>
                <w:rFonts w:eastAsiaTheme="minorEastAsia"/>
              </w:rPr>
            </w:r>
            <w:r w:rsidR="00E10F69" w:rsidRPr="00287488">
              <w:rPr>
                <w:rFonts w:eastAsiaTheme="minorEastAsia"/>
              </w:rPr>
              <w:fldChar w:fldCharType="separate"/>
            </w:r>
            <w:r w:rsidR="00E10F69" w:rsidRPr="00287488">
              <w:t> </w:t>
            </w:r>
            <w:r w:rsidR="00E10F69" w:rsidRPr="00287488">
              <w:t> </w:t>
            </w:r>
            <w:r w:rsidR="00E10F69" w:rsidRPr="00287488">
              <w:t> </w:t>
            </w:r>
            <w:r w:rsidR="00E10F69" w:rsidRPr="00287488">
              <w:t> </w:t>
            </w:r>
            <w:r w:rsidR="00E10F69" w:rsidRPr="00287488">
              <w:t> </w:t>
            </w:r>
            <w:r w:rsidR="00E10F69" w:rsidRPr="00287488">
              <w:rPr>
                <w:rFonts w:eastAsiaTheme="minorHAnsi"/>
              </w:rPr>
              <w:fldChar w:fldCharType="end"/>
            </w:r>
          </w:p>
        </w:tc>
      </w:tr>
    </w:tbl>
    <w:p w14:paraId="4F3D88F8" w14:textId="77777777" w:rsidR="005C41E7" w:rsidRDefault="005C41E7" w:rsidP="005C41E7">
      <w:pPr>
        <w:rPr>
          <w:rFonts w:eastAsia="Times New Roman" w:cstheme="minorHAnsi"/>
          <w:b/>
          <w:bCs/>
          <w:iCs/>
          <w:color w:val="44546A" w:themeColor="text2"/>
          <w:sz w:val="30"/>
          <w:szCs w:val="30"/>
          <w:lang w:eastAsia="en-AU"/>
        </w:rPr>
      </w:pPr>
      <w:bookmarkStart w:id="20" w:name="_Toc304818740"/>
      <w:bookmarkEnd w:id="20"/>
      <w:r>
        <w:rPr>
          <w:rFonts w:cstheme="minorHAnsi"/>
          <w:b/>
          <w:color w:val="44546A" w:themeColor="text2"/>
        </w:rPr>
        <w:br w:type="page"/>
      </w:r>
    </w:p>
    <w:p w14:paraId="06BC7F31" w14:textId="606FF991" w:rsidR="005C41E7" w:rsidRDefault="005C41E7" w:rsidP="00D64096">
      <w:pPr>
        <w:pStyle w:val="Heading3GSA"/>
      </w:pPr>
      <w:bookmarkStart w:id="21" w:name="_Hlk70428657"/>
      <w:r>
        <w:t xml:space="preserve">Quality </w:t>
      </w:r>
      <w:r w:rsidR="00630C74">
        <w:t>A</w:t>
      </w:r>
      <w:r>
        <w:t>rea 2: Children’s health and safety</w:t>
      </w:r>
    </w:p>
    <w:p w14:paraId="08684043" w14:textId="77777777" w:rsidR="005C41E7" w:rsidRPr="00C30F46" w:rsidRDefault="005C41E7" w:rsidP="00D5100D">
      <w:pPr>
        <w:pStyle w:val="NormalGSA"/>
      </w:pPr>
      <w:bookmarkStart w:id="22" w:name="_Toc304818745"/>
      <w:r w:rsidRPr="00C30F46">
        <w:t xml:space="preserve">This quality area of the </w:t>
      </w:r>
      <w:r w:rsidRPr="00C30F46">
        <w:rPr>
          <w:rStyle w:val="Emphasis"/>
          <w:color w:val="000000" w:themeColor="text1"/>
        </w:rPr>
        <w:t>National Quality Standard</w:t>
      </w:r>
      <w:r w:rsidRPr="00C30F46">
        <w:t xml:space="preserve"> focuses on safeguarding and promoting children’s health and safety.</w:t>
      </w:r>
    </w:p>
    <w:p w14:paraId="0E997D80" w14:textId="3B53FE55" w:rsidR="00546159" w:rsidRPr="00C30F46" w:rsidRDefault="00546159" w:rsidP="00D5100D">
      <w:pPr>
        <w:pStyle w:val="NormalGSA"/>
      </w:pPr>
      <w:r w:rsidRPr="00C30F46">
        <w:rPr>
          <w:rStyle w:val="NormalGSAChar"/>
        </w:rPr>
        <w:t xml:space="preserve">Additional information and resources about Quality Area </w:t>
      </w:r>
      <w:r w:rsidR="00D64096" w:rsidRPr="00C30F46">
        <w:rPr>
          <w:rStyle w:val="NormalGSAChar"/>
        </w:rPr>
        <w:t>2</w:t>
      </w:r>
      <w:r w:rsidRPr="00C30F46">
        <w:rPr>
          <w:rStyle w:val="NormalGSAChar"/>
        </w:rPr>
        <w:t xml:space="preserve"> are available in the</w:t>
      </w:r>
      <w:r w:rsidRPr="00C30F46">
        <w:t xml:space="preserve"> </w:t>
      </w:r>
      <w:hyperlink r:id="rId37" w:anchor="page=180" w:history="1">
        <w:r w:rsidRPr="00C30F46">
          <w:rPr>
            <w:rStyle w:val="Hyperlink"/>
          </w:rPr>
          <w:t>Guide to the National Quality Framework</w:t>
        </w:r>
      </w:hyperlink>
      <w:r w:rsidRPr="00C30F46">
        <w:t xml:space="preserve"> and on the </w:t>
      </w:r>
      <w:hyperlink r:id="rId38" w:history="1">
        <w:r w:rsidRPr="00C30F46">
          <w:rPr>
            <w:rStyle w:val="Hyperlink"/>
          </w:rPr>
          <w:t>ACECQA website</w:t>
        </w:r>
      </w:hyperlink>
    </w:p>
    <w:p w14:paraId="25C79362" w14:textId="578DB791" w:rsidR="005C41E7" w:rsidRDefault="005C41E7" w:rsidP="00D64096">
      <w:pPr>
        <w:pStyle w:val="Heading4GSA"/>
      </w:pPr>
      <w:r w:rsidRPr="00546159">
        <w:t xml:space="preserve">Quality </w:t>
      </w:r>
      <w:r w:rsidR="00630C74" w:rsidRPr="00546159">
        <w:t>A</w:t>
      </w:r>
      <w:r w:rsidRPr="00546159">
        <w:t>rea 2: Standards and elements</w:t>
      </w:r>
      <w:bookmarkEnd w:id="22"/>
    </w:p>
    <w:p w14:paraId="72C81582" w14:textId="0B8FAAA2" w:rsidR="00D64096" w:rsidRPr="00546159" w:rsidRDefault="00D64096" w:rsidP="00D64096">
      <w:pPr>
        <w:pStyle w:val="NormalGSA"/>
      </w:pPr>
      <w:r>
        <w:rPr>
          <w:rStyle w:val="Hyperlink"/>
          <w:color w:val="000000"/>
          <w:u w:val="none"/>
        </w:rPr>
        <w:t>Complete the following table by ticking the policy/procedures that are evident at your service</w:t>
      </w:r>
      <w:r w:rsidR="00C30F46">
        <w:rPr>
          <w:rStyle w:val="Hyperlink"/>
          <w:color w:val="000000"/>
          <w:u w:val="none"/>
        </w:rPr>
        <w:t>.</w:t>
      </w:r>
    </w:p>
    <w:tbl>
      <w:tblPr>
        <w:tblW w:w="14884"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2410"/>
        <w:gridCol w:w="6379"/>
        <w:gridCol w:w="6095"/>
      </w:tblGrid>
      <w:tr w:rsidR="005C41E7" w14:paraId="003C69AC" w14:textId="77777777" w:rsidTr="00A65DC3">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C000" w:themeFill="accent4"/>
            <w:hideMark/>
          </w:tcPr>
          <w:p w14:paraId="746DCBA6" w14:textId="77777777" w:rsidR="005C41E7" w:rsidRDefault="005C41E7" w:rsidP="005F34BE">
            <w:pPr>
              <w:spacing w:line="276" w:lineRule="auto"/>
              <w:rPr>
                <w:rFonts w:ascii="Arial" w:hAnsi="Arial" w:cs="Times New Roman"/>
                <w:b/>
                <w:sz w:val="20"/>
                <w:szCs w:val="20"/>
              </w:rPr>
            </w:pPr>
            <w:r>
              <w:rPr>
                <w:b/>
                <w:szCs w:val="20"/>
              </w:rPr>
              <w:t>Standard 2.1</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C000" w:themeFill="accent4"/>
            <w:hideMark/>
          </w:tcPr>
          <w:p w14:paraId="332A9039" w14:textId="77777777" w:rsidR="005C41E7" w:rsidRDefault="005C41E7" w:rsidP="005F34BE">
            <w:pPr>
              <w:tabs>
                <w:tab w:val="left" w:pos="9251"/>
              </w:tabs>
              <w:spacing w:after="0" w:line="276" w:lineRule="auto"/>
              <w:rPr>
                <w:b/>
                <w:szCs w:val="20"/>
              </w:rPr>
            </w:pPr>
            <w:r>
              <w:rPr>
                <w:b/>
                <w:szCs w:val="20"/>
              </w:rPr>
              <w:t xml:space="preserve">Each child’s health and physical activity is supported and promoted. </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C000" w:themeFill="accent4"/>
          </w:tcPr>
          <w:p w14:paraId="02EBAA5C" w14:textId="69D21075" w:rsidR="005C41E7" w:rsidRPr="00BD208C" w:rsidRDefault="005C41E7" w:rsidP="005F34BE">
            <w:pPr>
              <w:tabs>
                <w:tab w:val="left" w:pos="9251"/>
              </w:tabs>
              <w:spacing w:after="0" w:line="276" w:lineRule="auto"/>
              <w:rPr>
                <w:b/>
                <w:sz w:val="20"/>
                <w:szCs w:val="20"/>
              </w:rPr>
            </w:pPr>
            <w:r w:rsidRPr="00BD208C">
              <w:rPr>
                <w:b/>
                <w:sz w:val="20"/>
                <w:szCs w:val="20"/>
              </w:rPr>
              <w:t xml:space="preserve">Possible </w:t>
            </w:r>
            <w:r w:rsidR="006B679A">
              <w:rPr>
                <w:b/>
                <w:sz w:val="20"/>
                <w:szCs w:val="20"/>
              </w:rPr>
              <w:t>e</w:t>
            </w:r>
            <w:r w:rsidR="00A61B42" w:rsidRPr="00BD208C">
              <w:rPr>
                <w:b/>
                <w:sz w:val="20"/>
                <w:szCs w:val="20"/>
              </w:rPr>
              <w:t xml:space="preserve">vidence </w:t>
            </w:r>
            <w:r w:rsidR="00A61B42">
              <w:rPr>
                <w:b/>
                <w:sz w:val="20"/>
                <w:szCs w:val="20"/>
              </w:rPr>
              <w:t>(</w:t>
            </w:r>
            <w:r w:rsidRPr="00365866">
              <w:rPr>
                <w:bCs/>
                <w:sz w:val="20"/>
                <w:szCs w:val="20"/>
              </w:rPr>
              <w:t>tick/list additional evidence)</w:t>
            </w:r>
          </w:p>
          <w:p w14:paraId="25F3421F" w14:textId="77777777" w:rsidR="005C41E7" w:rsidRPr="00BD208C" w:rsidRDefault="005C41E7" w:rsidP="005F34BE">
            <w:pPr>
              <w:tabs>
                <w:tab w:val="left" w:pos="9251"/>
              </w:tabs>
              <w:spacing w:after="0" w:line="276" w:lineRule="auto"/>
              <w:rPr>
                <w:bCs/>
                <w:sz w:val="20"/>
                <w:szCs w:val="20"/>
              </w:rPr>
            </w:pPr>
            <w:r w:rsidRPr="00BD208C">
              <w:rPr>
                <w:bCs/>
                <w:sz w:val="20"/>
                <w:szCs w:val="20"/>
              </w:rPr>
              <w:t xml:space="preserve">(Note: You </w:t>
            </w:r>
            <w:r w:rsidRPr="00BD208C">
              <w:rPr>
                <w:b/>
                <w:sz w:val="20"/>
                <w:szCs w:val="20"/>
              </w:rPr>
              <w:t>are not</w:t>
            </w:r>
            <w:r w:rsidRPr="00BD208C">
              <w:rPr>
                <w:bCs/>
                <w:sz w:val="20"/>
                <w:szCs w:val="20"/>
              </w:rPr>
              <w:t xml:space="preserve"> required to submit this evidence with your assessment)</w:t>
            </w:r>
          </w:p>
        </w:tc>
      </w:tr>
      <w:tr w:rsidR="005C41E7" w14:paraId="6B2BF2A4" w14:textId="77777777" w:rsidTr="00A65DC3">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8AE9DC3" w14:textId="77777777" w:rsidR="005C41E7" w:rsidRDefault="005C41E7" w:rsidP="005F34BE">
            <w:pPr>
              <w:spacing w:line="276" w:lineRule="auto"/>
              <w:rPr>
                <w:szCs w:val="20"/>
              </w:rPr>
            </w:pPr>
            <w:r>
              <w:rPr>
                <w:szCs w:val="20"/>
              </w:rPr>
              <w:t>Wellbeing and comfort</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56E6A29" w14:textId="168787F3" w:rsidR="005C41E7" w:rsidRPr="006B679A" w:rsidRDefault="005C41E7" w:rsidP="006B679A">
            <w:pPr>
              <w:pStyle w:val="NormalGSA"/>
            </w:pPr>
            <w:r>
              <w:t>Element 2.1.1 Each child’s wellbeing and comfort is provided for, including appropriate opportunities to meet each child’s need for sleep, rest and relaxation.</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7EB6A54" w14:textId="01D139BA" w:rsidR="005C41E7" w:rsidRDefault="00000000" w:rsidP="005F34BE">
            <w:pPr>
              <w:spacing w:after="0" w:line="240" w:lineRule="auto"/>
              <w:ind w:left="323" w:hanging="323"/>
              <w:rPr>
                <w:szCs w:val="20"/>
              </w:rPr>
            </w:pPr>
            <w:sdt>
              <w:sdtPr>
                <w:rPr>
                  <w:szCs w:val="20"/>
                </w:rPr>
                <w:id w:val="-648979639"/>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Children’s Health and Safety Policy</w:t>
            </w:r>
          </w:p>
          <w:p w14:paraId="4D5B04A3" w14:textId="5A393B04" w:rsidR="005C41E7" w:rsidRDefault="00000000" w:rsidP="005F34BE">
            <w:pPr>
              <w:spacing w:after="0" w:line="240" w:lineRule="auto"/>
              <w:ind w:left="323" w:hanging="323"/>
              <w:rPr>
                <w:szCs w:val="20"/>
              </w:rPr>
            </w:pPr>
            <w:sdt>
              <w:sdtPr>
                <w:rPr>
                  <w:szCs w:val="20"/>
                </w:rPr>
                <w:id w:val="-256364631"/>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Sleep, Rest and Relaxation - policy/procedures</w:t>
            </w:r>
          </w:p>
          <w:p w14:paraId="37CDBF2D" w14:textId="2CBB93D5" w:rsidR="005C41E7" w:rsidRDefault="00000000" w:rsidP="005F34BE">
            <w:pPr>
              <w:spacing w:after="0" w:line="240" w:lineRule="auto"/>
              <w:ind w:left="323" w:hanging="323"/>
              <w:rPr>
                <w:szCs w:val="20"/>
              </w:rPr>
            </w:pPr>
            <w:sdt>
              <w:sdtPr>
                <w:rPr>
                  <w:szCs w:val="20"/>
                </w:rPr>
                <w:id w:val="1911968365"/>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Behaviour management - policy/procedures</w:t>
            </w:r>
          </w:p>
        </w:tc>
      </w:tr>
      <w:tr w:rsidR="005C41E7" w14:paraId="087CC6CD" w14:textId="77777777" w:rsidTr="00A65DC3">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00880DB" w14:textId="77777777" w:rsidR="005C41E7" w:rsidRDefault="005C41E7" w:rsidP="005F34BE">
            <w:pPr>
              <w:spacing w:line="276" w:lineRule="auto"/>
              <w:rPr>
                <w:szCs w:val="20"/>
              </w:rPr>
            </w:pPr>
            <w:r>
              <w:rPr>
                <w:szCs w:val="20"/>
              </w:rPr>
              <w:t>Health practices and procedures</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1440E07" w14:textId="77777777" w:rsidR="005C41E7" w:rsidRDefault="005C41E7" w:rsidP="00D5100D">
            <w:pPr>
              <w:pStyle w:val="NormalGSA"/>
            </w:pPr>
            <w:r>
              <w:t>Element 2.1.2 Effective illness and injury management and hygiene practices are promoted and implemented.</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ADAEC6D" w14:textId="5D25A261" w:rsidR="005C41E7" w:rsidRDefault="00000000" w:rsidP="005F34BE">
            <w:pPr>
              <w:spacing w:after="0" w:line="240" w:lineRule="auto"/>
              <w:ind w:left="323" w:hanging="323"/>
              <w:rPr>
                <w:szCs w:val="20"/>
              </w:rPr>
            </w:pPr>
            <w:sdt>
              <w:sdtPr>
                <w:rPr>
                  <w:szCs w:val="20"/>
                </w:rPr>
                <w:id w:val="275611177"/>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Infectious Diseases and Immunisation - policy/procedures</w:t>
            </w:r>
          </w:p>
          <w:p w14:paraId="5BACC8D2" w14:textId="687735CA" w:rsidR="005C41E7" w:rsidRDefault="00000000" w:rsidP="005F34BE">
            <w:pPr>
              <w:spacing w:after="0" w:line="240" w:lineRule="auto"/>
              <w:ind w:left="323" w:hanging="323"/>
              <w:rPr>
                <w:szCs w:val="20"/>
              </w:rPr>
            </w:pPr>
            <w:sdt>
              <w:sdtPr>
                <w:rPr>
                  <w:szCs w:val="20"/>
                </w:rPr>
                <w:id w:val="1063755994"/>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Medications</w:t>
            </w:r>
            <w:r w:rsidR="006B679A">
              <w:rPr>
                <w:szCs w:val="20"/>
              </w:rPr>
              <w:t xml:space="preserve"> </w:t>
            </w:r>
            <w:r w:rsidR="005C41E7">
              <w:rPr>
                <w:szCs w:val="20"/>
              </w:rPr>
              <w:t>- policy/procedures</w:t>
            </w:r>
          </w:p>
          <w:p w14:paraId="0EA0F51C" w14:textId="0D4097EF" w:rsidR="005C41E7" w:rsidRDefault="00000000" w:rsidP="005F34BE">
            <w:pPr>
              <w:spacing w:after="0" w:line="240" w:lineRule="auto"/>
              <w:ind w:left="323" w:hanging="323"/>
              <w:rPr>
                <w:szCs w:val="20"/>
              </w:rPr>
            </w:pPr>
            <w:sdt>
              <w:sdtPr>
                <w:rPr>
                  <w:szCs w:val="20"/>
                </w:rPr>
                <w:id w:val="399102837"/>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Medical conditions policy</w:t>
            </w:r>
          </w:p>
          <w:p w14:paraId="4FE7FE53" w14:textId="40576F48" w:rsidR="005C41E7" w:rsidRDefault="00000000" w:rsidP="005F34BE">
            <w:pPr>
              <w:spacing w:after="0" w:line="240" w:lineRule="auto"/>
              <w:ind w:left="323" w:hanging="323"/>
              <w:rPr>
                <w:szCs w:val="20"/>
              </w:rPr>
            </w:pPr>
            <w:sdt>
              <w:sdtPr>
                <w:rPr>
                  <w:szCs w:val="20"/>
                </w:rPr>
                <w:id w:val="570238591"/>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Accident, Incident, Trauma</w:t>
            </w:r>
            <w:r w:rsidR="006B679A">
              <w:rPr>
                <w:szCs w:val="20"/>
              </w:rPr>
              <w:t xml:space="preserve"> </w:t>
            </w:r>
            <w:r w:rsidR="005C41E7">
              <w:rPr>
                <w:szCs w:val="20"/>
              </w:rPr>
              <w:t>- policy/procedures</w:t>
            </w:r>
          </w:p>
          <w:p w14:paraId="1214971D" w14:textId="75550262" w:rsidR="005C41E7" w:rsidRDefault="00000000" w:rsidP="005F34BE">
            <w:pPr>
              <w:spacing w:after="0" w:line="240" w:lineRule="auto"/>
              <w:ind w:left="323" w:hanging="323"/>
              <w:rPr>
                <w:szCs w:val="20"/>
              </w:rPr>
            </w:pPr>
            <w:sdt>
              <w:sdtPr>
                <w:rPr>
                  <w:szCs w:val="20"/>
                </w:rPr>
                <w:id w:val="-182981339"/>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Hand washing -</w:t>
            </w:r>
            <w:r w:rsidR="006B679A">
              <w:rPr>
                <w:szCs w:val="20"/>
              </w:rPr>
              <w:t xml:space="preserve"> </w:t>
            </w:r>
            <w:r w:rsidR="005C41E7">
              <w:rPr>
                <w:szCs w:val="20"/>
              </w:rPr>
              <w:t>policy/procedures</w:t>
            </w:r>
          </w:p>
          <w:p w14:paraId="3AF5E8A9" w14:textId="594952A6" w:rsidR="005C41E7" w:rsidRDefault="00000000" w:rsidP="005F34BE">
            <w:pPr>
              <w:spacing w:after="0" w:line="240" w:lineRule="auto"/>
              <w:ind w:left="323" w:hanging="323"/>
              <w:rPr>
                <w:szCs w:val="20"/>
              </w:rPr>
            </w:pPr>
            <w:sdt>
              <w:sdtPr>
                <w:rPr>
                  <w:szCs w:val="20"/>
                </w:rPr>
                <w:id w:val="-1047531352"/>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Nappy Change/Toileting -</w:t>
            </w:r>
            <w:r w:rsidR="006B679A">
              <w:rPr>
                <w:szCs w:val="20"/>
              </w:rPr>
              <w:t xml:space="preserve"> </w:t>
            </w:r>
            <w:r w:rsidR="005C41E7">
              <w:rPr>
                <w:szCs w:val="20"/>
              </w:rPr>
              <w:t>policy/procedures</w:t>
            </w:r>
          </w:p>
          <w:p w14:paraId="06EB6CEC" w14:textId="6CF49D9E" w:rsidR="005C41E7" w:rsidRDefault="00000000" w:rsidP="005F34BE">
            <w:pPr>
              <w:spacing w:after="0" w:line="240" w:lineRule="auto"/>
              <w:ind w:left="323" w:hanging="323"/>
              <w:rPr>
                <w:szCs w:val="20"/>
              </w:rPr>
            </w:pPr>
            <w:sdt>
              <w:sdtPr>
                <w:rPr>
                  <w:szCs w:val="20"/>
                </w:rPr>
                <w:id w:val="-136344016"/>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Infection Control/Cleaning -</w:t>
            </w:r>
            <w:r w:rsidR="006B679A">
              <w:rPr>
                <w:szCs w:val="20"/>
              </w:rPr>
              <w:t xml:space="preserve"> </w:t>
            </w:r>
            <w:r w:rsidR="005C41E7">
              <w:rPr>
                <w:szCs w:val="20"/>
              </w:rPr>
              <w:t>policy/procedures</w:t>
            </w:r>
          </w:p>
          <w:p w14:paraId="10BE3ED4" w14:textId="4A3A51F9" w:rsidR="005C41E7" w:rsidRDefault="00000000" w:rsidP="005F34BE">
            <w:pPr>
              <w:spacing w:after="0" w:line="240" w:lineRule="auto"/>
              <w:ind w:left="323" w:hanging="323"/>
              <w:rPr>
                <w:szCs w:val="20"/>
              </w:rPr>
            </w:pPr>
            <w:sdt>
              <w:sdtPr>
                <w:rPr>
                  <w:szCs w:val="20"/>
                </w:rPr>
                <w:id w:val="-1966335684"/>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Food Handling - policy/procedures</w:t>
            </w:r>
          </w:p>
          <w:p w14:paraId="6D7CFB1E" w14:textId="01B1E828" w:rsidR="005C41E7" w:rsidRDefault="00000000" w:rsidP="005F34BE">
            <w:pPr>
              <w:spacing w:after="0" w:line="240" w:lineRule="auto"/>
              <w:ind w:left="323" w:hanging="323"/>
              <w:rPr>
                <w:szCs w:val="20"/>
              </w:rPr>
            </w:pPr>
            <w:sdt>
              <w:sdtPr>
                <w:rPr>
                  <w:szCs w:val="20"/>
                </w:rPr>
                <w:id w:val="-2049828618"/>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First Aid - policy/procedures</w:t>
            </w:r>
          </w:p>
          <w:p w14:paraId="6EBA9F43" w14:textId="2D7F41E7" w:rsidR="005C41E7" w:rsidRDefault="00000000" w:rsidP="005F34BE">
            <w:pPr>
              <w:spacing w:after="0" w:line="240" w:lineRule="auto"/>
              <w:ind w:left="323" w:hanging="323"/>
              <w:rPr>
                <w:szCs w:val="20"/>
              </w:rPr>
            </w:pPr>
            <w:sdt>
              <w:sdtPr>
                <w:rPr>
                  <w:szCs w:val="20"/>
                </w:rPr>
                <w:id w:val="-1055396321"/>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WHS </w:t>
            </w:r>
            <w:r w:rsidR="006B679A">
              <w:rPr>
                <w:szCs w:val="20"/>
              </w:rPr>
              <w:t>-</w:t>
            </w:r>
            <w:r w:rsidR="005C41E7">
              <w:rPr>
                <w:szCs w:val="20"/>
              </w:rPr>
              <w:t xml:space="preserve"> PPE</w:t>
            </w:r>
          </w:p>
        </w:tc>
      </w:tr>
      <w:tr w:rsidR="005C41E7" w14:paraId="72028458" w14:textId="77777777" w:rsidTr="00A65DC3">
        <w:trPr>
          <w:trHeight w:val="707"/>
        </w:trPr>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5E36AE2" w14:textId="77777777" w:rsidR="005C41E7" w:rsidRDefault="005C41E7" w:rsidP="005F34BE">
            <w:pPr>
              <w:spacing w:line="276" w:lineRule="auto"/>
              <w:rPr>
                <w:szCs w:val="20"/>
              </w:rPr>
            </w:pPr>
            <w:r>
              <w:rPr>
                <w:szCs w:val="20"/>
              </w:rPr>
              <w:t>Healthy lifestyle</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08833B8" w14:textId="77777777" w:rsidR="005C41E7" w:rsidRDefault="005C41E7" w:rsidP="005F34BE">
            <w:pPr>
              <w:spacing w:line="276" w:lineRule="auto"/>
              <w:rPr>
                <w:szCs w:val="20"/>
              </w:rPr>
            </w:pPr>
            <w:r>
              <w:rPr>
                <w:szCs w:val="20"/>
              </w:rPr>
              <w:t>Element 2.1.3 Healthy eating and physical activity is promoted and is appropriate for each child.</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4350EF5" w14:textId="1B9BA6D9" w:rsidR="005C41E7" w:rsidRDefault="00000000" w:rsidP="005F34BE">
            <w:pPr>
              <w:spacing w:after="0" w:line="240" w:lineRule="auto"/>
              <w:ind w:left="323" w:hanging="323"/>
              <w:rPr>
                <w:szCs w:val="20"/>
              </w:rPr>
            </w:pPr>
            <w:sdt>
              <w:sdtPr>
                <w:rPr>
                  <w:szCs w:val="20"/>
                </w:rPr>
                <w:id w:val="-550538494"/>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Nutrition and Dietary Requirements - policy/procedures</w:t>
            </w:r>
          </w:p>
          <w:p w14:paraId="728BA33E" w14:textId="18F2CEA6" w:rsidR="005C41E7" w:rsidRDefault="00000000" w:rsidP="005F34BE">
            <w:pPr>
              <w:spacing w:after="0" w:line="240" w:lineRule="auto"/>
              <w:ind w:left="323" w:hanging="323"/>
              <w:rPr>
                <w:szCs w:val="20"/>
              </w:rPr>
            </w:pPr>
            <w:sdt>
              <w:sdtPr>
                <w:rPr>
                  <w:szCs w:val="20"/>
                </w:rPr>
                <w:id w:val="-854184087"/>
                <w14:checkbox>
                  <w14:checked w14:val="0"/>
                  <w14:checkedState w14:val="2612" w14:font="MS Gothic"/>
                  <w14:uncheckedState w14:val="2610" w14:font="MS Gothic"/>
                </w14:checkbox>
              </w:sdtPr>
              <w:sdtContent>
                <w:r w:rsidR="007037F6">
                  <w:rPr>
                    <w:rFonts w:ascii="MS Gothic" w:eastAsia="MS Gothic" w:hAnsi="MS Gothic" w:hint="eastAsia"/>
                    <w:szCs w:val="20"/>
                  </w:rPr>
                  <w:t>☐</w:t>
                </w:r>
              </w:sdtContent>
            </w:sdt>
            <w:r w:rsidR="005C41E7">
              <w:rPr>
                <w:szCs w:val="20"/>
              </w:rPr>
              <w:t xml:space="preserve"> Program – fine/gross motor/active play – equipment/resource</w:t>
            </w:r>
          </w:p>
        </w:tc>
      </w:tr>
      <w:tr w:rsidR="005C41E7" w14:paraId="79DFBEFB" w14:textId="77777777" w:rsidTr="00A65DC3">
        <w:trPr>
          <w:trHeight w:val="707"/>
        </w:trPr>
        <w:tc>
          <w:tcPr>
            <w:tcW w:w="1488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59C29DD" w14:textId="4ACA6BF9" w:rsidR="005C41E7" w:rsidRDefault="005C41E7" w:rsidP="005F34BE">
            <w:pPr>
              <w:spacing w:after="0" w:line="240" w:lineRule="auto"/>
              <w:ind w:left="323" w:hanging="323"/>
              <w:rPr>
                <w:szCs w:val="20"/>
              </w:rPr>
            </w:pPr>
            <w:r>
              <w:rPr>
                <w:szCs w:val="20"/>
              </w:rPr>
              <w:t>Additional evidence I have sighted</w:t>
            </w:r>
            <w:r w:rsidR="001E5D82" w:rsidRPr="00C22FC1">
              <w:rPr>
                <w:szCs w:val="20"/>
              </w:rPr>
              <w:t>/gathered</w:t>
            </w:r>
          </w:p>
          <w:p w14:paraId="32FEF3E7" w14:textId="77777777" w:rsidR="005C41E7" w:rsidRDefault="005C41E7" w:rsidP="005F34BE">
            <w:pPr>
              <w:spacing w:after="0" w:line="240" w:lineRule="auto"/>
              <w:ind w:left="323" w:hanging="323"/>
              <w:rPr>
                <w:szCs w:val="20"/>
              </w:rPr>
            </w:pPr>
          </w:p>
        </w:tc>
      </w:tr>
    </w:tbl>
    <w:p w14:paraId="17AE89C3" w14:textId="77777777" w:rsidR="005C41E7" w:rsidRDefault="005C41E7" w:rsidP="005C41E7"/>
    <w:p w14:paraId="1DE7CAF2" w14:textId="77777777" w:rsidR="005C41E7" w:rsidRDefault="005C41E7" w:rsidP="005C41E7"/>
    <w:tbl>
      <w:tblPr>
        <w:tblW w:w="14884"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top w:w="85" w:type="dxa"/>
          <w:bottom w:w="85" w:type="dxa"/>
        </w:tblCellMar>
        <w:tblLook w:val="00A0" w:firstRow="1" w:lastRow="0" w:firstColumn="1" w:lastColumn="0" w:noHBand="0" w:noVBand="0"/>
      </w:tblPr>
      <w:tblGrid>
        <w:gridCol w:w="2410"/>
        <w:gridCol w:w="6379"/>
        <w:gridCol w:w="6095"/>
      </w:tblGrid>
      <w:tr w:rsidR="005C41E7" w:rsidRPr="00BD208C" w14:paraId="01BDFB00"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C000" w:themeFill="accent4"/>
            <w:hideMark/>
          </w:tcPr>
          <w:p w14:paraId="606155DE" w14:textId="77777777" w:rsidR="005C41E7" w:rsidRDefault="005C41E7" w:rsidP="005F34BE">
            <w:pPr>
              <w:spacing w:line="276" w:lineRule="auto"/>
              <w:rPr>
                <w:b/>
                <w:szCs w:val="20"/>
              </w:rPr>
            </w:pPr>
            <w:r>
              <w:rPr>
                <w:b/>
                <w:szCs w:val="20"/>
              </w:rPr>
              <w:t>Standard 2.2</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C000" w:themeFill="accent4"/>
            <w:hideMark/>
          </w:tcPr>
          <w:p w14:paraId="11280915" w14:textId="77777777" w:rsidR="005C41E7" w:rsidRDefault="005C41E7" w:rsidP="005F34BE">
            <w:pPr>
              <w:spacing w:line="276" w:lineRule="auto"/>
              <w:rPr>
                <w:b/>
                <w:szCs w:val="20"/>
              </w:rPr>
            </w:pPr>
            <w:r>
              <w:rPr>
                <w:b/>
                <w:szCs w:val="20"/>
              </w:rPr>
              <w:t xml:space="preserve">Each child is protected. </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C000" w:themeFill="accent4"/>
          </w:tcPr>
          <w:p w14:paraId="47F11F87" w14:textId="77777777" w:rsidR="005C41E7" w:rsidRPr="00BD208C" w:rsidRDefault="005C41E7" w:rsidP="005F34BE">
            <w:pPr>
              <w:tabs>
                <w:tab w:val="left" w:pos="9251"/>
              </w:tabs>
              <w:spacing w:after="0" w:line="240" w:lineRule="auto"/>
              <w:rPr>
                <w:b/>
                <w:sz w:val="20"/>
                <w:szCs w:val="20"/>
              </w:rPr>
            </w:pPr>
            <w:r w:rsidRPr="00BD208C">
              <w:rPr>
                <w:b/>
                <w:sz w:val="20"/>
                <w:szCs w:val="20"/>
              </w:rPr>
              <w:t xml:space="preserve">Possible Evidence </w:t>
            </w:r>
            <w:r>
              <w:rPr>
                <w:bCs/>
                <w:sz w:val="20"/>
                <w:szCs w:val="20"/>
              </w:rPr>
              <w:t>(tick/list additional evidence)</w:t>
            </w:r>
          </w:p>
          <w:p w14:paraId="08536107" w14:textId="77777777" w:rsidR="005C41E7" w:rsidRPr="00BD208C" w:rsidRDefault="005C41E7" w:rsidP="005F34BE">
            <w:pPr>
              <w:spacing w:after="0" w:line="240" w:lineRule="auto"/>
              <w:rPr>
                <w:b/>
                <w:sz w:val="20"/>
                <w:szCs w:val="20"/>
              </w:rPr>
            </w:pPr>
            <w:r w:rsidRPr="00BD208C">
              <w:rPr>
                <w:bCs/>
                <w:sz w:val="20"/>
                <w:szCs w:val="20"/>
              </w:rPr>
              <w:t xml:space="preserve">(Note: You </w:t>
            </w:r>
            <w:r w:rsidRPr="00BD208C">
              <w:rPr>
                <w:b/>
                <w:sz w:val="20"/>
                <w:szCs w:val="20"/>
              </w:rPr>
              <w:t>are not</w:t>
            </w:r>
            <w:r w:rsidRPr="00BD208C">
              <w:rPr>
                <w:bCs/>
                <w:sz w:val="20"/>
                <w:szCs w:val="20"/>
              </w:rPr>
              <w:t xml:space="preserve"> required to submit this evidence with your assessment)</w:t>
            </w:r>
          </w:p>
        </w:tc>
      </w:tr>
      <w:tr w:rsidR="005C41E7" w14:paraId="6EFC5F35"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052DDFA" w14:textId="77777777" w:rsidR="005C41E7" w:rsidRDefault="005C41E7" w:rsidP="00D5100D">
            <w:pPr>
              <w:pStyle w:val="NormalGSA"/>
            </w:pPr>
            <w:r>
              <w:t>Supervision</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61ABBC1" w14:textId="77777777" w:rsidR="005C41E7" w:rsidRDefault="005C41E7" w:rsidP="00D5100D">
            <w:pPr>
              <w:pStyle w:val="NormalGSA"/>
            </w:pPr>
            <w:r>
              <w:t>Element 2.2.1 At all times, reasonable precautions and adequate supervision ensure children are protected from harm and hazard.</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AA1B64D" w14:textId="31A36235" w:rsidR="005C41E7" w:rsidRDefault="00000000" w:rsidP="005F34BE">
            <w:pPr>
              <w:spacing w:after="0" w:line="240" w:lineRule="auto"/>
              <w:ind w:left="323" w:hanging="323"/>
              <w:rPr>
                <w:szCs w:val="20"/>
              </w:rPr>
            </w:pPr>
            <w:sdt>
              <w:sdtPr>
                <w:rPr>
                  <w:szCs w:val="20"/>
                </w:rPr>
                <w:id w:val="-645586430"/>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Supervision - polices/procedures</w:t>
            </w:r>
          </w:p>
          <w:p w14:paraId="68DB83FC" w14:textId="4501DB8B" w:rsidR="005C41E7" w:rsidRDefault="00000000" w:rsidP="005F34BE">
            <w:pPr>
              <w:spacing w:after="0" w:line="240" w:lineRule="auto"/>
              <w:ind w:left="323" w:hanging="323"/>
              <w:rPr>
                <w:szCs w:val="20"/>
              </w:rPr>
            </w:pPr>
            <w:sdt>
              <w:sdtPr>
                <w:rPr>
                  <w:szCs w:val="20"/>
                </w:rPr>
                <w:id w:val="417448346"/>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Arrival/Departure - policy/procedures</w:t>
            </w:r>
          </w:p>
          <w:p w14:paraId="4863367C" w14:textId="52F5F72D" w:rsidR="005C41E7" w:rsidRDefault="00000000" w:rsidP="005F34BE">
            <w:pPr>
              <w:spacing w:after="0" w:line="240" w:lineRule="auto"/>
              <w:ind w:left="323" w:hanging="323"/>
              <w:rPr>
                <w:szCs w:val="20"/>
              </w:rPr>
            </w:pPr>
            <w:sdt>
              <w:sdtPr>
                <w:rPr>
                  <w:szCs w:val="20"/>
                </w:rPr>
                <w:id w:val="1604763246"/>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WHS - policy/procedures</w:t>
            </w:r>
          </w:p>
          <w:p w14:paraId="7DF65A8A" w14:textId="085841E3" w:rsidR="005C41E7" w:rsidRDefault="00000000" w:rsidP="00D5100D">
            <w:pPr>
              <w:spacing w:after="0" w:line="240" w:lineRule="auto"/>
              <w:ind w:left="323" w:hanging="323"/>
              <w:rPr>
                <w:szCs w:val="20"/>
              </w:rPr>
            </w:pPr>
            <w:sdt>
              <w:sdtPr>
                <w:rPr>
                  <w:szCs w:val="20"/>
                </w:rPr>
                <w:id w:val="-1933889903"/>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Excursion /risk assessment - policy/procedures</w:t>
            </w:r>
          </w:p>
        </w:tc>
      </w:tr>
      <w:tr w:rsidR="005C41E7" w14:paraId="17BB5A44"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2DD76DA" w14:textId="77777777" w:rsidR="005C41E7" w:rsidRDefault="005C41E7" w:rsidP="005F34BE">
            <w:pPr>
              <w:spacing w:line="276" w:lineRule="auto"/>
              <w:rPr>
                <w:szCs w:val="20"/>
              </w:rPr>
            </w:pPr>
            <w:r>
              <w:rPr>
                <w:szCs w:val="20"/>
              </w:rPr>
              <w:t>Incident and emergency management</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5257A1C" w14:textId="77777777" w:rsidR="005C41E7" w:rsidRDefault="005C41E7" w:rsidP="005F34BE">
            <w:pPr>
              <w:spacing w:line="276" w:lineRule="auto"/>
              <w:rPr>
                <w:szCs w:val="20"/>
              </w:rPr>
            </w:pPr>
            <w:r>
              <w:rPr>
                <w:szCs w:val="20"/>
              </w:rPr>
              <w:t>Element 2.2.2 Plans to effectively manage incidents and emergencies are developed in consultation with relevant authorities, practised and implemented.</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9CA7A1B" w14:textId="6D3262FF" w:rsidR="005C41E7" w:rsidRDefault="00000000" w:rsidP="005F34BE">
            <w:pPr>
              <w:spacing w:after="0" w:line="240" w:lineRule="auto"/>
              <w:ind w:left="323" w:hanging="323"/>
              <w:rPr>
                <w:szCs w:val="20"/>
              </w:rPr>
            </w:pPr>
            <w:sdt>
              <w:sdtPr>
                <w:rPr>
                  <w:szCs w:val="20"/>
                </w:rPr>
                <w:id w:val="795027852"/>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Emergency evacuation/lockdown - policy/procedures</w:t>
            </w:r>
          </w:p>
        </w:tc>
      </w:tr>
      <w:tr w:rsidR="005C41E7" w14:paraId="785AAAF9"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982B13B" w14:textId="77777777" w:rsidR="005C41E7" w:rsidRDefault="005C41E7" w:rsidP="005F34BE">
            <w:pPr>
              <w:spacing w:line="276" w:lineRule="auto"/>
              <w:rPr>
                <w:szCs w:val="20"/>
              </w:rPr>
            </w:pPr>
            <w:r>
              <w:rPr>
                <w:szCs w:val="20"/>
              </w:rPr>
              <w:t>Child protection</w:t>
            </w:r>
          </w:p>
        </w:tc>
        <w:tc>
          <w:tcPr>
            <w:tcW w:w="63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hideMark/>
          </w:tcPr>
          <w:p w14:paraId="75D5E5B1" w14:textId="77777777" w:rsidR="005C41E7" w:rsidRDefault="005C41E7" w:rsidP="005F34BE">
            <w:pPr>
              <w:spacing w:line="276" w:lineRule="auto"/>
              <w:rPr>
                <w:szCs w:val="20"/>
              </w:rPr>
            </w:pPr>
            <w:r>
              <w:rPr>
                <w:szCs w:val="20"/>
              </w:rPr>
              <w:t>Element 2.2.3 Management, educators and staff are aware of their roles and responsibilities to identify and respond to every child at risk of abuse or neglect.</w:t>
            </w:r>
          </w:p>
        </w:tc>
        <w:tc>
          <w:tcPr>
            <w:tcW w:w="60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29D9BF86" w14:textId="0E0ADFA1" w:rsidR="005C41E7" w:rsidRDefault="00000000" w:rsidP="005F34BE">
            <w:pPr>
              <w:spacing w:after="0" w:line="240" w:lineRule="auto"/>
              <w:ind w:left="323" w:hanging="323"/>
              <w:rPr>
                <w:szCs w:val="20"/>
              </w:rPr>
            </w:pPr>
            <w:sdt>
              <w:sdtPr>
                <w:rPr>
                  <w:szCs w:val="20"/>
                </w:rPr>
                <w:id w:val="-1406535500"/>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Child protection policy</w:t>
            </w:r>
          </w:p>
          <w:p w14:paraId="219533D9" w14:textId="636F5EAB" w:rsidR="005C41E7" w:rsidRDefault="00000000" w:rsidP="005F34BE">
            <w:pPr>
              <w:spacing w:after="0" w:line="240" w:lineRule="auto"/>
              <w:ind w:left="323" w:hanging="323"/>
              <w:rPr>
                <w:szCs w:val="20"/>
              </w:rPr>
            </w:pPr>
            <w:sdt>
              <w:sdtPr>
                <w:rPr>
                  <w:szCs w:val="20"/>
                </w:rPr>
                <w:id w:val="-1869751026"/>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Child protection training</w:t>
            </w:r>
          </w:p>
          <w:p w14:paraId="73F2E033" w14:textId="260358A8" w:rsidR="005C41E7" w:rsidRDefault="00000000" w:rsidP="005F34BE">
            <w:pPr>
              <w:spacing w:after="0" w:line="240" w:lineRule="auto"/>
              <w:ind w:left="323" w:hanging="323"/>
              <w:rPr>
                <w:szCs w:val="20"/>
              </w:rPr>
            </w:pPr>
            <w:sdt>
              <w:sdtPr>
                <w:rPr>
                  <w:szCs w:val="20"/>
                </w:rPr>
                <w:id w:val="287786473"/>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Working with children check</w:t>
            </w:r>
          </w:p>
          <w:p w14:paraId="478FF299" w14:textId="770687BA" w:rsidR="005C41E7" w:rsidRDefault="00000000" w:rsidP="005F34BE">
            <w:pPr>
              <w:spacing w:after="0" w:line="240" w:lineRule="auto"/>
              <w:ind w:left="323" w:hanging="323"/>
              <w:rPr>
                <w:szCs w:val="20"/>
              </w:rPr>
            </w:pPr>
            <w:sdt>
              <w:sdtPr>
                <w:rPr>
                  <w:szCs w:val="20"/>
                </w:rPr>
                <w:id w:val="145178004"/>
                <w14:checkbox>
                  <w14:checked w14:val="0"/>
                  <w14:checkedState w14:val="2612" w14:font="MS Gothic"/>
                  <w14:uncheckedState w14:val="2610" w14:font="MS Gothic"/>
                </w14:checkbox>
              </w:sdtPr>
              <w:sdtContent>
                <w:r w:rsidR="00D5100D">
                  <w:rPr>
                    <w:rFonts w:ascii="MS Gothic" w:eastAsia="MS Gothic" w:hAnsi="MS Gothic" w:hint="eastAsia"/>
                    <w:szCs w:val="20"/>
                  </w:rPr>
                  <w:t>☐</w:t>
                </w:r>
              </w:sdtContent>
            </w:sdt>
            <w:r w:rsidR="005C41E7">
              <w:rPr>
                <w:szCs w:val="20"/>
              </w:rPr>
              <w:t xml:space="preserve"> Code of Conduct</w:t>
            </w:r>
          </w:p>
        </w:tc>
      </w:tr>
      <w:tr w:rsidR="005C41E7" w14:paraId="29394223" w14:textId="77777777" w:rsidTr="00333482">
        <w:tc>
          <w:tcPr>
            <w:tcW w:w="1488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95E1907" w14:textId="1F522EDA" w:rsidR="005C41E7" w:rsidRDefault="005C41E7" w:rsidP="005F34BE">
            <w:pPr>
              <w:spacing w:after="0" w:line="240" w:lineRule="auto"/>
              <w:ind w:left="323" w:hanging="323"/>
              <w:rPr>
                <w:szCs w:val="20"/>
              </w:rPr>
            </w:pPr>
            <w:r>
              <w:rPr>
                <w:szCs w:val="20"/>
              </w:rPr>
              <w:t>Additional evidence I have sighted</w:t>
            </w:r>
            <w:r w:rsidR="001E5D82">
              <w:rPr>
                <w:szCs w:val="20"/>
              </w:rPr>
              <w:t>/</w:t>
            </w:r>
            <w:r w:rsidR="005876A0">
              <w:rPr>
                <w:szCs w:val="20"/>
              </w:rPr>
              <w:t xml:space="preserve"> </w:t>
            </w:r>
            <w:r w:rsidR="005876A0" w:rsidRPr="00D97CE2">
              <w:rPr>
                <w:szCs w:val="20"/>
              </w:rPr>
              <w:t>gathered</w:t>
            </w:r>
            <w:r w:rsidR="001E5D82" w:rsidRPr="00D97CE2">
              <w:rPr>
                <w:szCs w:val="20"/>
              </w:rPr>
              <w:t>.</w:t>
            </w:r>
            <w:r w:rsidR="005876A0">
              <w:rPr>
                <w:szCs w:val="20"/>
              </w:rPr>
              <w:t xml:space="preserve"> </w:t>
            </w:r>
          </w:p>
          <w:p w14:paraId="39F30413" w14:textId="77777777" w:rsidR="005C41E7" w:rsidRDefault="005C41E7" w:rsidP="005F34BE">
            <w:pPr>
              <w:spacing w:after="0" w:line="240" w:lineRule="auto"/>
              <w:ind w:left="323" w:hanging="323"/>
              <w:rPr>
                <w:szCs w:val="20"/>
              </w:rPr>
            </w:pPr>
          </w:p>
          <w:p w14:paraId="1A23855B" w14:textId="77777777" w:rsidR="005C41E7" w:rsidRDefault="00E10F69" w:rsidP="005F34BE">
            <w:pPr>
              <w:spacing w:after="0" w:line="240" w:lineRule="auto"/>
              <w:ind w:left="323" w:hanging="323"/>
            </w:pPr>
            <w:r w:rsidRPr="00287488">
              <w:rPr>
                <w:rFonts w:eastAsiaTheme="minorEastAsia"/>
              </w:rPr>
              <w:fldChar w:fldCharType="begin">
                <w:ffData>
                  <w:name w:val="Text1"/>
                  <w:enabled/>
                  <w:calcOnExit w:val="0"/>
                  <w:textInput/>
                </w:ffData>
              </w:fldChar>
            </w:r>
            <w:r w:rsidRPr="00287488">
              <w:instrText xml:space="preserve"> FORMTEXT </w:instrText>
            </w:r>
            <w:r w:rsidRPr="00287488">
              <w:rPr>
                <w:rFonts w:eastAsiaTheme="minorEastAsia"/>
              </w:rPr>
            </w:r>
            <w:r w:rsidRPr="00287488">
              <w:rPr>
                <w:rFonts w:eastAsiaTheme="minorEastAsia"/>
              </w:rPr>
              <w:fldChar w:fldCharType="separate"/>
            </w:r>
            <w:r w:rsidRPr="00287488">
              <w:t> </w:t>
            </w:r>
            <w:r w:rsidRPr="00287488">
              <w:t> </w:t>
            </w:r>
            <w:r w:rsidRPr="00287488">
              <w:t> </w:t>
            </w:r>
            <w:r w:rsidRPr="00287488">
              <w:t> </w:t>
            </w:r>
            <w:r w:rsidRPr="00287488">
              <w:t> </w:t>
            </w:r>
            <w:r w:rsidRPr="00287488">
              <w:fldChar w:fldCharType="end"/>
            </w:r>
          </w:p>
          <w:p w14:paraId="3AF02146" w14:textId="7E97A1B4" w:rsidR="00E10F69" w:rsidRDefault="00E10F69" w:rsidP="005F34BE">
            <w:pPr>
              <w:spacing w:after="0" w:line="240" w:lineRule="auto"/>
              <w:ind w:left="323" w:hanging="323"/>
              <w:rPr>
                <w:szCs w:val="20"/>
              </w:rPr>
            </w:pPr>
          </w:p>
        </w:tc>
      </w:tr>
    </w:tbl>
    <w:p w14:paraId="14AB0C0A" w14:textId="77777777" w:rsidR="005C41E7" w:rsidRDefault="005C41E7" w:rsidP="005C41E7">
      <w:pPr>
        <w:spacing w:after="200" w:line="276" w:lineRule="auto"/>
        <w:rPr>
          <w:color w:val="7F7F7F" w:themeColor="text1" w:themeTint="80"/>
          <w:sz w:val="28"/>
          <w:szCs w:val="28"/>
        </w:rPr>
      </w:pPr>
      <w:bookmarkStart w:id="23" w:name="_Toc304818746"/>
    </w:p>
    <w:p w14:paraId="1D4D7450" w14:textId="77777777" w:rsidR="00C30F46" w:rsidRDefault="00C30F46">
      <w:pPr>
        <w:rPr>
          <w:rFonts w:ascii="Arial" w:eastAsiaTheme="majorEastAsia" w:hAnsi="Arial" w:cs="Arial"/>
          <w:b/>
          <w:bCs/>
          <w:color w:val="1F3864" w:themeColor="accent1" w:themeShade="80"/>
          <w:sz w:val="28"/>
          <w:szCs w:val="28"/>
        </w:rPr>
      </w:pPr>
      <w:r>
        <w:rPr>
          <w:sz w:val="28"/>
          <w:szCs w:val="28"/>
        </w:rPr>
        <w:br w:type="page"/>
      </w:r>
    </w:p>
    <w:p w14:paraId="0C531062" w14:textId="090198BE" w:rsidR="005C41E7" w:rsidRPr="00546159" w:rsidRDefault="005C41E7" w:rsidP="00EC3FE2">
      <w:pPr>
        <w:pStyle w:val="Heading2GSA"/>
        <w:rPr>
          <w:sz w:val="28"/>
          <w:szCs w:val="28"/>
        </w:rPr>
      </w:pPr>
      <w:r w:rsidRPr="00546159">
        <w:rPr>
          <w:sz w:val="28"/>
          <w:szCs w:val="28"/>
        </w:rPr>
        <w:t>Practices that meet or exceed the expectations of the NQS</w:t>
      </w:r>
    </w:p>
    <w:p w14:paraId="69A8444F" w14:textId="2BD7CAB2" w:rsidR="005C41E7" w:rsidRPr="00546159" w:rsidRDefault="005C41E7" w:rsidP="00EC3FE2">
      <w:pPr>
        <w:pStyle w:val="Heading3GSA"/>
        <w:rPr>
          <w:rFonts w:asciiTheme="minorHAnsi" w:hAnsiTheme="minorHAnsi" w:cstheme="minorHAnsi"/>
          <w:b w:val="0"/>
          <w:bCs w:val="0"/>
          <w:color w:val="auto"/>
          <w:sz w:val="24"/>
          <w:szCs w:val="24"/>
        </w:rPr>
      </w:pPr>
      <w:r w:rsidRPr="00D64096">
        <w:rPr>
          <w:rStyle w:val="Heading4GSAChar"/>
          <w:b w:val="0"/>
          <w:bCs w:val="0"/>
        </w:rPr>
        <w:t xml:space="preserve">Quality </w:t>
      </w:r>
      <w:r w:rsidR="00630C74" w:rsidRPr="00D64096">
        <w:rPr>
          <w:rStyle w:val="Heading4GSAChar"/>
          <w:b w:val="0"/>
          <w:bCs w:val="0"/>
        </w:rPr>
        <w:t>A</w:t>
      </w:r>
      <w:r w:rsidRPr="00D64096">
        <w:rPr>
          <w:rStyle w:val="Heading4GSAChar"/>
          <w:b w:val="0"/>
          <w:bCs w:val="0"/>
        </w:rPr>
        <w:t>rea 2: Service strengths</w:t>
      </w:r>
      <w:r w:rsidRPr="00546159">
        <w:rPr>
          <w:b w:val="0"/>
          <w:bCs w:val="0"/>
        </w:rPr>
        <w:t xml:space="preserve"> </w:t>
      </w:r>
      <w:r w:rsidR="00546159" w:rsidRPr="00546159">
        <w:rPr>
          <w:rFonts w:asciiTheme="minorHAnsi" w:hAnsiTheme="minorHAnsi" w:cstheme="minorHAnsi"/>
          <w:b w:val="0"/>
          <w:bCs w:val="0"/>
          <w:color w:val="auto"/>
          <w:sz w:val="24"/>
          <w:szCs w:val="24"/>
        </w:rPr>
        <w:t xml:space="preserve">(use the evidence you have collected in </w:t>
      </w:r>
      <w:r w:rsidR="000A2B87">
        <w:rPr>
          <w:rFonts w:asciiTheme="minorHAnsi" w:hAnsiTheme="minorHAnsi" w:cstheme="minorHAnsi"/>
          <w:b w:val="0"/>
          <w:bCs w:val="0"/>
          <w:color w:val="auto"/>
          <w:sz w:val="24"/>
          <w:szCs w:val="24"/>
        </w:rPr>
        <w:t>previous tasks</w:t>
      </w:r>
      <w:r w:rsidR="00546159" w:rsidRPr="00546159">
        <w:rPr>
          <w:rFonts w:asciiTheme="minorHAnsi" w:hAnsiTheme="minorHAnsi" w:cstheme="minorHAnsi"/>
          <w:b w:val="0"/>
          <w:bCs w:val="0"/>
          <w:color w:val="auto"/>
          <w:sz w:val="24"/>
          <w:szCs w:val="24"/>
        </w:rPr>
        <w:t>)</w:t>
      </w:r>
    </w:p>
    <w:tbl>
      <w:tblPr>
        <w:tblStyle w:val="TableGrid"/>
        <w:tblW w:w="496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020"/>
      </w:tblGrid>
      <w:tr w:rsidR="005C41E7" w:rsidRPr="003E4A84" w14:paraId="4E69E9B4" w14:textId="77777777" w:rsidTr="00333482">
        <w:trPr>
          <w:trHeight w:val="2679"/>
        </w:trPr>
        <w:tc>
          <w:tcPr>
            <w:tcW w:w="5000" w:type="pct"/>
          </w:tcPr>
          <w:p w14:paraId="77517A31" w14:textId="61AF8F0B" w:rsidR="005C41E7" w:rsidRPr="00C30F46" w:rsidRDefault="002B623B" w:rsidP="005F34BE">
            <w:pPr>
              <w:spacing w:after="200"/>
              <w:rPr>
                <w:sz w:val="28"/>
                <w:szCs w:val="28"/>
              </w:rPr>
            </w:pPr>
            <w:r w:rsidRPr="00C30F46">
              <w:rPr>
                <w:sz w:val="24"/>
                <w:szCs w:val="24"/>
              </w:rPr>
              <w:t>[Summarise strengths identified in the self-assessment process. Delete if not required.]</w:t>
            </w:r>
          </w:p>
          <w:p w14:paraId="0BC98E6F" w14:textId="5FBFBD69" w:rsidR="005C41E7" w:rsidRPr="003E4A84" w:rsidRDefault="00E10F69" w:rsidP="005F34BE">
            <w:pPr>
              <w:rPr>
                <w:b/>
                <w:bCs/>
                <w:sz w:val="28"/>
                <w:szCs w:val="28"/>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tc>
      </w:tr>
    </w:tbl>
    <w:p w14:paraId="795474E4" w14:textId="0BF65B50" w:rsidR="005C41E7" w:rsidRPr="00546159" w:rsidRDefault="005C41E7" w:rsidP="00C72273">
      <w:pPr>
        <w:pStyle w:val="Heading3GSA"/>
        <w:spacing w:before="240" w:after="0"/>
      </w:pPr>
      <w:r w:rsidRPr="00546159">
        <w:t>Continuous improvement opportunities</w:t>
      </w:r>
    </w:p>
    <w:p w14:paraId="381538ED" w14:textId="7EEFEE94" w:rsidR="005C41E7" w:rsidRDefault="005C41E7" w:rsidP="00C72273">
      <w:pPr>
        <w:pStyle w:val="Heading4GSA"/>
        <w:spacing w:before="0"/>
      </w:pPr>
      <w:r w:rsidRPr="00546159">
        <w:t xml:space="preserve">Quality </w:t>
      </w:r>
      <w:r w:rsidR="00630C74" w:rsidRPr="00546159">
        <w:t>A</w:t>
      </w:r>
      <w:r w:rsidRPr="00546159">
        <w:t>rea 2: Areas for improvement</w:t>
      </w:r>
    </w:p>
    <w:p w14:paraId="55A0A457" w14:textId="0F5F6B5D" w:rsidR="009E1EE5" w:rsidRPr="00546159" w:rsidRDefault="009E1EE5" w:rsidP="009E1EE5">
      <w:pPr>
        <w:pStyle w:val="NormalGSA"/>
      </w:pPr>
      <w:r>
        <w:t xml:space="preserve">Please identify and list at least one standard/element from your previous task and suggest one way that you wish to improve that relates to QA2. </w:t>
      </w:r>
    </w:p>
    <w:tbl>
      <w:tblPr>
        <w:tblW w:w="15026"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85" w:type="dxa"/>
          <w:bottom w:w="85" w:type="dxa"/>
        </w:tblCellMar>
        <w:tblLook w:val="00A0" w:firstRow="1" w:lastRow="0" w:firstColumn="1" w:lastColumn="0" w:noHBand="0" w:noVBand="0"/>
      </w:tblPr>
      <w:tblGrid>
        <w:gridCol w:w="1836"/>
        <w:gridCol w:w="13190"/>
      </w:tblGrid>
      <w:tr w:rsidR="005C41E7" w:rsidRPr="003E4A84" w14:paraId="4AFD9AF1" w14:textId="77777777" w:rsidTr="00A65DC3">
        <w:trPr>
          <w:trHeight w:val="615"/>
        </w:trPr>
        <w:tc>
          <w:tcPr>
            <w:tcW w:w="1836" w:type="dxa"/>
            <w:shd w:val="clear" w:color="auto" w:fill="FFD522"/>
          </w:tcPr>
          <w:p w14:paraId="2135BDBB" w14:textId="77777777" w:rsidR="005C41E7" w:rsidRPr="003E4A84" w:rsidRDefault="005C41E7" w:rsidP="005F34BE">
            <w:pPr>
              <w:spacing w:before="100" w:after="100"/>
              <w:jc w:val="center"/>
              <w:rPr>
                <w:b/>
                <w:bCs/>
                <w:sz w:val="24"/>
                <w:szCs w:val="24"/>
              </w:rPr>
            </w:pPr>
            <w:r w:rsidRPr="003E4A84">
              <w:rPr>
                <w:b/>
                <w:bCs/>
                <w:sz w:val="24"/>
                <w:szCs w:val="24"/>
              </w:rPr>
              <w:t xml:space="preserve">Standard or </w:t>
            </w:r>
            <w:r>
              <w:rPr>
                <w:b/>
                <w:bCs/>
                <w:sz w:val="24"/>
                <w:szCs w:val="24"/>
              </w:rPr>
              <w:t>e</w:t>
            </w:r>
            <w:r w:rsidRPr="003E4A84">
              <w:rPr>
                <w:b/>
                <w:bCs/>
                <w:sz w:val="24"/>
                <w:szCs w:val="24"/>
              </w:rPr>
              <w:t>lement</w:t>
            </w:r>
          </w:p>
        </w:tc>
        <w:tc>
          <w:tcPr>
            <w:tcW w:w="13190" w:type="dxa"/>
            <w:shd w:val="clear" w:color="auto" w:fill="FFD522"/>
          </w:tcPr>
          <w:p w14:paraId="5DB48FC9" w14:textId="77777777" w:rsidR="005C41E7" w:rsidRDefault="005C41E7" w:rsidP="005F34BE">
            <w:pPr>
              <w:spacing w:before="100" w:after="100"/>
              <w:jc w:val="center"/>
              <w:rPr>
                <w:b/>
                <w:bCs/>
                <w:sz w:val="24"/>
                <w:szCs w:val="24"/>
              </w:rPr>
            </w:pPr>
            <w:r>
              <w:rPr>
                <w:b/>
                <w:bCs/>
                <w:sz w:val="24"/>
                <w:szCs w:val="24"/>
              </w:rPr>
              <w:t>Suggested a</w:t>
            </w:r>
            <w:r w:rsidRPr="003E4A84">
              <w:rPr>
                <w:b/>
                <w:bCs/>
                <w:sz w:val="24"/>
                <w:szCs w:val="24"/>
              </w:rPr>
              <w:t>reas for improvement as identified in self-assessment</w:t>
            </w:r>
          </w:p>
          <w:p w14:paraId="25BC7C69" w14:textId="76B4AA4E" w:rsidR="00610E35" w:rsidRPr="003E4A84" w:rsidRDefault="0074244D" w:rsidP="005F34BE">
            <w:pPr>
              <w:spacing w:before="100" w:after="100"/>
              <w:jc w:val="center"/>
              <w:rPr>
                <w:b/>
                <w:bCs/>
                <w:sz w:val="24"/>
                <w:szCs w:val="24"/>
              </w:rPr>
            </w:pPr>
            <w:r>
              <w:rPr>
                <w:b/>
                <w:bCs/>
                <w:sz w:val="24"/>
                <w:szCs w:val="24"/>
              </w:rPr>
              <w:t>(</w:t>
            </w:r>
            <w:r w:rsidR="00610E35">
              <w:rPr>
                <w:b/>
                <w:bCs/>
                <w:sz w:val="24"/>
                <w:szCs w:val="24"/>
              </w:rPr>
              <w:t>Please</w:t>
            </w:r>
            <w:r>
              <w:rPr>
                <w:b/>
                <w:bCs/>
                <w:sz w:val="24"/>
                <w:szCs w:val="24"/>
              </w:rPr>
              <w:t xml:space="preserve"> </w:t>
            </w:r>
            <w:r w:rsidR="002B623B">
              <w:rPr>
                <w:b/>
                <w:bCs/>
                <w:sz w:val="24"/>
                <w:szCs w:val="24"/>
              </w:rPr>
              <w:t>ensure include</w:t>
            </w:r>
            <w:r w:rsidR="00610E35">
              <w:rPr>
                <w:b/>
                <w:bCs/>
                <w:sz w:val="24"/>
                <w:szCs w:val="24"/>
              </w:rPr>
              <w:t xml:space="preserve"> at least one </w:t>
            </w:r>
            <w:r>
              <w:rPr>
                <w:b/>
                <w:bCs/>
                <w:sz w:val="24"/>
                <w:szCs w:val="24"/>
              </w:rPr>
              <w:t>area of improvement)</w:t>
            </w:r>
          </w:p>
        </w:tc>
      </w:tr>
    </w:tbl>
    <w:tbl>
      <w:tblPr>
        <w:tblStyle w:val="TableGrid"/>
        <w:tblW w:w="15026"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836"/>
        <w:gridCol w:w="13190"/>
      </w:tblGrid>
      <w:tr w:rsidR="00E10F69" w:rsidRPr="003E4A84" w14:paraId="5BCE5B8A" w14:textId="77777777" w:rsidTr="00333482">
        <w:trPr>
          <w:trHeight w:val="1134"/>
        </w:trPr>
        <w:tc>
          <w:tcPr>
            <w:tcW w:w="1836" w:type="dxa"/>
          </w:tcPr>
          <w:p w14:paraId="40B8E603" w14:textId="4177216A" w:rsidR="00E10F69" w:rsidRPr="003E4A84" w:rsidRDefault="00E10F69" w:rsidP="00E10F69">
            <w:pPr>
              <w:rPr>
                <w:bCs/>
                <w:sz w:val="24"/>
                <w:szCs w:val="24"/>
              </w:rPr>
            </w:pPr>
            <w:r w:rsidRPr="00C40549">
              <w:fldChar w:fldCharType="begin">
                <w:ffData>
                  <w:name w:val="Text1"/>
                  <w:enabled/>
                  <w:calcOnExit w:val="0"/>
                  <w:textInput/>
                </w:ffData>
              </w:fldChar>
            </w:r>
            <w:r w:rsidRPr="00C40549">
              <w:instrText xml:space="preserve"> FORMTEXT </w:instrText>
            </w:r>
            <w:r w:rsidRPr="00C40549">
              <w:fldChar w:fldCharType="separate"/>
            </w:r>
            <w:r w:rsidRPr="00C40549">
              <w:t> </w:t>
            </w:r>
            <w:r w:rsidRPr="00C40549">
              <w:t> </w:t>
            </w:r>
            <w:r w:rsidRPr="00C40549">
              <w:t> </w:t>
            </w:r>
            <w:r w:rsidRPr="00C40549">
              <w:t> </w:t>
            </w:r>
            <w:r w:rsidRPr="00C40549">
              <w:t> </w:t>
            </w:r>
            <w:r w:rsidRPr="00C40549">
              <w:fldChar w:fldCharType="end"/>
            </w:r>
          </w:p>
        </w:tc>
        <w:tc>
          <w:tcPr>
            <w:tcW w:w="13190" w:type="dxa"/>
          </w:tcPr>
          <w:p w14:paraId="7B21D3FC" w14:textId="0630478F" w:rsidR="00E10F69" w:rsidRPr="003E4A84" w:rsidRDefault="00E10F69" w:rsidP="00E10F69">
            <w:pPr>
              <w:rPr>
                <w:bCs/>
                <w:sz w:val="24"/>
                <w:szCs w:val="24"/>
              </w:rPr>
            </w:pPr>
            <w:r w:rsidRPr="00C40549">
              <w:fldChar w:fldCharType="begin">
                <w:ffData>
                  <w:name w:val="Text1"/>
                  <w:enabled/>
                  <w:calcOnExit w:val="0"/>
                  <w:textInput/>
                </w:ffData>
              </w:fldChar>
            </w:r>
            <w:r w:rsidRPr="00C40549">
              <w:instrText xml:space="preserve"> FORMTEXT </w:instrText>
            </w:r>
            <w:r w:rsidRPr="00C40549">
              <w:fldChar w:fldCharType="separate"/>
            </w:r>
            <w:r w:rsidRPr="00C40549">
              <w:t> </w:t>
            </w:r>
            <w:r w:rsidRPr="00C40549">
              <w:t> </w:t>
            </w:r>
            <w:r w:rsidRPr="00C40549">
              <w:t> </w:t>
            </w:r>
            <w:r w:rsidRPr="00C40549">
              <w:t> </w:t>
            </w:r>
            <w:r w:rsidRPr="00C40549">
              <w:t> </w:t>
            </w:r>
            <w:r w:rsidRPr="00C40549">
              <w:fldChar w:fldCharType="end"/>
            </w:r>
          </w:p>
        </w:tc>
      </w:tr>
      <w:tr w:rsidR="00E10F69" w:rsidRPr="003E4A84" w14:paraId="360315A4" w14:textId="77777777" w:rsidTr="00333482">
        <w:trPr>
          <w:trHeight w:val="1134"/>
        </w:trPr>
        <w:tc>
          <w:tcPr>
            <w:tcW w:w="1836" w:type="dxa"/>
          </w:tcPr>
          <w:p w14:paraId="432025D2" w14:textId="1249C3C4" w:rsidR="00E10F69" w:rsidRPr="003E4A84" w:rsidRDefault="00E10F69" w:rsidP="00E10F69">
            <w:pPr>
              <w:rPr>
                <w:bCs/>
                <w:sz w:val="24"/>
                <w:szCs w:val="24"/>
              </w:rPr>
            </w:pPr>
            <w:r w:rsidRPr="00C40549">
              <w:fldChar w:fldCharType="begin">
                <w:ffData>
                  <w:name w:val="Text1"/>
                  <w:enabled/>
                  <w:calcOnExit w:val="0"/>
                  <w:textInput/>
                </w:ffData>
              </w:fldChar>
            </w:r>
            <w:r w:rsidRPr="00C40549">
              <w:instrText xml:space="preserve"> FORMTEXT </w:instrText>
            </w:r>
            <w:r w:rsidRPr="00C40549">
              <w:fldChar w:fldCharType="separate"/>
            </w:r>
            <w:r w:rsidRPr="00C40549">
              <w:t> </w:t>
            </w:r>
            <w:r w:rsidRPr="00C40549">
              <w:t> </w:t>
            </w:r>
            <w:r w:rsidRPr="00C40549">
              <w:t> </w:t>
            </w:r>
            <w:r w:rsidRPr="00C40549">
              <w:t> </w:t>
            </w:r>
            <w:r w:rsidRPr="00C40549">
              <w:t> </w:t>
            </w:r>
            <w:r w:rsidRPr="00C40549">
              <w:fldChar w:fldCharType="end"/>
            </w:r>
          </w:p>
        </w:tc>
        <w:tc>
          <w:tcPr>
            <w:tcW w:w="13190" w:type="dxa"/>
          </w:tcPr>
          <w:p w14:paraId="5742BABF" w14:textId="0535EE87" w:rsidR="00E10F69" w:rsidRPr="003E4A84" w:rsidRDefault="00E10F69" w:rsidP="00E10F69">
            <w:pPr>
              <w:rPr>
                <w:bCs/>
                <w:sz w:val="24"/>
                <w:szCs w:val="24"/>
              </w:rPr>
            </w:pPr>
            <w:r w:rsidRPr="00C40549">
              <w:fldChar w:fldCharType="begin">
                <w:ffData>
                  <w:name w:val="Text1"/>
                  <w:enabled/>
                  <w:calcOnExit w:val="0"/>
                  <w:textInput/>
                </w:ffData>
              </w:fldChar>
            </w:r>
            <w:r w:rsidRPr="00C40549">
              <w:instrText xml:space="preserve"> FORMTEXT </w:instrText>
            </w:r>
            <w:r w:rsidRPr="00C40549">
              <w:fldChar w:fldCharType="separate"/>
            </w:r>
            <w:r w:rsidRPr="00C40549">
              <w:t> </w:t>
            </w:r>
            <w:r w:rsidRPr="00C40549">
              <w:t> </w:t>
            </w:r>
            <w:r w:rsidRPr="00C40549">
              <w:t> </w:t>
            </w:r>
            <w:r w:rsidRPr="00C40549">
              <w:t> </w:t>
            </w:r>
            <w:r w:rsidRPr="00C40549">
              <w:t> </w:t>
            </w:r>
            <w:r w:rsidRPr="00C40549">
              <w:fldChar w:fldCharType="end"/>
            </w:r>
          </w:p>
        </w:tc>
      </w:tr>
      <w:tr w:rsidR="00E10F69" w:rsidRPr="003E4A84" w14:paraId="4CA49674" w14:textId="77777777" w:rsidTr="00333482">
        <w:trPr>
          <w:trHeight w:val="1134"/>
        </w:trPr>
        <w:tc>
          <w:tcPr>
            <w:tcW w:w="1836" w:type="dxa"/>
          </w:tcPr>
          <w:p w14:paraId="6003AE37" w14:textId="32E7EB07" w:rsidR="00E10F69" w:rsidRPr="003E4A84" w:rsidRDefault="00E10F69" w:rsidP="00E10F69">
            <w:pPr>
              <w:rPr>
                <w:bCs/>
                <w:sz w:val="24"/>
                <w:szCs w:val="24"/>
              </w:rPr>
            </w:pPr>
            <w:r w:rsidRPr="00C40549">
              <w:fldChar w:fldCharType="begin">
                <w:ffData>
                  <w:name w:val="Text1"/>
                  <w:enabled/>
                  <w:calcOnExit w:val="0"/>
                  <w:textInput/>
                </w:ffData>
              </w:fldChar>
            </w:r>
            <w:r w:rsidRPr="00C40549">
              <w:instrText xml:space="preserve"> FORMTEXT </w:instrText>
            </w:r>
            <w:r w:rsidRPr="00C40549">
              <w:fldChar w:fldCharType="separate"/>
            </w:r>
            <w:r w:rsidRPr="00C40549">
              <w:t> </w:t>
            </w:r>
            <w:r w:rsidRPr="00C40549">
              <w:t> </w:t>
            </w:r>
            <w:r w:rsidRPr="00C40549">
              <w:t> </w:t>
            </w:r>
            <w:r w:rsidRPr="00C40549">
              <w:t> </w:t>
            </w:r>
            <w:r w:rsidRPr="00C40549">
              <w:t> </w:t>
            </w:r>
            <w:r w:rsidRPr="00C40549">
              <w:fldChar w:fldCharType="end"/>
            </w:r>
          </w:p>
        </w:tc>
        <w:tc>
          <w:tcPr>
            <w:tcW w:w="13190" w:type="dxa"/>
          </w:tcPr>
          <w:p w14:paraId="455E45B2" w14:textId="010C5FA7" w:rsidR="00E10F69" w:rsidRPr="003E4A84" w:rsidRDefault="00E10F69" w:rsidP="00E10F69">
            <w:pPr>
              <w:rPr>
                <w:bCs/>
                <w:sz w:val="24"/>
                <w:szCs w:val="24"/>
              </w:rPr>
            </w:pPr>
            <w:r w:rsidRPr="00C40549">
              <w:fldChar w:fldCharType="begin">
                <w:ffData>
                  <w:name w:val="Text1"/>
                  <w:enabled/>
                  <w:calcOnExit w:val="0"/>
                  <w:textInput/>
                </w:ffData>
              </w:fldChar>
            </w:r>
            <w:r w:rsidRPr="00C40549">
              <w:instrText xml:space="preserve"> FORMTEXT </w:instrText>
            </w:r>
            <w:r w:rsidRPr="00C40549">
              <w:fldChar w:fldCharType="separate"/>
            </w:r>
            <w:r w:rsidRPr="00C40549">
              <w:t> </w:t>
            </w:r>
            <w:r w:rsidRPr="00C40549">
              <w:t> </w:t>
            </w:r>
            <w:r w:rsidRPr="00C40549">
              <w:t> </w:t>
            </w:r>
            <w:r w:rsidRPr="00C40549">
              <w:t> </w:t>
            </w:r>
            <w:r w:rsidRPr="00C40549">
              <w:t> </w:t>
            </w:r>
            <w:r w:rsidRPr="00C40549">
              <w:fldChar w:fldCharType="end"/>
            </w:r>
          </w:p>
        </w:tc>
      </w:tr>
    </w:tbl>
    <w:p w14:paraId="612CC358" w14:textId="77777777" w:rsidR="005C41E7" w:rsidRDefault="005C41E7" w:rsidP="005C41E7">
      <w:pPr>
        <w:spacing w:after="0"/>
        <w:rPr>
          <w:color w:val="000000"/>
          <w:sz w:val="24"/>
          <w:szCs w:val="24"/>
          <w:shd w:val="clear" w:color="auto" w:fill="FFFFFF"/>
        </w:rPr>
        <w:sectPr w:rsidR="005C41E7" w:rsidSect="00625902">
          <w:headerReference w:type="default" r:id="rId39"/>
          <w:footerReference w:type="default" r:id="rId40"/>
          <w:pgSz w:w="16838" w:h="11906" w:orient="landscape"/>
          <w:pgMar w:top="993" w:right="851" w:bottom="851" w:left="851" w:header="283" w:footer="587" w:gutter="0"/>
          <w:cols w:space="708"/>
          <w:docGrid w:linePitch="360"/>
        </w:sectPr>
      </w:pPr>
    </w:p>
    <w:p w14:paraId="1F25B30B" w14:textId="0AD668F2" w:rsidR="00D97CE2" w:rsidRPr="0096764D" w:rsidRDefault="00D97CE2" w:rsidP="00D5100D">
      <w:pPr>
        <w:pStyle w:val="Heading3GSA"/>
        <w:rPr>
          <w:sz w:val="32"/>
          <w:szCs w:val="32"/>
        </w:rPr>
      </w:pPr>
      <w:bookmarkStart w:id="24" w:name="_Toc304818748"/>
      <w:bookmarkEnd w:id="23"/>
      <w:r w:rsidRPr="0096764D">
        <w:rPr>
          <w:sz w:val="32"/>
          <w:szCs w:val="32"/>
        </w:rPr>
        <w:t>National Law and National Regulations underpinnin</w:t>
      </w:r>
      <w:r w:rsidR="006B679A" w:rsidRPr="0096764D">
        <w:rPr>
          <w:sz w:val="32"/>
          <w:szCs w:val="32"/>
        </w:rPr>
        <w:t xml:space="preserve">g quality </w:t>
      </w:r>
      <w:r w:rsidR="00630C74">
        <w:rPr>
          <w:sz w:val="32"/>
          <w:szCs w:val="32"/>
        </w:rPr>
        <w:t>A</w:t>
      </w:r>
      <w:r w:rsidR="006B679A" w:rsidRPr="0096764D">
        <w:rPr>
          <w:sz w:val="32"/>
          <w:szCs w:val="32"/>
        </w:rPr>
        <w:t xml:space="preserve">rea </w:t>
      </w:r>
      <w:r w:rsidRPr="0096764D">
        <w:rPr>
          <w:sz w:val="32"/>
          <w:szCs w:val="32"/>
        </w:rPr>
        <w:t>2</w:t>
      </w:r>
    </w:p>
    <w:p w14:paraId="04527EBF" w14:textId="77777777" w:rsidR="00D97CE2" w:rsidRDefault="00D97CE2" w:rsidP="00D97CE2">
      <w:pPr>
        <w:spacing w:after="300"/>
        <w:rPr>
          <w:rFonts w:cstheme="minorHAnsi"/>
          <w:color w:val="000000" w:themeColor="text1"/>
          <w:sz w:val="20"/>
          <w:szCs w:val="20"/>
        </w:rPr>
      </w:pPr>
      <w:r w:rsidRPr="00D5100D">
        <w:rPr>
          <w:rStyle w:val="NormalGSAChar"/>
        </w:rPr>
        <w:t>The table below shows the sections of the National Law and National Regulations underpinning Quality Area 2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w:t>
      </w:r>
      <w:r>
        <w:rPr>
          <w:rFonts w:cstheme="minorHAnsi"/>
          <w:color w:val="000000" w:themeColor="text1"/>
          <w:sz w:val="20"/>
          <w:szCs w:val="20"/>
        </w:rPr>
        <w:t>.</w:t>
      </w:r>
    </w:p>
    <w:tbl>
      <w:tblPr>
        <w:tblW w:w="15026"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08" w:type="dxa"/>
          <w:bottom w:w="108" w:type="dxa"/>
        </w:tblCellMar>
        <w:tblLook w:val="04A0" w:firstRow="1" w:lastRow="0" w:firstColumn="1" w:lastColumn="0" w:noHBand="0" w:noVBand="1"/>
      </w:tblPr>
      <w:tblGrid>
        <w:gridCol w:w="2640"/>
        <w:gridCol w:w="9834"/>
        <w:gridCol w:w="2552"/>
      </w:tblGrid>
      <w:tr w:rsidR="00D97CE2" w:rsidRPr="006B679A" w14:paraId="2B5137F5" w14:textId="77777777" w:rsidTr="00A65DC3">
        <w:trPr>
          <w:tblHeader/>
        </w:trPr>
        <w:tc>
          <w:tcPr>
            <w:tcW w:w="1247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6BD51F61" w14:textId="77777777" w:rsidR="00D97CE2" w:rsidRPr="006B679A" w:rsidRDefault="00D97CE2">
            <w:pPr>
              <w:keepNext/>
              <w:spacing w:line="276" w:lineRule="auto"/>
              <w:rPr>
                <w:rFonts w:cs="Times New Roman"/>
                <w:b/>
                <w:sz w:val="24"/>
                <w:szCs w:val="24"/>
              </w:rPr>
            </w:pPr>
            <w:r w:rsidRPr="006B679A">
              <w:rPr>
                <w:b/>
                <w:sz w:val="24"/>
                <w:szCs w:val="24"/>
              </w:rPr>
              <w:t>National Law and National Regulations</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6A21BCB4" w14:textId="77777777" w:rsidR="00D97CE2" w:rsidRPr="006B679A" w:rsidRDefault="00D97CE2">
            <w:pPr>
              <w:keepNext/>
              <w:spacing w:line="276" w:lineRule="auto"/>
              <w:rPr>
                <w:b/>
                <w:sz w:val="24"/>
                <w:szCs w:val="24"/>
              </w:rPr>
            </w:pPr>
            <w:r w:rsidRPr="006B679A">
              <w:rPr>
                <w:b/>
                <w:sz w:val="24"/>
                <w:szCs w:val="24"/>
              </w:rPr>
              <w:t>Associated element</w:t>
            </w:r>
          </w:p>
        </w:tc>
      </w:tr>
      <w:tr w:rsidR="00D97CE2" w:rsidRPr="006B679A" w14:paraId="135171C1"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5DC816D" w14:textId="476F7E62"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Section 51(1)(a)</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75E211E"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Conditions on service approval (safety, health and wellbeing of children)</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9552AA3" w14:textId="531F66A7" w:rsidR="00D97CE2" w:rsidRPr="006B679A" w:rsidRDefault="00D97CE2" w:rsidP="00C72273">
            <w:pPr>
              <w:pStyle w:val="actsandregstabletext"/>
              <w:spacing w:before="0" w:after="0" w:line="256" w:lineRule="auto"/>
              <w:ind w:left="32" w:hanging="32"/>
              <w:rPr>
                <w:rFonts w:asciiTheme="minorHAnsi" w:hAnsiTheme="minorHAnsi" w:cs="Arial"/>
                <w:sz w:val="24"/>
                <w:szCs w:val="24"/>
              </w:rPr>
            </w:pPr>
            <w:r w:rsidRPr="006B679A">
              <w:rPr>
                <w:rFonts w:asciiTheme="minorHAnsi" w:hAnsiTheme="minorHAnsi" w:cs="Arial"/>
                <w:sz w:val="24"/>
                <w:szCs w:val="24"/>
              </w:rPr>
              <w:t>2.1.1, 2.1.2, 2.1.3, 2.2.1,2.2.2, 2.2.3</w:t>
            </w:r>
          </w:p>
        </w:tc>
      </w:tr>
      <w:tr w:rsidR="00D97CE2" w:rsidRPr="006B679A" w14:paraId="1F64315F"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685B7FB" w14:textId="7271DA51"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Section 162A</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2EFDADF"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Persons in day-to-day charge and nominated supervisors to have child protection training</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6AC69D1"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2.2.3</w:t>
            </w:r>
          </w:p>
        </w:tc>
      </w:tr>
      <w:tr w:rsidR="00D97CE2" w:rsidRPr="006B679A" w14:paraId="1EF89B1B"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1C6D710" w14:textId="4AACCC56"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Section 165</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4355A94"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Offence to inadequately supervise children</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DE0AA78"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2.2.1</w:t>
            </w:r>
          </w:p>
        </w:tc>
      </w:tr>
      <w:tr w:rsidR="00D97CE2" w:rsidRPr="006B679A" w14:paraId="405ED27A"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26328A9" w14:textId="4107FC2C"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Section 166</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11BAAAA"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Offence to use inappropriate discipline</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D6F42B4"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2.1.1, 2.2.1</w:t>
            </w:r>
          </w:p>
        </w:tc>
      </w:tr>
      <w:tr w:rsidR="00D97CE2" w:rsidRPr="006B679A" w14:paraId="6F277CB1"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0BD590E" w14:textId="04F8C1B9"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Section 167</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B0E338B"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Offence relating to protection of children from harm and hazards</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ADC43F1"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2.2.1</w:t>
            </w:r>
          </w:p>
        </w:tc>
      </w:tr>
      <w:tr w:rsidR="00D97CE2" w:rsidRPr="006B679A" w14:paraId="00502E7A"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8E79426" w14:textId="2C7AFAEB"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Section 170</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72B6DC4"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Offence relating to unauthorised persons on education and care service premises</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81ECA9F"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2.2.1</w:t>
            </w:r>
          </w:p>
        </w:tc>
      </w:tr>
      <w:tr w:rsidR="00D97CE2" w:rsidRPr="006B679A" w14:paraId="753A849E"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F13A356" w14:textId="0354EB26"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Section 171</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F6DE9BE"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Offence relating to direction to exclude inappropriate persons from education and care premises</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6ACFB89"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2.2.1</w:t>
            </w:r>
          </w:p>
        </w:tc>
      </w:tr>
      <w:tr w:rsidR="00D97CE2" w:rsidRPr="006B679A" w14:paraId="1ED95ACD"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0FE9709" w14:textId="51D879D8"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Regulation 77</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1F51501"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Health, hygiene and safe food practices</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2338DF2"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2.1.2</w:t>
            </w:r>
          </w:p>
        </w:tc>
      </w:tr>
      <w:tr w:rsidR="00D97CE2" w:rsidRPr="006B679A" w14:paraId="78393730"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37D34CE" w14:textId="0E04EBA6"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Regulation 78</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55F7D81"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Food and beverages</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B5EA051"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2.1.3</w:t>
            </w:r>
          </w:p>
        </w:tc>
      </w:tr>
      <w:tr w:rsidR="00D97CE2" w:rsidRPr="006B679A" w14:paraId="53315EFB"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6071EB4" w14:textId="03AE37F4"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Regulation 79</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A31B962"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Service providing food and beverages</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0A19DDA"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2.1.3</w:t>
            </w:r>
          </w:p>
        </w:tc>
      </w:tr>
      <w:tr w:rsidR="00D97CE2" w:rsidRPr="006B679A" w14:paraId="3F13D897" w14:textId="77777777" w:rsidTr="00A65DC3">
        <w:trPr>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8159229" w14:textId="57733392"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Regulation 80</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E94FF11"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Weekly menu</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50A16A8"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2.1.3</w:t>
            </w:r>
          </w:p>
        </w:tc>
      </w:tr>
      <w:tr w:rsidR="00D97CE2" w:rsidRPr="006B679A" w14:paraId="53B68E6C" w14:textId="77777777" w:rsidTr="00A65DC3">
        <w:trPr>
          <w:trHeight w:val="286"/>
          <w:tblHeader/>
        </w:trPr>
        <w:tc>
          <w:tcPr>
            <w:tcW w:w="26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768DD1D" w14:textId="6170E72F"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Regulation 81</w:t>
            </w:r>
          </w:p>
        </w:tc>
        <w:tc>
          <w:tcPr>
            <w:tcW w:w="98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CF78D96"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Sleep and rest</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FFF6446" w14:textId="77777777" w:rsidR="00D97CE2" w:rsidRPr="006B679A" w:rsidRDefault="00D97CE2">
            <w:pPr>
              <w:pStyle w:val="actsandregstabletext"/>
              <w:spacing w:before="0" w:after="0" w:line="256" w:lineRule="auto"/>
              <w:rPr>
                <w:rFonts w:asciiTheme="minorHAnsi" w:hAnsiTheme="minorHAnsi" w:cs="Arial"/>
                <w:sz w:val="24"/>
                <w:szCs w:val="24"/>
              </w:rPr>
            </w:pPr>
            <w:r w:rsidRPr="006B679A">
              <w:rPr>
                <w:rFonts w:asciiTheme="minorHAnsi" w:hAnsiTheme="minorHAnsi" w:cs="Arial"/>
                <w:sz w:val="24"/>
                <w:szCs w:val="24"/>
              </w:rPr>
              <w:t>2.1.1</w:t>
            </w:r>
          </w:p>
        </w:tc>
      </w:tr>
    </w:tbl>
    <w:p w14:paraId="1D829988" w14:textId="39F42250" w:rsidR="00D97CE2" w:rsidRPr="006B679A" w:rsidRDefault="007812AB" w:rsidP="007812AB">
      <w:pPr>
        <w:tabs>
          <w:tab w:val="left" w:pos="1920"/>
        </w:tabs>
        <w:spacing w:after="0" w:line="240" w:lineRule="auto"/>
        <w:rPr>
          <w:rFonts w:eastAsia="Times New Roman" w:cs="Times New Roman"/>
          <w:sz w:val="24"/>
          <w:szCs w:val="24"/>
        </w:rPr>
      </w:pPr>
      <w:r>
        <w:rPr>
          <w:rFonts w:eastAsia="Times New Roman" w:cs="Times New Roman"/>
          <w:sz w:val="24"/>
          <w:szCs w:val="24"/>
        </w:rPr>
        <w:tab/>
      </w:r>
    </w:p>
    <w:tbl>
      <w:tblPr>
        <w:tblW w:w="15168"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08" w:type="dxa"/>
          <w:bottom w:w="108" w:type="dxa"/>
        </w:tblCellMar>
        <w:tblLook w:val="04A0" w:firstRow="1" w:lastRow="0" w:firstColumn="1" w:lastColumn="0" w:noHBand="0" w:noVBand="1"/>
      </w:tblPr>
      <w:tblGrid>
        <w:gridCol w:w="2563"/>
        <w:gridCol w:w="9911"/>
        <w:gridCol w:w="2694"/>
      </w:tblGrid>
      <w:tr w:rsidR="00D97CE2" w:rsidRPr="006B679A" w14:paraId="029AFFF8" w14:textId="77777777" w:rsidTr="00F9598C">
        <w:trPr>
          <w:tblHeader/>
        </w:trPr>
        <w:tc>
          <w:tcPr>
            <w:tcW w:w="1247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3648B725" w14:textId="77777777" w:rsidR="00D97CE2" w:rsidRPr="006B679A" w:rsidRDefault="00D97CE2">
            <w:pPr>
              <w:pStyle w:val="actsandregstabletext"/>
              <w:spacing w:before="0" w:after="0" w:line="256" w:lineRule="auto"/>
              <w:ind w:left="0" w:firstLine="0"/>
              <w:rPr>
                <w:rFonts w:asciiTheme="minorHAnsi" w:hAnsiTheme="minorHAnsi"/>
                <w:b/>
                <w:sz w:val="24"/>
                <w:szCs w:val="24"/>
              </w:rPr>
            </w:pPr>
            <w:r w:rsidRPr="006B679A">
              <w:rPr>
                <w:rFonts w:asciiTheme="minorHAnsi" w:hAnsiTheme="minorHAnsi"/>
                <w:b/>
                <w:sz w:val="24"/>
                <w:szCs w:val="24"/>
              </w:rPr>
              <w:t xml:space="preserve">National Law and National Regulations </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1EA6DDE3" w14:textId="77777777" w:rsidR="00D97CE2" w:rsidRPr="006B679A" w:rsidRDefault="00D97CE2">
            <w:pPr>
              <w:pStyle w:val="actsandregstabletext"/>
              <w:spacing w:before="0" w:after="0" w:line="256" w:lineRule="auto"/>
              <w:rPr>
                <w:rFonts w:asciiTheme="minorHAnsi" w:hAnsiTheme="minorHAnsi"/>
                <w:b/>
                <w:sz w:val="24"/>
                <w:szCs w:val="24"/>
              </w:rPr>
            </w:pPr>
            <w:r w:rsidRPr="006B679A">
              <w:rPr>
                <w:rFonts w:asciiTheme="minorHAnsi" w:hAnsiTheme="minorHAnsi"/>
                <w:b/>
                <w:sz w:val="24"/>
                <w:szCs w:val="24"/>
              </w:rPr>
              <w:t>Associated element</w:t>
            </w:r>
          </w:p>
        </w:tc>
      </w:tr>
      <w:tr w:rsidR="00D97CE2" w:rsidRPr="006B679A" w14:paraId="7A2892F3"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F5A90E8" w14:textId="13F89CDF" w:rsidR="00D97CE2" w:rsidRPr="006B679A" w:rsidRDefault="00D97CE2">
            <w:pPr>
              <w:pStyle w:val="actsandregstabletext"/>
              <w:spacing w:before="0" w:after="0" w:line="256" w:lineRule="auto"/>
              <w:rPr>
                <w:rStyle w:val="Strong"/>
                <w:rFonts w:asciiTheme="minorHAnsi" w:hAnsiTheme="minorHAnsi"/>
                <w:szCs w:val="24"/>
              </w:rPr>
            </w:pPr>
            <w:r w:rsidRPr="006B679A">
              <w:rPr>
                <w:rFonts w:asciiTheme="minorHAnsi" w:hAnsiTheme="minorHAnsi"/>
                <w:sz w:val="24"/>
                <w:szCs w:val="24"/>
              </w:rPr>
              <w:t>Regulation 8</w:t>
            </w:r>
            <w:r w:rsidR="006B679A" w:rsidRPr="006B679A">
              <w:rPr>
                <w:rFonts w:asciiTheme="minorHAnsi" w:hAnsiTheme="minorHAnsi"/>
                <w:sz w:val="24"/>
                <w:szCs w:val="24"/>
              </w:rPr>
              <w:t>2</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075D686" w14:textId="26902E34"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 xml:space="preserve">Tobacco, drug and </w:t>
            </w:r>
            <w:r w:rsidR="00D60577" w:rsidRPr="006B679A">
              <w:rPr>
                <w:rFonts w:asciiTheme="minorHAnsi" w:hAnsiTheme="minorHAnsi"/>
                <w:sz w:val="24"/>
                <w:szCs w:val="24"/>
              </w:rPr>
              <w:t>alcohol-free</w:t>
            </w:r>
            <w:r w:rsidRPr="006B679A">
              <w:rPr>
                <w:rFonts w:asciiTheme="minorHAnsi" w:hAnsiTheme="minorHAnsi"/>
                <w:sz w:val="24"/>
                <w:szCs w:val="24"/>
              </w:rPr>
              <w:t xml:space="preserve"> environment</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3B38CAC" w14:textId="77777777" w:rsidR="00D97CE2" w:rsidRPr="006B679A" w:rsidRDefault="00D97CE2">
            <w:pPr>
              <w:pStyle w:val="actsandregstabletext"/>
              <w:spacing w:before="0" w:after="0" w:line="256" w:lineRule="auto"/>
              <w:rPr>
                <w:rStyle w:val="Strong"/>
                <w:rFonts w:asciiTheme="minorHAnsi" w:hAnsiTheme="minorHAnsi"/>
                <w:szCs w:val="24"/>
              </w:rPr>
            </w:pPr>
            <w:r w:rsidRPr="006B679A">
              <w:rPr>
                <w:rFonts w:asciiTheme="minorHAnsi" w:hAnsiTheme="minorHAnsi"/>
                <w:sz w:val="24"/>
                <w:szCs w:val="24"/>
              </w:rPr>
              <w:t>2.2.1</w:t>
            </w:r>
          </w:p>
        </w:tc>
      </w:tr>
      <w:tr w:rsidR="00D97CE2" w:rsidRPr="006B679A" w14:paraId="73055065"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19A66C6" w14:textId="7011F652"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83</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B655C06"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Staff members and family day care educators not to be affected by alcohol or drugs</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A881E76"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2.2.1</w:t>
            </w:r>
          </w:p>
        </w:tc>
      </w:tr>
      <w:tr w:rsidR="00D97CE2" w:rsidRPr="006B679A" w14:paraId="1E6D6BA8"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DEA2BBD" w14:textId="7EF64CC2"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84</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B9CC941"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Awareness of child protection law</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8E1830E"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2.2.3</w:t>
            </w:r>
          </w:p>
        </w:tc>
      </w:tr>
      <w:tr w:rsidR="00D97CE2" w:rsidRPr="006B679A" w14:paraId="008C631E"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6C7CF04" w14:textId="7159DDCD"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85</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A5DB521"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Incident, injury, trauma and illness policies and procedures</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7FA8350"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 xml:space="preserve">2.1.2 </w:t>
            </w:r>
          </w:p>
        </w:tc>
      </w:tr>
      <w:tr w:rsidR="00D97CE2" w:rsidRPr="006B679A" w14:paraId="32D21057"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4C31B37" w14:textId="2F611A6E"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86</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BF7D1FD"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Notification to parents of incident, injury, trauma and illness</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D3FC76B"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29C611A4"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FC9A37C" w14:textId="16EF8B85"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87</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591A9A2"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Incident, injury, trauma and illness record</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02580AC"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5AD13323"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E9F7B2C" w14:textId="61E91786"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88</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7452279"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Infectious diseases</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2484D7A"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04F28088" w14:textId="77777777" w:rsidTr="00F9598C">
        <w:trPr>
          <w:trHeight w:val="267"/>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6A39C42" w14:textId="7B6022D8"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 xml:space="preserve">Regulation 89 </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DAE61F2"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First aid kits</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5F0762D"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288834CF"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6398F43" w14:textId="79896B62" w:rsidR="00D97CE2" w:rsidRPr="006B679A" w:rsidRDefault="00D97CE2">
            <w:pPr>
              <w:pStyle w:val="actsandregstabletext"/>
              <w:tabs>
                <w:tab w:val="left" w:pos="2154"/>
              </w:tabs>
              <w:spacing w:before="0" w:after="0" w:line="256" w:lineRule="auto"/>
              <w:rPr>
                <w:rFonts w:asciiTheme="minorHAnsi" w:hAnsiTheme="minorHAnsi"/>
                <w:sz w:val="24"/>
                <w:szCs w:val="24"/>
                <w:highlight w:val="yellow"/>
              </w:rPr>
            </w:pPr>
            <w:r w:rsidRPr="006B679A">
              <w:rPr>
                <w:rFonts w:asciiTheme="minorHAnsi" w:hAnsiTheme="minorHAnsi"/>
                <w:sz w:val="24"/>
                <w:szCs w:val="24"/>
              </w:rPr>
              <w:t xml:space="preserve">Regulation </w:t>
            </w:r>
            <w:r w:rsidR="006B679A" w:rsidRPr="006B679A">
              <w:rPr>
                <w:rFonts w:asciiTheme="minorHAnsi" w:hAnsiTheme="minorHAnsi"/>
                <w:sz w:val="24"/>
                <w:szCs w:val="24"/>
              </w:rPr>
              <w:t>90</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939DD79" w14:textId="77777777" w:rsidR="00D97CE2" w:rsidRPr="006B679A" w:rsidRDefault="00D97CE2">
            <w:pPr>
              <w:pStyle w:val="actsandregstabletext"/>
              <w:tabs>
                <w:tab w:val="left" w:pos="2154"/>
              </w:tabs>
              <w:spacing w:before="0" w:after="0" w:line="256" w:lineRule="auto"/>
              <w:rPr>
                <w:rFonts w:asciiTheme="minorHAnsi" w:hAnsiTheme="minorHAnsi"/>
                <w:sz w:val="24"/>
                <w:szCs w:val="24"/>
              </w:rPr>
            </w:pPr>
            <w:r w:rsidRPr="006B679A">
              <w:rPr>
                <w:rFonts w:asciiTheme="minorHAnsi" w:hAnsiTheme="minorHAnsi"/>
                <w:sz w:val="24"/>
                <w:szCs w:val="24"/>
              </w:rPr>
              <w:t>Medical conditions policy</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BF24685" w14:textId="77777777" w:rsidR="00D97CE2" w:rsidRPr="006B679A" w:rsidRDefault="00D97CE2">
            <w:pPr>
              <w:pStyle w:val="actsandregstabletext"/>
              <w:tabs>
                <w:tab w:val="left" w:pos="2154"/>
              </w:tabs>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270378B7"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C5EB089" w14:textId="4277D048"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91</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7A72840"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Medical conditions policy to be provided to parents</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2BFE6BB"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4EC66B38"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B3AC3B8" w14:textId="47CEC421"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92</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8734F60"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Medication record</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AB8CE12"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64A2EC6E"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D0C25A7" w14:textId="5A7206EF"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93</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60D3722"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Administration of medication</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408E76D"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095B6793"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9551BC4" w14:textId="63634824"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94</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11705F2"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Exception to authorisation requirement—anaphylaxis or asthma emergency</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B4BE34A"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290DBCFF"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2A13624" w14:textId="34FA61B5"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95</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DA6BE59"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Procedure for administration of medication</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0E129D0"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35A24C2D"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F185177" w14:textId="36964054"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9</w:t>
            </w:r>
            <w:r w:rsidR="006B679A" w:rsidRPr="006B679A">
              <w:rPr>
                <w:rFonts w:asciiTheme="minorHAnsi" w:hAnsiTheme="minorHAnsi"/>
                <w:sz w:val="24"/>
                <w:szCs w:val="24"/>
              </w:rPr>
              <w:t>6</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2F9F901"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Self-administration of medication</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AD26CBC"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2.1.2</w:t>
            </w:r>
          </w:p>
        </w:tc>
      </w:tr>
      <w:tr w:rsidR="00D97CE2" w:rsidRPr="006B679A" w14:paraId="48791DDE" w14:textId="77777777" w:rsidTr="00F9598C">
        <w:trPr>
          <w:tblHeader/>
        </w:trPr>
        <w:tc>
          <w:tcPr>
            <w:tcW w:w="25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E51390F" w14:textId="440ADAE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Regulation 97</w:t>
            </w:r>
          </w:p>
        </w:tc>
        <w:tc>
          <w:tcPr>
            <w:tcW w:w="99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D06BEB3"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Emergency and evacuation procedures</w:t>
            </w:r>
          </w:p>
        </w:tc>
        <w:tc>
          <w:tcPr>
            <w:tcW w:w="2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6CED975" w14:textId="77777777" w:rsidR="00D97CE2" w:rsidRPr="006B679A" w:rsidRDefault="00D97CE2">
            <w:pPr>
              <w:pStyle w:val="actsandregstabletext"/>
              <w:spacing w:before="0" w:after="0" w:line="256" w:lineRule="auto"/>
              <w:rPr>
                <w:rFonts w:asciiTheme="minorHAnsi" w:hAnsiTheme="minorHAnsi"/>
                <w:sz w:val="24"/>
                <w:szCs w:val="24"/>
              </w:rPr>
            </w:pPr>
            <w:r w:rsidRPr="006B679A">
              <w:rPr>
                <w:rFonts w:asciiTheme="minorHAnsi" w:hAnsiTheme="minorHAnsi"/>
                <w:sz w:val="24"/>
                <w:szCs w:val="24"/>
              </w:rPr>
              <w:t>2.2.2</w:t>
            </w:r>
          </w:p>
        </w:tc>
      </w:tr>
    </w:tbl>
    <w:p w14:paraId="2EDF1323" w14:textId="77777777" w:rsidR="00D97CE2" w:rsidRPr="006B679A" w:rsidRDefault="00D97CE2" w:rsidP="005C41E7">
      <w:pPr>
        <w:pStyle w:val="Heading2noTOC"/>
        <w:spacing w:before="60"/>
        <w:ind w:left="0"/>
        <w:rPr>
          <w:rFonts w:asciiTheme="minorHAnsi" w:hAnsiTheme="minorHAnsi" w:cstheme="minorHAnsi"/>
          <w:b/>
          <w:color w:val="44546A" w:themeColor="text2"/>
          <w:sz w:val="24"/>
          <w:szCs w:val="24"/>
        </w:rPr>
      </w:pPr>
    </w:p>
    <w:p w14:paraId="5C1DDB6A" w14:textId="77777777" w:rsidR="00D97CE2" w:rsidRDefault="00D97CE2" w:rsidP="00D97CE2">
      <w:pPr>
        <w:spacing w:after="0" w:line="240" w:lineRule="auto"/>
        <w:rPr>
          <w:rFonts w:ascii="Arial" w:eastAsia="Times New Roman" w:hAnsi="Arial"/>
          <w:sz w:val="20"/>
          <w:szCs w:val="20"/>
        </w:rPr>
      </w:pPr>
    </w:p>
    <w:p w14:paraId="2C26B35D" w14:textId="1C25AEE1" w:rsidR="00C22FC1" w:rsidRPr="00797F20" w:rsidRDefault="00C22FC1" w:rsidP="00F9598C">
      <w:pPr>
        <w:pStyle w:val="Heading2GSA"/>
        <w:ind w:left="142"/>
        <w:rPr>
          <w:iCs/>
          <w:color w:val="7F7F7F" w:themeColor="text1" w:themeTint="80"/>
          <w:sz w:val="28"/>
          <w:szCs w:val="28"/>
          <w:lang w:eastAsia="en-AU"/>
        </w:rPr>
      </w:pPr>
      <w:r w:rsidRPr="0096764D">
        <w:t xml:space="preserve">Key improvements sought </w:t>
      </w:r>
      <w:r w:rsidR="006B679A" w:rsidRPr="0096764D">
        <w:t xml:space="preserve">for quality </w:t>
      </w:r>
      <w:r w:rsidR="00630C74">
        <w:t>A</w:t>
      </w:r>
      <w:r w:rsidR="006B679A" w:rsidRPr="0096764D">
        <w:t xml:space="preserve">rea </w:t>
      </w:r>
      <w:r w:rsidRPr="0096764D">
        <w:t xml:space="preserve">2 </w:t>
      </w:r>
    </w:p>
    <w:p w14:paraId="4871C8CF" w14:textId="785632B3" w:rsidR="008C38DD" w:rsidRPr="00C72273" w:rsidRDefault="00FD50FE" w:rsidP="00F9598C">
      <w:pPr>
        <w:pStyle w:val="Heading3GSA"/>
        <w:ind w:left="142"/>
      </w:pPr>
      <w:r w:rsidRPr="00C72273">
        <w:t xml:space="preserve">Quality </w:t>
      </w:r>
      <w:r w:rsidR="00C22FC1" w:rsidRPr="00C72273">
        <w:t>Improvement Plan</w:t>
      </w:r>
    </w:p>
    <w:p w14:paraId="7F6B1D8C" w14:textId="7D172D6B" w:rsidR="00FD50FE" w:rsidRPr="006B679A" w:rsidRDefault="00FD50FE" w:rsidP="00F9598C">
      <w:pPr>
        <w:pStyle w:val="NormalGSA"/>
        <w:spacing w:after="120"/>
        <w:ind w:left="142"/>
      </w:pPr>
      <w:r w:rsidRPr="006B679A">
        <w:t>Complete the table below using the information collected in your self-assessment process.</w:t>
      </w:r>
      <w:r w:rsidR="000A2B87">
        <w:t xml:space="preserve"> You must provide at least one example.</w:t>
      </w:r>
      <w:r w:rsidR="00547413">
        <w:t xml:space="preserve"> </w:t>
      </w:r>
      <w:r w:rsidRPr="006B679A">
        <w:rPr>
          <w:rStyle w:val="NormalGSAChar"/>
        </w:rPr>
        <w:t>Remember</w:t>
      </w:r>
      <w:r w:rsidR="00797F20" w:rsidRPr="006B679A">
        <w:rPr>
          <w:rStyle w:val="NormalGSAChar"/>
        </w:rPr>
        <w:t>, i</w:t>
      </w:r>
      <w:r w:rsidRPr="006B679A">
        <w:rPr>
          <w:rStyle w:val="NormalGSAChar"/>
        </w:rPr>
        <w:t xml:space="preserve">f there is no obvious improvement, please discuss with your </w:t>
      </w:r>
      <w:r w:rsidR="00B34ED7">
        <w:rPr>
          <w:rStyle w:val="NormalGSAChar"/>
        </w:rPr>
        <w:t>Workplace Supervisor</w:t>
      </w:r>
      <w:r w:rsidRPr="006B679A">
        <w:rPr>
          <w:rStyle w:val="NormalGSAChar"/>
        </w:rPr>
        <w:t xml:space="preserve"> an area that you could research to compliment the quality of your program which you could add to the QIP.</w:t>
      </w:r>
      <w:r w:rsidR="00B34ED7">
        <w:rPr>
          <w:rStyle w:val="NormalGSAChar"/>
        </w:rPr>
        <w:t xml:space="preserve"> </w:t>
      </w:r>
      <w:r w:rsidR="00D64096">
        <w:rPr>
          <w:rStyle w:val="NormalGSAChar"/>
        </w:rPr>
        <w:t xml:space="preserve">An example has been provided for you. </w:t>
      </w:r>
    </w:p>
    <w:tbl>
      <w:tblPr>
        <w:tblStyle w:val="TableGrid"/>
        <w:tblpPr w:leftFromText="181" w:rightFromText="181" w:vertAnchor="text" w:horzAnchor="page" w:tblpX="962" w:tblpY="1"/>
        <w:tblW w:w="1502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696"/>
        <w:gridCol w:w="1985"/>
        <w:gridCol w:w="1442"/>
        <w:gridCol w:w="964"/>
        <w:gridCol w:w="2438"/>
        <w:gridCol w:w="2722"/>
        <w:gridCol w:w="1516"/>
        <w:gridCol w:w="2263"/>
      </w:tblGrid>
      <w:tr w:rsidR="00C22FC1" w14:paraId="17E4F72A" w14:textId="77777777" w:rsidTr="00F9598C">
        <w:trPr>
          <w:trHeight w:val="320"/>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8A186F" w14:textId="77777777" w:rsidR="00C22FC1" w:rsidRDefault="00C22FC1" w:rsidP="00F9598C">
            <w:pPr>
              <w:rPr>
                <w:rStyle w:val="Strong"/>
                <w:iCs/>
                <w:color w:val="729FFF"/>
                <w:sz w:val="20"/>
                <w:szCs w:val="20"/>
              </w:rPr>
            </w:pPr>
            <w:r>
              <w:rPr>
                <w:rStyle w:val="Strong"/>
                <w:rFonts w:cstheme="minorHAnsi"/>
                <w:sz w:val="20"/>
                <w:szCs w:val="20"/>
              </w:rPr>
              <w:t>Standard/</w:t>
            </w:r>
            <w:r>
              <w:rPr>
                <w:rFonts w:cstheme="minorHAnsi"/>
                <w:b/>
                <w:bCs/>
                <w:sz w:val="20"/>
                <w:szCs w:val="20"/>
              </w:rPr>
              <w:br/>
            </w:r>
            <w:r>
              <w:rPr>
                <w:rStyle w:val="Strong"/>
                <w:rFonts w:cstheme="minorHAnsi"/>
                <w:sz w:val="20"/>
                <w:szCs w:val="20"/>
              </w:rPr>
              <w:t>element</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D83BA8" w14:textId="77777777" w:rsidR="00C22FC1" w:rsidRDefault="00C22FC1" w:rsidP="00F9598C">
            <w:pPr>
              <w:rPr>
                <w:rStyle w:val="Strong"/>
                <w:rFonts w:cstheme="minorHAnsi"/>
                <w:b/>
                <w:sz w:val="20"/>
                <w:szCs w:val="20"/>
              </w:rPr>
            </w:pPr>
            <w:r>
              <w:rPr>
                <w:rStyle w:val="Strong"/>
                <w:rFonts w:cstheme="minorHAnsi"/>
                <w:sz w:val="20"/>
                <w:szCs w:val="20"/>
              </w:rPr>
              <w:t>Issue identified during self-assessment</w:t>
            </w:r>
          </w:p>
        </w:tc>
        <w:tc>
          <w:tcPr>
            <w:tcW w:w="14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7573FF" w14:textId="77777777" w:rsidR="00C22FC1" w:rsidRDefault="00C22FC1" w:rsidP="00F9598C">
            <w:pPr>
              <w:rPr>
                <w:rStyle w:val="Strong"/>
                <w:rFonts w:cstheme="minorHAnsi"/>
                <w:b/>
                <w:bCs w:val="0"/>
                <w:sz w:val="20"/>
                <w:szCs w:val="20"/>
              </w:rPr>
            </w:pPr>
            <w:r>
              <w:rPr>
                <w:rStyle w:val="Strong"/>
                <w:rFonts w:cstheme="minorHAnsi"/>
                <w:sz w:val="20"/>
                <w:szCs w:val="20"/>
              </w:rPr>
              <w:t>What outcome or goal do we seek?</w:t>
            </w:r>
          </w:p>
        </w:tc>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EFE0EB" w14:textId="77777777" w:rsidR="00C22FC1" w:rsidRDefault="00C22FC1" w:rsidP="00F9598C">
            <w:pPr>
              <w:rPr>
                <w:rStyle w:val="Strong"/>
                <w:rFonts w:cstheme="minorHAnsi"/>
                <w:b/>
                <w:bCs w:val="0"/>
                <w:sz w:val="20"/>
                <w:szCs w:val="20"/>
              </w:rPr>
            </w:pPr>
            <w:r>
              <w:rPr>
                <w:rStyle w:val="Strong"/>
                <w:rFonts w:cstheme="minorHAnsi"/>
                <w:sz w:val="20"/>
                <w:szCs w:val="20"/>
              </w:rPr>
              <w:t>Priority (L/M/H)</w:t>
            </w:r>
          </w:p>
        </w:tc>
        <w:tc>
          <w:tcPr>
            <w:tcW w:w="2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9464B2" w14:textId="77777777" w:rsidR="00C22FC1" w:rsidRDefault="00C22FC1" w:rsidP="00F9598C">
            <w:pPr>
              <w:rPr>
                <w:rStyle w:val="Strong"/>
                <w:rFonts w:cstheme="minorHAnsi"/>
                <w:b/>
                <w:bCs w:val="0"/>
                <w:sz w:val="20"/>
                <w:szCs w:val="20"/>
              </w:rPr>
            </w:pPr>
            <w:r>
              <w:rPr>
                <w:rStyle w:val="Strong"/>
                <w:rFonts w:cstheme="minorHAnsi"/>
                <w:sz w:val="20"/>
                <w:szCs w:val="20"/>
              </w:rPr>
              <w:t>How will we get this outcome? (Steps)</w:t>
            </w:r>
          </w:p>
        </w:tc>
        <w:tc>
          <w:tcPr>
            <w:tcW w:w="27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E7EBE2" w14:textId="77777777" w:rsidR="00C22FC1" w:rsidRDefault="00C22FC1" w:rsidP="00F9598C">
            <w:pPr>
              <w:rPr>
                <w:rStyle w:val="Strong"/>
                <w:rFonts w:cstheme="minorHAnsi"/>
                <w:b/>
                <w:bCs w:val="0"/>
                <w:sz w:val="20"/>
                <w:szCs w:val="20"/>
              </w:rPr>
            </w:pPr>
            <w:r>
              <w:rPr>
                <w:rStyle w:val="Strong"/>
                <w:rFonts w:cstheme="minorHAnsi"/>
                <w:sz w:val="20"/>
                <w:szCs w:val="20"/>
              </w:rPr>
              <w:t>Success measure</w:t>
            </w:r>
          </w:p>
        </w:tc>
        <w:tc>
          <w:tcPr>
            <w:tcW w:w="1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513A89" w14:textId="77777777" w:rsidR="00C22FC1" w:rsidRDefault="00C22FC1" w:rsidP="00F9598C">
            <w:pPr>
              <w:rPr>
                <w:rStyle w:val="Strong"/>
                <w:rFonts w:cstheme="minorHAnsi"/>
                <w:b/>
                <w:bCs w:val="0"/>
                <w:sz w:val="20"/>
                <w:szCs w:val="20"/>
              </w:rPr>
            </w:pPr>
            <w:r>
              <w:rPr>
                <w:rStyle w:val="Strong"/>
                <w:rFonts w:cstheme="minorHAnsi"/>
                <w:sz w:val="20"/>
                <w:szCs w:val="20"/>
              </w:rPr>
              <w:t>By when?</w:t>
            </w:r>
          </w:p>
        </w:tc>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3F4FCC" w14:textId="77777777" w:rsidR="00C22FC1" w:rsidRDefault="00C22FC1" w:rsidP="00F9598C">
            <w:pPr>
              <w:rPr>
                <w:rStyle w:val="Strong"/>
                <w:rFonts w:cstheme="minorHAnsi"/>
                <w:b/>
                <w:bCs w:val="0"/>
                <w:sz w:val="20"/>
                <w:szCs w:val="20"/>
              </w:rPr>
            </w:pPr>
            <w:r>
              <w:rPr>
                <w:rStyle w:val="Strong"/>
                <w:rFonts w:cstheme="minorHAnsi"/>
                <w:sz w:val="20"/>
                <w:szCs w:val="20"/>
              </w:rPr>
              <w:t>Progress notes</w:t>
            </w:r>
          </w:p>
        </w:tc>
      </w:tr>
      <w:tr w:rsidR="00C22FC1" w14:paraId="1FEF4EBF" w14:textId="77777777" w:rsidTr="00F9598C">
        <w:trPr>
          <w:trHeight w:val="701"/>
        </w:trPr>
        <w:tc>
          <w:tcPr>
            <w:tcW w:w="1696"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45EAC69F" w14:textId="0C988C4A" w:rsidR="00C22FC1" w:rsidRPr="00C72273" w:rsidRDefault="003E44E4" w:rsidP="00F9598C">
            <w:pPr>
              <w:pStyle w:val="NormalItalicGSA"/>
              <w:rPr>
                <w:rFonts w:ascii="Arial" w:hAnsi="Arial" w:cs="Times New Roman"/>
                <w:color w:val="auto"/>
              </w:rPr>
            </w:pPr>
            <w:r w:rsidRPr="00C72273">
              <w:rPr>
                <w:color w:val="auto"/>
              </w:rPr>
              <w:t>Element 2.2.1 At all times, reasonable precautions and adequate supervision ensure children are protected from harm and hazard.</w:t>
            </w:r>
          </w:p>
        </w:tc>
        <w:tc>
          <w:tcPr>
            <w:tcW w:w="1985"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5AD2AB17" w14:textId="0D4E5AF9" w:rsidR="003E44E4" w:rsidRPr="00C72273" w:rsidRDefault="003E44E4" w:rsidP="00F9598C">
            <w:pPr>
              <w:pStyle w:val="NormalItalicGSA"/>
              <w:rPr>
                <w:rStyle w:val="CommentReference"/>
                <w:color w:val="auto"/>
                <w:sz w:val="24"/>
                <w:szCs w:val="24"/>
              </w:rPr>
            </w:pPr>
            <w:r w:rsidRPr="00C72273">
              <w:rPr>
                <w:rStyle w:val="CommentReference"/>
                <w:color w:val="auto"/>
                <w:sz w:val="24"/>
                <w:szCs w:val="24"/>
              </w:rPr>
              <w:t>Afternoon departures and pack away times are very busy with educators moving constantly</w:t>
            </w:r>
            <w:r w:rsidR="00C14C12" w:rsidRPr="00C72273">
              <w:rPr>
                <w:rStyle w:val="CommentReference"/>
                <w:color w:val="auto"/>
                <w:sz w:val="24"/>
                <w:szCs w:val="24"/>
              </w:rPr>
              <w:t xml:space="preserve"> and impacting on quality interactions </w:t>
            </w:r>
            <w:r w:rsidR="00203BAB" w:rsidRPr="00C72273">
              <w:rPr>
                <w:rStyle w:val="CommentReference"/>
                <w:color w:val="auto"/>
                <w:sz w:val="24"/>
                <w:szCs w:val="24"/>
              </w:rPr>
              <w:t>with children.</w:t>
            </w:r>
          </w:p>
        </w:tc>
        <w:tc>
          <w:tcPr>
            <w:tcW w:w="1442"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5EFA81E5" w14:textId="4E7A4931" w:rsidR="003E44E4" w:rsidRPr="00C72273" w:rsidRDefault="00C14C12" w:rsidP="00F9598C">
            <w:pPr>
              <w:pStyle w:val="NormalItalicGSA"/>
              <w:rPr>
                <w:rStyle w:val="CommentReference"/>
                <w:color w:val="auto"/>
                <w:sz w:val="24"/>
                <w:szCs w:val="24"/>
              </w:rPr>
            </w:pPr>
            <w:r w:rsidRPr="00C72273">
              <w:rPr>
                <w:rStyle w:val="CommentReference"/>
                <w:color w:val="auto"/>
                <w:sz w:val="24"/>
                <w:szCs w:val="24"/>
              </w:rPr>
              <w:t>Educators</w:t>
            </w:r>
            <w:r w:rsidR="003E44E4" w:rsidRPr="00C72273">
              <w:rPr>
                <w:rStyle w:val="CommentReference"/>
                <w:color w:val="auto"/>
                <w:sz w:val="24"/>
                <w:szCs w:val="24"/>
              </w:rPr>
              <w:t xml:space="preserve"> deployed for optimum supervision and interactions with children </w:t>
            </w:r>
          </w:p>
        </w:tc>
        <w:tc>
          <w:tcPr>
            <w:tcW w:w="964"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4B5627A6" w14:textId="23E66C1B" w:rsidR="00C22FC1" w:rsidRPr="00C72273" w:rsidRDefault="003E44E4" w:rsidP="00F9598C">
            <w:pPr>
              <w:pStyle w:val="NormalItalicGSA"/>
              <w:rPr>
                <w:color w:val="auto"/>
              </w:rPr>
            </w:pPr>
            <w:r w:rsidRPr="00C72273">
              <w:rPr>
                <w:color w:val="auto"/>
              </w:rPr>
              <w:t xml:space="preserve">H </w:t>
            </w:r>
          </w:p>
        </w:tc>
        <w:tc>
          <w:tcPr>
            <w:tcW w:w="2438"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19243E78" w14:textId="01BEF4D3" w:rsidR="003E44E4" w:rsidRPr="00C72273" w:rsidRDefault="003E44E4" w:rsidP="00F9598C">
            <w:pPr>
              <w:pStyle w:val="NormalItalicGSA"/>
              <w:rPr>
                <w:color w:val="auto"/>
              </w:rPr>
            </w:pPr>
            <w:r w:rsidRPr="00C72273">
              <w:rPr>
                <w:color w:val="auto"/>
              </w:rPr>
              <w:t xml:space="preserve">Review supervision policy </w:t>
            </w:r>
            <w:r w:rsidR="00C14C12" w:rsidRPr="00C72273">
              <w:rPr>
                <w:color w:val="auto"/>
              </w:rPr>
              <w:t xml:space="preserve">– types of supervision </w:t>
            </w:r>
          </w:p>
          <w:p w14:paraId="72170119" w14:textId="389ABCD3" w:rsidR="00C14C12" w:rsidRPr="00C72273" w:rsidRDefault="00C14C12" w:rsidP="00F9598C">
            <w:pPr>
              <w:pStyle w:val="NormalItalicGSA"/>
              <w:rPr>
                <w:color w:val="auto"/>
              </w:rPr>
            </w:pPr>
            <w:r w:rsidRPr="00C72273">
              <w:rPr>
                <w:color w:val="auto"/>
              </w:rPr>
              <w:t>Observe interactions between all key stakeholders during this these times</w:t>
            </w:r>
          </w:p>
          <w:p w14:paraId="433BF601" w14:textId="3AA88BAA" w:rsidR="003E44E4" w:rsidRPr="00C72273" w:rsidRDefault="00C14C12" w:rsidP="00F9598C">
            <w:pPr>
              <w:pStyle w:val="NormalItalicGSA"/>
              <w:rPr>
                <w:color w:val="auto"/>
              </w:rPr>
            </w:pPr>
            <w:r w:rsidRPr="00C72273">
              <w:rPr>
                <w:color w:val="auto"/>
              </w:rPr>
              <w:t xml:space="preserve">Consult with educators and discuss solutions. </w:t>
            </w:r>
          </w:p>
        </w:tc>
        <w:tc>
          <w:tcPr>
            <w:tcW w:w="2722"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2EE11B7B" w14:textId="271070E5" w:rsidR="00C14C12" w:rsidRPr="00C72273" w:rsidRDefault="00C14C12" w:rsidP="00F9598C">
            <w:pPr>
              <w:pStyle w:val="NormalItalicGSA"/>
              <w:rPr>
                <w:color w:val="auto"/>
              </w:rPr>
            </w:pPr>
            <w:r w:rsidRPr="00C72273">
              <w:rPr>
                <w:color w:val="auto"/>
              </w:rPr>
              <w:t xml:space="preserve">Allocating educator duties as per shift responsibilities </w:t>
            </w:r>
          </w:p>
          <w:p w14:paraId="10101BD2" w14:textId="563B1DDA" w:rsidR="00C14C12" w:rsidRPr="00C72273" w:rsidRDefault="00C14C12" w:rsidP="00F9598C">
            <w:pPr>
              <w:pStyle w:val="NormalItalicGSA"/>
              <w:rPr>
                <w:color w:val="auto"/>
              </w:rPr>
            </w:pPr>
            <w:r w:rsidRPr="00C72273">
              <w:rPr>
                <w:color w:val="auto"/>
              </w:rPr>
              <w:t>Encouraging children to be involved in routine procedure</w:t>
            </w:r>
            <w:r w:rsidR="00203BAB" w:rsidRPr="00C72273">
              <w:rPr>
                <w:color w:val="auto"/>
              </w:rPr>
              <w:t>s</w:t>
            </w:r>
            <w:r w:rsidRPr="00C72273">
              <w:rPr>
                <w:color w:val="auto"/>
              </w:rPr>
              <w:t>.</w:t>
            </w:r>
          </w:p>
          <w:p w14:paraId="6E595103" w14:textId="6F02D43E" w:rsidR="00203BAB" w:rsidRPr="00C72273" w:rsidRDefault="00C14C12" w:rsidP="00F9598C">
            <w:pPr>
              <w:pStyle w:val="NormalItalicGSA"/>
              <w:rPr>
                <w:color w:val="auto"/>
              </w:rPr>
            </w:pPr>
            <w:r w:rsidRPr="00C72273">
              <w:rPr>
                <w:color w:val="auto"/>
              </w:rPr>
              <w:t>Educator deployment map</w:t>
            </w:r>
            <w:r w:rsidR="00203BAB" w:rsidRPr="00C72273">
              <w:rPr>
                <w:color w:val="auto"/>
              </w:rPr>
              <w:t xml:space="preserve"> developed.</w:t>
            </w:r>
          </w:p>
        </w:tc>
        <w:tc>
          <w:tcPr>
            <w:tcW w:w="1516"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4AB1FBC1" w14:textId="77777777" w:rsidR="00C22FC1" w:rsidRPr="00C72273" w:rsidRDefault="00C22FC1" w:rsidP="00F9598C">
            <w:pPr>
              <w:rPr>
                <w:i/>
                <w:iCs/>
                <w:sz w:val="24"/>
                <w:szCs w:val="24"/>
              </w:rPr>
            </w:pPr>
          </w:p>
          <w:p w14:paraId="7385D952" w14:textId="7B99E43E" w:rsidR="008C38DD" w:rsidRPr="00C72273" w:rsidRDefault="008C38DD" w:rsidP="00F9598C">
            <w:pPr>
              <w:rPr>
                <w:i/>
                <w:iCs/>
                <w:sz w:val="24"/>
                <w:szCs w:val="24"/>
              </w:rPr>
            </w:pPr>
            <w:r w:rsidRPr="00C72273">
              <w:rPr>
                <w:i/>
                <w:iCs/>
                <w:sz w:val="24"/>
                <w:szCs w:val="24"/>
              </w:rPr>
              <w:t>1 month</w:t>
            </w:r>
          </w:p>
        </w:tc>
        <w:tc>
          <w:tcPr>
            <w:tcW w:w="2263" w:type="dxa"/>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EEAF6" w:themeFill="accent5" w:themeFillTint="33"/>
          </w:tcPr>
          <w:p w14:paraId="70EF1B18" w14:textId="4022173C" w:rsidR="0074244D" w:rsidRPr="00C72273" w:rsidRDefault="005E42F1" w:rsidP="00F9598C">
            <w:pPr>
              <w:rPr>
                <w:i/>
                <w:iCs/>
                <w:sz w:val="24"/>
                <w:szCs w:val="24"/>
              </w:rPr>
            </w:pPr>
            <w:r w:rsidRPr="00C72273">
              <w:rPr>
                <w:i/>
                <w:iCs/>
                <w:sz w:val="24"/>
                <w:szCs w:val="24"/>
              </w:rPr>
              <w:t xml:space="preserve">At the staff meeting </w:t>
            </w:r>
            <w:r w:rsidR="009E1EE5" w:rsidRPr="00C72273">
              <w:rPr>
                <w:i/>
                <w:iCs/>
                <w:sz w:val="24"/>
                <w:szCs w:val="24"/>
              </w:rPr>
              <w:t xml:space="preserve">we </w:t>
            </w:r>
            <w:r w:rsidRPr="00C72273">
              <w:rPr>
                <w:i/>
                <w:iCs/>
                <w:sz w:val="24"/>
                <w:szCs w:val="24"/>
              </w:rPr>
              <w:t xml:space="preserve">reviewed each type of supervision and brainstormed when to use it. </w:t>
            </w:r>
          </w:p>
        </w:tc>
      </w:tr>
      <w:tr w:rsidR="00E10F69" w14:paraId="67BCB8F8" w14:textId="77777777" w:rsidTr="00F9598C">
        <w:trPr>
          <w:trHeight w:val="701"/>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ACC5EF" w14:textId="3121841A"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3245C8" w14:textId="5B002139" w:rsidR="00E10F69" w:rsidRDefault="00E10F69" w:rsidP="00E10F69">
            <w:pPr>
              <w:rPr>
                <w:rStyle w:val="CommentReference"/>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44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ABC8F8" w14:textId="113BF9EB" w:rsidR="00E10F69" w:rsidRDefault="00E10F69" w:rsidP="00E10F69">
            <w:pPr>
              <w:rPr>
                <w:rStyle w:val="CommentReference"/>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96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49BE96" w14:textId="49D8B8C2" w:rsidR="00E10F69" w:rsidRDefault="00E10F69" w:rsidP="00E10F69">
            <w:pPr>
              <w:rPr>
                <w:sz w:val="20"/>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4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D21814B" w14:textId="5E3223EA"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69FD4E" w14:textId="5A492445"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5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2751C3" w14:textId="42F83CFC"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26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097850B4" w14:textId="089ACB54"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r>
      <w:tr w:rsidR="00E10F69" w14:paraId="4ECED45A" w14:textId="77777777" w:rsidTr="00F9598C">
        <w:trPr>
          <w:trHeight w:val="645"/>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10E90B" w14:textId="6DD5B96D"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C93ADC" w14:textId="2F0774A7" w:rsidR="00E10F69" w:rsidRDefault="00E10F69" w:rsidP="00E10F69">
            <w:pPr>
              <w:rPr>
                <w:rStyle w:val="CommentReference"/>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44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E41165" w14:textId="44EF670A" w:rsidR="00E10F69" w:rsidRDefault="00E10F69" w:rsidP="00E10F69">
            <w:pPr>
              <w:rPr>
                <w:rStyle w:val="CommentReference"/>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96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7C12C1" w14:textId="1A34B64E" w:rsidR="00E10F69" w:rsidRDefault="00E10F69" w:rsidP="00E10F69">
            <w:pPr>
              <w:rPr>
                <w:sz w:val="20"/>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4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E83F66" w14:textId="4498C36A"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D4D1E5" w14:textId="430147AE"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5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850D9D" w14:textId="48486BA2"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26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03682E8F" w14:textId="3577089E"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r>
      <w:tr w:rsidR="00E10F69" w14:paraId="568DCD9C" w14:textId="77777777" w:rsidTr="00F9598C">
        <w:trPr>
          <w:trHeight w:val="701"/>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B56792" w14:textId="3B377E96"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5334F1" w14:textId="4C13088D" w:rsidR="00E10F69" w:rsidRDefault="00E10F69" w:rsidP="00E10F69">
            <w:pPr>
              <w:rPr>
                <w:rStyle w:val="CommentReference"/>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44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22C06B" w14:textId="2F50CD17" w:rsidR="00E10F69" w:rsidRDefault="00E10F69" w:rsidP="00E10F69">
            <w:pPr>
              <w:rPr>
                <w:rStyle w:val="CommentReference"/>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96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3C8B8E" w14:textId="7342A147" w:rsidR="00E10F69" w:rsidRDefault="00E10F69" w:rsidP="00E10F69">
            <w:pPr>
              <w:rPr>
                <w:sz w:val="20"/>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4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C2B9C0" w14:textId="338D9991"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5CDBA1" w14:textId="2327A52C"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15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62AA5F" w14:textId="1D5608C2"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c>
          <w:tcPr>
            <w:tcW w:w="226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232ED428" w14:textId="32926A98" w:rsidR="00E10F69" w:rsidRDefault="00E10F69" w:rsidP="00E10F69">
            <w:pPr>
              <w:rPr>
                <w:szCs w:val="20"/>
              </w:rPr>
            </w:pPr>
            <w:r w:rsidRPr="00E40D2A">
              <w:fldChar w:fldCharType="begin">
                <w:ffData>
                  <w:name w:val="Text1"/>
                  <w:enabled/>
                  <w:calcOnExit w:val="0"/>
                  <w:textInput/>
                </w:ffData>
              </w:fldChar>
            </w:r>
            <w:r w:rsidRPr="00E40D2A">
              <w:instrText xml:space="preserve"> FORMTEXT </w:instrText>
            </w:r>
            <w:r w:rsidRPr="00E40D2A">
              <w:fldChar w:fldCharType="separate"/>
            </w:r>
            <w:r w:rsidRPr="00E40D2A">
              <w:t> </w:t>
            </w:r>
            <w:r w:rsidRPr="00E40D2A">
              <w:t> </w:t>
            </w:r>
            <w:r w:rsidRPr="00E40D2A">
              <w:t> </w:t>
            </w:r>
            <w:r w:rsidRPr="00E40D2A">
              <w:t> </w:t>
            </w:r>
            <w:r w:rsidRPr="00E40D2A">
              <w:t> </w:t>
            </w:r>
            <w:r w:rsidRPr="00E40D2A">
              <w:fldChar w:fldCharType="end"/>
            </w:r>
          </w:p>
        </w:tc>
      </w:tr>
      <w:bookmarkEnd w:id="21"/>
    </w:tbl>
    <w:p w14:paraId="796853F6" w14:textId="77777777" w:rsidR="00C72273" w:rsidRDefault="00C72273">
      <w:pPr>
        <w:rPr>
          <w:rFonts w:ascii="Arial" w:eastAsiaTheme="majorEastAsia" w:hAnsi="Arial" w:cs="Arial"/>
          <w:b/>
          <w:bCs/>
          <w:color w:val="1F3864" w:themeColor="accent1" w:themeShade="80"/>
          <w:sz w:val="32"/>
          <w:szCs w:val="32"/>
        </w:rPr>
      </w:pPr>
      <w:r>
        <w:br w:type="page"/>
      </w:r>
    </w:p>
    <w:p w14:paraId="0D4EF3B1" w14:textId="77AB1598" w:rsidR="005C41E7" w:rsidRDefault="005C41E7" w:rsidP="00F9598C">
      <w:pPr>
        <w:pStyle w:val="Heading3GSA"/>
        <w:ind w:left="142"/>
      </w:pPr>
      <w:r>
        <w:t>Quality Area 3: Physical environment</w:t>
      </w:r>
      <w:bookmarkEnd w:id="24"/>
    </w:p>
    <w:p w14:paraId="28E79648" w14:textId="77777777" w:rsidR="005C41E7" w:rsidRPr="00C72273" w:rsidRDefault="005C41E7" w:rsidP="00F9598C">
      <w:pPr>
        <w:pStyle w:val="NormalGSA"/>
        <w:ind w:left="142"/>
      </w:pPr>
      <w:bookmarkStart w:id="25" w:name="_Toc304818749"/>
      <w:r w:rsidRPr="00C72273">
        <w:t xml:space="preserve">This quality area of the </w:t>
      </w:r>
      <w:r w:rsidRPr="00C72273">
        <w:rPr>
          <w:rStyle w:val="Emphasis"/>
          <w:rFonts w:ascii="Calibri" w:hAnsi="Calibri" w:cs="Calibri"/>
          <w:color w:val="auto"/>
        </w:rPr>
        <w:t>National Quality Standard</w:t>
      </w:r>
      <w:r w:rsidRPr="00C72273">
        <w:t xml:space="preserve"> focuses on the </w:t>
      </w:r>
      <w:r w:rsidRPr="00C72273">
        <w:rPr>
          <w:rStyle w:val="Strong"/>
          <w:rFonts w:ascii="Calibri" w:hAnsi="Calibri" w:cs="Calibri"/>
        </w:rPr>
        <w:t>physical environment</w:t>
      </w:r>
      <w:r w:rsidRPr="00C72273">
        <w:t xml:space="preserve"> and ensuring that it </w:t>
      </w:r>
      <w:r w:rsidRPr="00C72273">
        <w:rPr>
          <w:rStyle w:val="Strong"/>
          <w:rFonts w:ascii="Calibri" w:hAnsi="Calibri" w:cs="Calibri"/>
        </w:rPr>
        <w:t>is safe, suitable and provides a rich and diverse range of experiences that promote children’s learning and development</w:t>
      </w:r>
      <w:r w:rsidRPr="00C72273">
        <w:t>.</w:t>
      </w:r>
    </w:p>
    <w:p w14:paraId="577D1ED9" w14:textId="21367172" w:rsidR="005C41E7" w:rsidRPr="00C72273" w:rsidRDefault="005C41E7" w:rsidP="00F9598C">
      <w:pPr>
        <w:pStyle w:val="QIPBodytext"/>
        <w:spacing w:before="120" w:after="120" w:line="276" w:lineRule="auto"/>
        <w:ind w:left="142"/>
      </w:pPr>
      <w:r w:rsidRPr="00C72273">
        <w:rPr>
          <w:rStyle w:val="NormalGSAChar"/>
        </w:rPr>
        <w:t>Additional information and resources about Quality Area 3 are available in the</w:t>
      </w:r>
      <w:r w:rsidRPr="00C72273">
        <w:t xml:space="preserve"> </w:t>
      </w:r>
      <w:hyperlink r:id="rId41" w:anchor="page=180" w:history="1">
        <w:r w:rsidRPr="00C72273">
          <w:rPr>
            <w:rStyle w:val="Hyperlink"/>
          </w:rPr>
          <w:t>Guide to the National Quality Framework</w:t>
        </w:r>
      </w:hyperlink>
      <w:r w:rsidRPr="00C72273">
        <w:t xml:space="preserve"> and on the </w:t>
      </w:r>
      <w:hyperlink r:id="rId42" w:history="1">
        <w:r w:rsidRPr="00C72273">
          <w:rPr>
            <w:rStyle w:val="Hyperlink"/>
          </w:rPr>
          <w:t>ACECQA website</w:t>
        </w:r>
      </w:hyperlink>
      <w:r w:rsidRPr="00C72273">
        <w:t xml:space="preserve">. </w:t>
      </w:r>
    </w:p>
    <w:p w14:paraId="40AAD571" w14:textId="693DB9D9" w:rsidR="00546159" w:rsidRPr="00C72273" w:rsidRDefault="00546159" w:rsidP="00F9598C">
      <w:pPr>
        <w:pStyle w:val="NormalGSA"/>
        <w:ind w:left="142"/>
      </w:pPr>
      <w:r w:rsidRPr="00C72273">
        <w:rPr>
          <w:rStyle w:val="Hyperlink"/>
          <w:color w:val="000000"/>
          <w:u w:val="none"/>
        </w:rPr>
        <w:t>Complete the following table by ticking the policy/procedures that are evident at your service.</w:t>
      </w:r>
    </w:p>
    <w:p w14:paraId="76154ABD" w14:textId="77777777" w:rsidR="005C41E7" w:rsidRDefault="005C41E7" w:rsidP="00F9598C">
      <w:pPr>
        <w:pStyle w:val="Heading4GSA"/>
        <w:ind w:left="142"/>
      </w:pPr>
      <w:r>
        <w:t>Quality Area 3: Standards and elements</w:t>
      </w:r>
      <w:bookmarkEnd w:id="25"/>
    </w:p>
    <w:tbl>
      <w:tblPr>
        <w:tblW w:w="15026" w:type="dxa"/>
        <w:tblInd w:w="13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top w:w="85" w:type="dxa"/>
          <w:bottom w:w="85" w:type="dxa"/>
        </w:tblCellMar>
        <w:tblLook w:val="00A0" w:firstRow="1" w:lastRow="0" w:firstColumn="1" w:lastColumn="0" w:noHBand="0" w:noVBand="0"/>
      </w:tblPr>
      <w:tblGrid>
        <w:gridCol w:w="2410"/>
        <w:gridCol w:w="6662"/>
        <w:gridCol w:w="5954"/>
      </w:tblGrid>
      <w:tr w:rsidR="005C41E7" w14:paraId="120A53F1"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9AAD"/>
            <w:hideMark/>
          </w:tcPr>
          <w:p w14:paraId="29E121AF" w14:textId="77777777" w:rsidR="005C41E7" w:rsidRDefault="005C41E7" w:rsidP="005F34BE">
            <w:pPr>
              <w:spacing w:line="276" w:lineRule="auto"/>
              <w:rPr>
                <w:rFonts w:ascii="Arial" w:hAnsi="Arial" w:cs="Times New Roman"/>
                <w:b/>
                <w:sz w:val="20"/>
              </w:rPr>
            </w:pPr>
            <w:r>
              <w:rPr>
                <w:b/>
              </w:rPr>
              <w:t>Standard 3.1</w:t>
            </w:r>
          </w:p>
        </w:tc>
        <w:tc>
          <w:tcPr>
            <w:tcW w:w="66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9AAD"/>
            <w:hideMark/>
          </w:tcPr>
          <w:p w14:paraId="3CD5F524" w14:textId="77777777" w:rsidR="005C41E7" w:rsidRDefault="005C41E7" w:rsidP="005F34BE">
            <w:pPr>
              <w:spacing w:line="276" w:lineRule="auto"/>
              <w:rPr>
                <w:b/>
              </w:rPr>
            </w:pPr>
            <w:r>
              <w:rPr>
                <w:b/>
              </w:rPr>
              <w:t xml:space="preserve">The design of the facilities is appropriate for the operation of a service. </w:t>
            </w:r>
          </w:p>
        </w:tc>
        <w:tc>
          <w:tcPr>
            <w:tcW w:w="595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9AAD"/>
          </w:tcPr>
          <w:p w14:paraId="772A3340" w14:textId="77777777" w:rsidR="005C41E7" w:rsidRDefault="005C41E7" w:rsidP="005F34BE">
            <w:pPr>
              <w:tabs>
                <w:tab w:val="left" w:pos="9251"/>
              </w:tabs>
              <w:spacing w:after="0" w:line="240" w:lineRule="auto"/>
              <w:rPr>
                <w:b/>
                <w:szCs w:val="20"/>
              </w:rPr>
            </w:pPr>
            <w:r>
              <w:rPr>
                <w:b/>
                <w:szCs w:val="20"/>
              </w:rPr>
              <w:t xml:space="preserve">Possible Evidence </w:t>
            </w:r>
            <w:r>
              <w:rPr>
                <w:bCs/>
                <w:sz w:val="20"/>
                <w:szCs w:val="20"/>
              </w:rPr>
              <w:t>(tick/list additional evidence)</w:t>
            </w:r>
          </w:p>
          <w:p w14:paraId="28FD21E7" w14:textId="77777777" w:rsidR="005C41E7" w:rsidRDefault="005C41E7" w:rsidP="005F34BE">
            <w:pPr>
              <w:spacing w:after="0" w:line="240" w:lineRule="auto"/>
              <w:rPr>
                <w:b/>
              </w:rPr>
            </w:pPr>
            <w:r>
              <w:rPr>
                <w:bCs/>
                <w:sz w:val="20"/>
                <w:szCs w:val="20"/>
              </w:rPr>
              <w:t xml:space="preserve">(Note: You </w:t>
            </w:r>
            <w:r>
              <w:rPr>
                <w:b/>
                <w:sz w:val="20"/>
                <w:szCs w:val="20"/>
              </w:rPr>
              <w:t>are not</w:t>
            </w:r>
            <w:r>
              <w:rPr>
                <w:bCs/>
                <w:sz w:val="20"/>
                <w:szCs w:val="20"/>
              </w:rPr>
              <w:t xml:space="preserve"> required to submit this evidence with your assessment)</w:t>
            </w:r>
          </w:p>
        </w:tc>
      </w:tr>
      <w:tr w:rsidR="005C41E7" w14:paraId="1B9A637C"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14300CB" w14:textId="77777777" w:rsidR="005C41E7" w:rsidRDefault="005C41E7" w:rsidP="005F34BE">
            <w:pPr>
              <w:spacing w:line="276" w:lineRule="auto"/>
              <w:ind w:left="34"/>
            </w:pPr>
            <w:r>
              <w:t>Fit for purpose</w:t>
            </w:r>
          </w:p>
        </w:tc>
        <w:tc>
          <w:tcPr>
            <w:tcW w:w="66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2824715" w14:textId="77777777" w:rsidR="005C41E7" w:rsidRDefault="005C41E7" w:rsidP="005F34BE">
            <w:pPr>
              <w:spacing w:line="276" w:lineRule="auto"/>
              <w:ind w:left="34"/>
            </w:pPr>
            <w:r>
              <w:t>Element 3.1.1 Outdoor and indoor spaces, buildings, fixtures and fittings are suitable for their purpose, including supporting the access of every child.</w:t>
            </w:r>
          </w:p>
        </w:tc>
        <w:tc>
          <w:tcPr>
            <w:tcW w:w="5954" w:type="dxa"/>
            <w:vMerge w:val="restar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AEDDA95" w14:textId="5D16A50B" w:rsidR="005C41E7" w:rsidRDefault="00000000" w:rsidP="005F34BE">
            <w:pPr>
              <w:spacing w:after="0" w:line="240" w:lineRule="auto"/>
              <w:ind w:left="323" w:hanging="323"/>
              <w:rPr>
                <w:szCs w:val="20"/>
              </w:rPr>
            </w:pPr>
            <w:sdt>
              <w:sdtPr>
                <w:rPr>
                  <w:szCs w:val="20"/>
                </w:rPr>
                <w:id w:val="221260796"/>
                <w14:checkbox>
                  <w14:checked w14:val="0"/>
                  <w14:checkedState w14:val="2612" w14:font="MS Gothic"/>
                  <w14:uncheckedState w14:val="2610" w14:font="MS Gothic"/>
                </w14:checkbox>
              </w:sdtPr>
              <w:sdtContent>
                <w:r w:rsidR="008D2124">
                  <w:rPr>
                    <w:rFonts w:ascii="MS Gothic" w:eastAsia="MS Gothic" w:hAnsi="MS Gothic" w:hint="eastAsia"/>
                    <w:szCs w:val="20"/>
                  </w:rPr>
                  <w:t>☐</w:t>
                </w:r>
              </w:sdtContent>
            </w:sdt>
            <w:r w:rsidR="005C41E7">
              <w:rPr>
                <w:szCs w:val="20"/>
              </w:rPr>
              <w:t xml:space="preserve"> Facilities Management - policy/procedures</w:t>
            </w:r>
          </w:p>
          <w:p w14:paraId="61E7339C" w14:textId="5C0F90BF" w:rsidR="005C41E7" w:rsidRDefault="00000000" w:rsidP="005F34BE">
            <w:pPr>
              <w:spacing w:after="0" w:line="240" w:lineRule="auto"/>
              <w:ind w:left="323" w:hanging="323"/>
              <w:rPr>
                <w:szCs w:val="20"/>
              </w:rPr>
            </w:pPr>
            <w:sdt>
              <w:sdtPr>
                <w:rPr>
                  <w:szCs w:val="20"/>
                </w:rPr>
                <w:id w:val="-1334138002"/>
                <w14:checkbox>
                  <w14:checked w14:val="0"/>
                  <w14:checkedState w14:val="2612" w14:font="MS Gothic"/>
                  <w14:uncheckedState w14:val="2610" w14:font="MS Gothic"/>
                </w14:checkbox>
              </w:sdtPr>
              <w:sdtContent>
                <w:r w:rsidR="008D2124">
                  <w:rPr>
                    <w:rFonts w:ascii="MS Gothic" w:eastAsia="MS Gothic" w:hAnsi="MS Gothic" w:hint="eastAsia"/>
                    <w:szCs w:val="20"/>
                  </w:rPr>
                  <w:t>☐</w:t>
                </w:r>
              </w:sdtContent>
            </w:sdt>
            <w:r w:rsidR="005C41E7">
              <w:rPr>
                <w:szCs w:val="20"/>
              </w:rPr>
              <w:t xml:space="preserve"> WHS – </w:t>
            </w:r>
            <w:r w:rsidR="00797F20">
              <w:rPr>
                <w:szCs w:val="20"/>
              </w:rPr>
              <w:t>Hazard’s</w:t>
            </w:r>
            <w:r w:rsidR="005C41E7">
              <w:rPr>
                <w:szCs w:val="20"/>
              </w:rPr>
              <w:t xml:space="preserve"> identification and risk management -policy/procedures</w:t>
            </w:r>
          </w:p>
          <w:p w14:paraId="7DB3CB53" w14:textId="50D9B48A" w:rsidR="005C41E7" w:rsidRDefault="00000000" w:rsidP="005F34BE">
            <w:pPr>
              <w:spacing w:after="0" w:line="240" w:lineRule="auto"/>
              <w:ind w:left="323" w:hanging="323"/>
              <w:rPr>
                <w:szCs w:val="20"/>
              </w:rPr>
            </w:pPr>
            <w:sdt>
              <w:sdtPr>
                <w:rPr>
                  <w:szCs w:val="20"/>
                </w:rPr>
                <w:id w:val="-1875994234"/>
                <w14:checkbox>
                  <w14:checked w14:val="0"/>
                  <w14:checkedState w14:val="2612" w14:font="MS Gothic"/>
                  <w14:uncheckedState w14:val="2610" w14:font="MS Gothic"/>
                </w14:checkbox>
              </w:sdtPr>
              <w:sdtContent>
                <w:r w:rsidR="008D2124">
                  <w:rPr>
                    <w:rFonts w:ascii="MS Gothic" w:eastAsia="MS Gothic" w:hAnsi="MS Gothic" w:hint="eastAsia"/>
                    <w:szCs w:val="20"/>
                  </w:rPr>
                  <w:t>☐</w:t>
                </w:r>
              </w:sdtContent>
            </w:sdt>
            <w:r w:rsidR="005C41E7">
              <w:rPr>
                <w:szCs w:val="20"/>
              </w:rPr>
              <w:t xml:space="preserve"> Cleaning - policy/procedures</w:t>
            </w:r>
          </w:p>
          <w:p w14:paraId="758C1F51" w14:textId="318BE616" w:rsidR="005C41E7" w:rsidRDefault="00000000" w:rsidP="005F34BE">
            <w:pPr>
              <w:spacing w:after="0" w:line="240" w:lineRule="auto"/>
              <w:ind w:left="323" w:hanging="323"/>
              <w:rPr>
                <w:szCs w:val="20"/>
              </w:rPr>
            </w:pPr>
            <w:sdt>
              <w:sdtPr>
                <w:rPr>
                  <w:szCs w:val="20"/>
                </w:rPr>
                <w:id w:val="-751509019"/>
                <w14:checkbox>
                  <w14:checked w14:val="0"/>
                  <w14:checkedState w14:val="2612" w14:font="MS Gothic"/>
                  <w14:uncheckedState w14:val="2610" w14:font="MS Gothic"/>
                </w14:checkbox>
              </w:sdtPr>
              <w:sdtContent>
                <w:r w:rsidR="008D2124">
                  <w:rPr>
                    <w:rFonts w:ascii="MS Gothic" w:eastAsia="MS Gothic" w:hAnsi="MS Gothic" w:hint="eastAsia"/>
                    <w:szCs w:val="20"/>
                  </w:rPr>
                  <w:t>☐</w:t>
                </w:r>
              </w:sdtContent>
            </w:sdt>
            <w:r w:rsidR="005C41E7">
              <w:rPr>
                <w:szCs w:val="20"/>
              </w:rPr>
              <w:t xml:space="preserve"> Furniture/furnishings/equipment meets Australian Standards</w:t>
            </w:r>
          </w:p>
        </w:tc>
      </w:tr>
      <w:tr w:rsidR="005C41E7" w14:paraId="7235D9D7"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CE745AC" w14:textId="77777777" w:rsidR="005C41E7" w:rsidRDefault="005C41E7" w:rsidP="005F34BE">
            <w:pPr>
              <w:spacing w:line="276" w:lineRule="auto"/>
              <w:ind w:left="34"/>
            </w:pPr>
            <w:r>
              <w:t>Upkeep</w:t>
            </w:r>
          </w:p>
        </w:tc>
        <w:tc>
          <w:tcPr>
            <w:tcW w:w="66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F687EC0" w14:textId="77777777" w:rsidR="005C41E7" w:rsidRDefault="005C41E7" w:rsidP="005F34BE">
            <w:pPr>
              <w:spacing w:line="276" w:lineRule="auto"/>
              <w:ind w:left="34"/>
            </w:pPr>
            <w:r>
              <w:t>Element 3.1.2 Premises, furniture and equipment are safe, clean and well maintained.</w:t>
            </w:r>
          </w:p>
        </w:tc>
        <w:tc>
          <w:tcPr>
            <w:tcW w:w="595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6D3461F" w14:textId="77777777" w:rsidR="005C41E7" w:rsidRDefault="005C41E7" w:rsidP="005F34BE">
            <w:pPr>
              <w:spacing w:line="276" w:lineRule="auto"/>
              <w:rPr>
                <w:rFonts w:ascii="Arial" w:eastAsia="Times New Roman" w:hAnsi="Arial" w:cs="Times New Roman"/>
                <w:szCs w:val="20"/>
              </w:rPr>
            </w:pPr>
          </w:p>
        </w:tc>
      </w:tr>
      <w:tr w:rsidR="005C41E7" w14:paraId="074B88DF" w14:textId="77777777" w:rsidTr="00333482">
        <w:tc>
          <w:tcPr>
            <w:tcW w:w="1502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6F3115B" w14:textId="77777777" w:rsidR="005C41E7" w:rsidRDefault="005C41E7" w:rsidP="005F34BE">
            <w:pPr>
              <w:spacing w:after="0" w:line="240" w:lineRule="auto"/>
              <w:ind w:left="323" w:hanging="323"/>
              <w:rPr>
                <w:szCs w:val="20"/>
              </w:rPr>
            </w:pPr>
            <w:r>
              <w:rPr>
                <w:szCs w:val="20"/>
              </w:rPr>
              <w:t>Additional evidence I have sighted</w:t>
            </w:r>
          </w:p>
          <w:p w14:paraId="05ED9A77" w14:textId="77777777" w:rsidR="005C41E7" w:rsidRDefault="005C41E7" w:rsidP="005F34BE">
            <w:pPr>
              <w:spacing w:line="276" w:lineRule="auto"/>
              <w:rPr>
                <w:rFonts w:ascii="Arial" w:eastAsia="Times New Roman" w:hAnsi="Arial" w:cs="Times New Roman"/>
                <w:szCs w:val="20"/>
              </w:rPr>
            </w:pPr>
          </w:p>
        </w:tc>
      </w:tr>
      <w:tr w:rsidR="005C41E7" w14:paraId="010A3F9D"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9AAD"/>
            <w:hideMark/>
          </w:tcPr>
          <w:p w14:paraId="77CE8AFB" w14:textId="77777777" w:rsidR="005C41E7" w:rsidRDefault="005C41E7" w:rsidP="005F34BE">
            <w:pPr>
              <w:spacing w:line="276" w:lineRule="auto"/>
              <w:ind w:left="34"/>
              <w:rPr>
                <w:b/>
              </w:rPr>
            </w:pPr>
            <w:r>
              <w:rPr>
                <w:b/>
              </w:rPr>
              <w:t>Standard 3.2</w:t>
            </w:r>
          </w:p>
        </w:tc>
        <w:tc>
          <w:tcPr>
            <w:tcW w:w="12616"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9AAD"/>
            <w:hideMark/>
          </w:tcPr>
          <w:p w14:paraId="49B6B352" w14:textId="77777777" w:rsidR="005C41E7" w:rsidRDefault="005C41E7" w:rsidP="005F34BE">
            <w:pPr>
              <w:spacing w:line="276" w:lineRule="auto"/>
              <w:rPr>
                <w:b/>
              </w:rPr>
            </w:pPr>
            <w:r>
              <w:rPr>
                <w:b/>
              </w:rPr>
              <w:t xml:space="preserve">The service environment is inclusive, promotes competence and supports exploration and play-based learning. </w:t>
            </w:r>
          </w:p>
        </w:tc>
      </w:tr>
      <w:tr w:rsidR="005C41E7" w14:paraId="71224BB6" w14:textId="77777777" w:rsidTr="00333482">
        <w:trPr>
          <w:trHeight w:val="925"/>
        </w:trPr>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1370FF4" w14:textId="77777777" w:rsidR="005C41E7" w:rsidRDefault="005C41E7" w:rsidP="005F34BE">
            <w:pPr>
              <w:spacing w:line="276" w:lineRule="auto"/>
              <w:ind w:left="34"/>
            </w:pPr>
            <w:r>
              <w:t>Inclusive environment</w:t>
            </w:r>
          </w:p>
        </w:tc>
        <w:tc>
          <w:tcPr>
            <w:tcW w:w="66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86BB3AC" w14:textId="77777777" w:rsidR="005C41E7" w:rsidRDefault="005C41E7" w:rsidP="005F34BE">
            <w:pPr>
              <w:spacing w:line="276" w:lineRule="auto"/>
              <w:ind w:left="34"/>
            </w:pPr>
            <w:r>
              <w:t>Element 3.2.1 Outdoor and indoor spaces are organised and adapted to support every child’s participation and to engage every child in quality experiences in both built and natural environments.</w:t>
            </w:r>
          </w:p>
        </w:tc>
        <w:tc>
          <w:tcPr>
            <w:tcW w:w="595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6D89D05" w14:textId="2893ECC1" w:rsidR="005C41E7" w:rsidRDefault="00000000" w:rsidP="005F34BE">
            <w:pPr>
              <w:spacing w:after="0" w:line="240" w:lineRule="auto"/>
              <w:ind w:left="323" w:hanging="323"/>
              <w:rPr>
                <w:szCs w:val="20"/>
              </w:rPr>
            </w:pPr>
            <w:sdt>
              <w:sdtPr>
                <w:rPr>
                  <w:szCs w:val="20"/>
                </w:rPr>
                <w:id w:val="1959060723"/>
                <w14:checkbox>
                  <w14:checked w14:val="0"/>
                  <w14:checkedState w14:val="2612" w14:font="MS Gothic"/>
                  <w14:uncheckedState w14:val="2610" w14:font="MS Gothic"/>
                </w14:checkbox>
              </w:sdtPr>
              <w:sdtContent>
                <w:r w:rsidR="008D2124">
                  <w:rPr>
                    <w:rFonts w:ascii="MS Gothic" w:eastAsia="MS Gothic" w:hAnsi="MS Gothic" w:hint="eastAsia"/>
                    <w:szCs w:val="20"/>
                  </w:rPr>
                  <w:t>☐</w:t>
                </w:r>
              </w:sdtContent>
            </w:sdt>
            <w:r w:rsidR="005C41E7">
              <w:rPr>
                <w:szCs w:val="20"/>
              </w:rPr>
              <w:t xml:space="preserve"> Inclusion policy</w:t>
            </w:r>
          </w:p>
          <w:p w14:paraId="0F0C97A5" w14:textId="48885455" w:rsidR="005C41E7" w:rsidRDefault="00000000" w:rsidP="005F34BE">
            <w:pPr>
              <w:spacing w:after="0" w:line="240" w:lineRule="auto"/>
              <w:ind w:left="323" w:hanging="323"/>
            </w:pPr>
            <w:sdt>
              <w:sdtPr>
                <w:rPr>
                  <w:szCs w:val="20"/>
                </w:rPr>
                <w:id w:val="-2090452335"/>
                <w14:checkbox>
                  <w14:checked w14:val="0"/>
                  <w14:checkedState w14:val="2612" w14:font="MS Gothic"/>
                  <w14:uncheckedState w14:val="2610" w14:font="MS Gothic"/>
                </w14:checkbox>
              </w:sdtPr>
              <w:sdtContent>
                <w:r w:rsidR="008D2124">
                  <w:rPr>
                    <w:rFonts w:ascii="MS Gothic" w:eastAsia="MS Gothic" w:hAnsi="MS Gothic" w:hint="eastAsia"/>
                    <w:szCs w:val="20"/>
                  </w:rPr>
                  <w:t>☐</w:t>
                </w:r>
              </w:sdtContent>
            </w:sdt>
            <w:r w:rsidR="005C41E7">
              <w:rPr>
                <w:szCs w:val="20"/>
              </w:rPr>
              <w:t xml:space="preserve"> Curriculum/programs</w:t>
            </w:r>
          </w:p>
        </w:tc>
      </w:tr>
      <w:tr w:rsidR="005C41E7" w14:paraId="232DB45B"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BBF7CDA" w14:textId="77777777" w:rsidR="005C41E7" w:rsidRDefault="005C41E7" w:rsidP="005F34BE">
            <w:pPr>
              <w:spacing w:line="276" w:lineRule="auto"/>
              <w:ind w:left="34"/>
            </w:pPr>
            <w:r>
              <w:t>Resources support play-based learning</w:t>
            </w:r>
          </w:p>
        </w:tc>
        <w:tc>
          <w:tcPr>
            <w:tcW w:w="66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C259B3A" w14:textId="77777777" w:rsidR="005C41E7" w:rsidRDefault="005C41E7" w:rsidP="005F34BE">
            <w:pPr>
              <w:spacing w:line="276" w:lineRule="auto"/>
              <w:ind w:left="34"/>
            </w:pPr>
            <w:r>
              <w:t>Element 3.2.2 Resources, materials and equipment allow for multiple uses, are sufficient in number, and enable every child to engage in play-based learning.</w:t>
            </w:r>
          </w:p>
        </w:tc>
        <w:tc>
          <w:tcPr>
            <w:tcW w:w="5954" w:type="dxa"/>
            <w:vMerge w:val="restar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9C0C65B" w14:textId="4752CE44" w:rsidR="005C41E7" w:rsidRDefault="00000000" w:rsidP="005F34BE">
            <w:pPr>
              <w:spacing w:after="0" w:line="240" w:lineRule="auto"/>
              <w:ind w:left="323" w:hanging="323"/>
              <w:rPr>
                <w:szCs w:val="20"/>
              </w:rPr>
            </w:pPr>
            <w:sdt>
              <w:sdtPr>
                <w:rPr>
                  <w:szCs w:val="20"/>
                </w:rPr>
                <w:id w:val="1766340891"/>
                <w14:checkbox>
                  <w14:checked w14:val="0"/>
                  <w14:checkedState w14:val="2612" w14:font="MS Gothic"/>
                  <w14:uncheckedState w14:val="2610" w14:font="MS Gothic"/>
                </w14:checkbox>
              </w:sdtPr>
              <w:sdtContent>
                <w:r w:rsidR="008D2124">
                  <w:rPr>
                    <w:rFonts w:ascii="MS Gothic" w:eastAsia="MS Gothic" w:hAnsi="MS Gothic" w:hint="eastAsia"/>
                    <w:szCs w:val="20"/>
                  </w:rPr>
                  <w:t>☐</w:t>
                </w:r>
              </w:sdtContent>
            </w:sdt>
            <w:r w:rsidR="005C41E7">
              <w:rPr>
                <w:szCs w:val="20"/>
              </w:rPr>
              <w:t xml:space="preserve"> Sustainability – policy/procedures</w:t>
            </w:r>
          </w:p>
          <w:p w14:paraId="13865313" w14:textId="77777777" w:rsidR="005C41E7" w:rsidRDefault="005C41E7" w:rsidP="005F34BE">
            <w:pPr>
              <w:spacing w:line="276" w:lineRule="auto"/>
              <w:ind w:left="34"/>
            </w:pPr>
          </w:p>
        </w:tc>
      </w:tr>
      <w:tr w:rsidR="005C41E7" w14:paraId="469AB7B0" w14:textId="77777777" w:rsidTr="00333482">
        <w:tc>
          <w:tcPr>
            <w:tcW w:w="2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B6CC03B" w14:textId="77777777" w:rsidR="005C41E7" w:rsidRDefault="005C41E7" w:rsidP="005F34BE">
            <w:pPr>
              <w:spacing w:line="276" w:lineRule="auto"/>
              <w:ind w:left="34"/>
            </w:pPr>
            <w:r>
              <w:t>Environmentally responsible</w:t>
            </w:r>
          </w:p>
        </w:tc>
        <w:tc>
          <w:tcPr>
            <w:tcW w:w="66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617619E" w14:textId="77777777" w:rsidR="005C41E7" w:rsidRDefault="005C41E7" w:rsidP="005F34BE">
            <w:pPr>
              <w:spacing w:line="276" w:lineRule="auto"/>
              <w:ind w:left="34"/>
            </w:pPr>
            <w:r>
              <w:t>Element 3.2.3 The service cares for the environment and supports children to become environmentally responsible.</w:t>
            </w:r>
          </w:p>
        </w:tc>
        <w:tc>
          <w:tcPr>
            <w:tcW w:w="595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A089721" w14:textId="77777777" w:rsidR="005C41E7" w:rsidRDefault="005C41E7" w:rsidP="005F34BE">
            <w:pPr>
              <w:spacing w:line="276" w:lineRule="auto"/>
              <w:rPr>
                <w:rFonts w:ascii="Arial" w:eastAsia="Times New Roman" w:hAnsi="Arial" w:cs="Times New Roman"/>
              </w:rPr>
            </w:pPr>
          </w:p>
        </w:tc>
      </w:tr>
      <w:tr w:rsidR="005C41E7" w14:paraId="60569B5D" w14:textId="77777777" w:rsidTr="00333482">
        <w:tc>
          <w:tcPr>
            <w:tcW w:w="1502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885A797" w14:textId="4F9B90B7" w:rsidR="005C41E7" w:rsidRDefault="005C41E7" w:rsidP="005F34BE">
            <w:pPr>
              <w:spacing w:after="0" w:line="240" w:lineRule="auto"/>
              <w:ind w:left="323" w:hanging="323"/>
              <w:rPr>
                <w:szCs w:val="20"/>
              </w:rPr>
            </w:pPr>
            <w:r>
              <w:rPr>
                <w:szCs w:val="20"/>
              </w:rPr>
              <w:t>Additional evidence I have sighted</w:t>
            </w:r>
            <w:r w:rsidR="001E5D82">
              <w:rPr>
                <w:szCs w:val="20"/>
              </w:rPr>
              <w:t>/gathered.</w:t>
            </w:r>
          </w:p>
          <w:p w14:paraId="78BCA338" w14:textId="77777777" w:rsidR="005C41E7" w:rsidRDefault="00E10F69" w:rsidP="005F34BE">
            <w:pPr>
              <w:spacing w:line="276" w:lineRule="auto"/>
            </w:pPr>
            <w:r w:rsidRPr="00287488">
              <w:rPr>
                <w:rFonts w:eastAsiaTheme="minorEastAsia"/>
              </w:rPr>
              <w:fldChar w:fldCharType="begin">
                <w:ffData>
                  <w:name w:val="Text1"/>
                  <w:enabled/>
                  <w:calcOnExit w:val="0"/>
                  <w:textInput/>
                </w:ffData>
              </w:fldChar>
            </w:r>
            <w:r w:rsidRPr="00287488">
              <w:instrText xml:space="preserve"> FORMTEXT </w:instrText>
            </w:r>
            <w:r w:rsidRPr="00287488">
              <w:rPr>
                <w:rFonts w:eastAsiaTheme="minorEastAsia"/>
              </w:rPr>
            </w:r>
            <w:r w:rsidRPr="00287488">
              <w:rPr>
                <w:rFonts w:eastAsiaTheme="minorEastAsia"/>
              </w:rPr>
              <w:fldChar w:fldCharType="separate"/>
            </w:r>
            <w:r w:rsidRPr="00287488">
              <w:t> </w:t>
            </w:r>
            <w:r w:rsidRPr="00287488">
              <w:t> </w:t>
            </w:r>
            <w:r w:rsidRPr="00287488">
              <w:t> </w:t>
            </w:r>
            <w:r w:rsidRPr="00287488">
              <w:t> </w:t>
            </w:r>
            <w:r w:rsidRPr="00287488">
              <w:t> </w:t>
            </w:r>
            <w:r w:rsidRPr="00287488">
              <w:fldChar w:fldCharType="end"/>
            </w:r>
          </w:p>
          <w:p w14:paraId="7A7B1EB9" w14:textId="2163478D" w:rsidR="00E10F69" w:rsidRDefault="00E10F69" w:rsidP="005F34BE">
            <w:pPr>
              <w:spacing w:line="276" w:lineRule="auto"/>
              <w:rPr>
                <w:rFonts w:ascii="Arial" w:eastAsia="Times New Roman" w:hAnsi="Arial" w:cs="Times New Roman"/>
              </w:rPr>
            </w:pPr>
          </w:p>
        </w:tc>
      </w:tr>
    </w:tbl>
    <w:p w14:paraId="508FC0EB" w14:textId="62A8434D" w:rsidR="00A65DC3" w:rsidRDefault="00D60577" w:rsidP="00F9598C">
      <w:pPr>
        <w:pStyle w:val="Heading3GSA"/>
        <w:spacing w:after="0"/>
        <w:ind w:left="142"/>
      </w:pPr>
      <w:r w:rsidRPr="00C72273">
        <w:t>Practices that meet or exceed the expectations of the NQ</w:t>
      </w:r>
      <w:bookmarkStart w:id="26" w:name="_Hlk70593722"/>
      <w:r w:rsidRPr="00C72273">
        <w:t>S</w:t>
      </w:r>
      <w:bookmarkEnd w:id="26"/>
    </w:p>
    <w:p w14:paraId="4D4A5C03" w14:textId="67C2C991" w:rsidR="00D60577" w:rsidRPr="00A65DC3" w:rsidRDefault="00A65DC3" w:rsidP="00F9598C">
      <w:pPr>
        <w:pStyle w:val="NormalGSA"/>
        <w:spacing w:before="0" w:after="120"/>
        <w:ind w:left="142"/>
        <w:rPr>
          <w:rFonts w:ascii="Arial" w:hAnsi="Arial" w:cs="Arial"/>
          <w:b/>
          <w:bCs/>
          <w:color w:val="1F3864" w:themeColor="accent1" w:themeShade="80"/>
          <w:sz w:val="28"/>
          <w:szCs w:val="28"/>
        </w:rPr>
      </w:pPr>
      <w:r w:rsidRPr="00A65DC3">
        <w:rPr>
          <w:rStyle w:val="Heading4GSAChar"/>
        </w:rPr>
        <w:t>Quality Area 3: Service strengths</w:t>
      </w:r>
      <w:r w:rsidR="00D60577" w:rsidRPr="0096764D">
        <w:t xml:space="preserve"> </w:t>
      </w:r>
      <w:r w:rsidR="000A2B87" w:rsidRPr="00546159">
        <w:rPr>
          <w:color w:val="auto"/>
        </w:rPr>
        <w:t xml:space="preserve">(use the evidence you have collected in </w:t>
      </w:r>
      <w:r w:rsidR="000A2B87">
        <w:rPr>
          <w:color w:val="auto"/>
        </w:rPr>
        <w:t>previous tasks</w:t>
      </w:r>
      <w:r w:rsidR="000A2B87" w:rsidRPr="00546159">
        <w:rPr>
          <w:color w:val="auto"/>
        </w:rPr>
        <w:t>)</w:t>
      </w:r>
    </w:p>
    <w:tbl>
      <w:tblPr>
        <w:tblStyle w:val="TableGrid"/>
        <w:tblW w:w="15026" w:type="dxa"/>
        <w:tblInd w:w="13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026"/>
      </w:tblGrid>
      <w:tr w:rsidR="00D60577" w:rsidRPr="003E4A84" w14:paraId="2D987B8B" w14:textId="77777777" w:rsidTr="00333482">
        <w:trPr>
          <w:trHeight w:val="2679"/>
        </w:trPr>
        <w:tc>
          <w:tcPr>
            <w:tcW w:w="15026" w:type="dxa"/>
          </w:tcPr>
          <w:p w14:paraId="38B8BE8D" w14:textId="2E5C848D" w:rsidR="00D60577" w:rsidRPr="00C72273" w:rsidRDefault="00FD50FE" w:rsidP="00EC3FE2">
            <w:pPr>
              <w:spacing w:after="200"/>
              <w:rPr>
                <w:sz w:val="28"/>
                <w:szCs w:val="28"/>
              </w:rPr>
            </w:pPr>
            <w:r w:rsidRPr="00C72273">
              <w:rPr>
                <w:sz w:val="24"/>
                <w:szCs w:val="24"/>
              </w:rPr>
              <w:t>Summarise strengths identified in the self-assessment process. (Delete if not required.]</w:t>
            </w:r>
          </w:p>
          <w:p w14:paraId="2272EA6F" w14:textId="2E2ECB93" w:rsidR="00D60577" w:rsidRPr="003E4A84" w:rsidRDefault="00E10F69" w:rsidP="00EC3FE2">
            <w:pPr>
              <w:rPr>
                <w:b/>
                <w:bCs/>
                <w:sz w:val="28"/>
                <w:szCs w:val="28"/>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fldChar w:fldCharType="end"/>
            </w:r>
          </w:p>
        </w:tc>
      </w:tr>
    </w:tbl>
    <w:p w14:paraId="532DE2F8" w14:textId="587E9B8A" w:rsidR="00C72273" w:rsidRDefault="00C72273" w:rsidP="0096764D">
      <w:pPr>
        <w:pStyle w:val="Heading2GSA"/>
      </w:pPr>
    </w:p>
    <w:p w14:paraId="0C21F326" w14:textId="77777777" w:rsidR="00C72273" w:rsidRDefault="00C72273">
      <w:pPr>
        <w:rPr>
          <w:rFonts w:ascii="Arial" w:eastAsiaTheme="majorEastAsia" w:hAnsi="Arial" w:cs="Arial"/>
          <w:b/>
          <w:bCs/>
          <w:color w:val="1F3864" w:themeColor="accent1" w:themeShade="80"/>
          <w:sz w:val="32"/>
          <w:szCs w:val="32"/>
        </w:rPr>
      </w:pPr>
      <w:r>
        <w:br w:type="page"/>
      </w:r>
    </w:p>
    <w:p w14:paraId="4DC84775" w14:textId="6FED32A6" w:rsidR="00D60577" w:rsidRPr="0096764D" w:rsidRDefault="00D60577" w:rsidP="00F9598C">
      <w:pPr>
        <w:pStyle w:val="Heading2GSA"/>
        <w:ind w:left="142"/>
      </w:pPr>
      <w:r w:rsidRPr="0096764D">
        <w:t>Continuous improvement opportunities</w:t>
      </w:r>
    </w:p>
    <w:p w14:paraId="176A23AE" w14:textId="20B380F5" w:rsidR="00D60577" w:rsidRDefault="00D60577" w:rsidP="00F9598C">
      <w:pPr>
        <w:pStyle w:val="Heading4GSA"/>
        <w:ind w:left="142"/>
      </w:pPr>
      <w:r w:rsidRPr="0096764D">
        <w:t xml:space="preserve">Quality </w:t>
      </w:r>
      <w:r w:rsidR="00630C74">
        <w:t>A</w:t>
      </w:r>
      <w:r w:rsidRPr="0096764D">
        <w:t>rea 3: Areas for improvement</w:t>
      </w:r>
    </w:p>
    <w:p w14:paraId="2166ECF4" w14:textId="1A981CD8" w:rsidR="000A2B87" w:rsidRPr="0096764D" w:rsidRDefault="000A2B87" w:rsidP="00F9598C">
      <w:pPr>
        <w:pStyle w:val="NormalGSA"/>
        <w:spacing w:after="120"/>
        <w:ind w:left="142"/>
      </w:pPr>
      <w:r>
        <w:t xml:space="preserve">Please identify and list at least one standard/element from your previous task and suggest one way that you wish to improve that relates to QA2. </w:t>
      </w:r>
    </w:p>
    <w:tbl>
      <w:tblPr>
        <w:tblW w:w="15026" w:type="dxa"/>
        <w:tblInd w:w="13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85" w:type="dxa"/>
          <w:bottom w:w="85" w:type="dxa"/>
        </w:tblCellMar>
        <w:tblLook w:val="00A0" w:firstRow="1" w:lastRow="0" w:firstColumn="1" w:lastColumn="0" w:noHBand="0" w:noVBand="0"/>
      </w:tblPr>
      <w:tblGrid>
        <w:gridCol w:w="1956"/>
        <w:gridCol w:w="13070"/>
      </w:tblGrid>
      <w:tr w:rsidR="00D60577" w:rsidRPr="003E4A84" w14:paraId="14C0742A" w14:textId="77777777" w:rsidTr="00F9598C">
        <w:trPr>
          <w:trHeight w:val="615"/>
        </w:trPr>
        <w:tc>
          <w:tcPr>
            <w:tcW w:w="1956" w:type="dxa"/>
            <w:shd w:val="clear" w:color="auto" w:fill="E991A5"/>
          </w:tcPr>
          <w:p w14:paraId="5DE78B52" w14:textId="77777777" w:rsidR="00D60577" w:rsidRPr="003E4A84" w:rsidRDefault="00D60577" w:rsidP="00EC3FE2">
            <w:pPr>
              <w:spacing w:before="100" w:after="100"/>
              <w:jc w:val="center"/>
              <w:rPr>
                <w:b/>
                <w:bCs/>
                <w:sz w:val="24"/>
                <w:szCs w:val="24"/>
              </w:rPr>
            </w:pPr>
            <w:r w:rsidRPr="003E4A84">
              <w:rPr>
                <w:b/>
                <w:bCs/>
                <w:sz w:val="24"/>
                <w:szCs w:val="24"/>
              </w:rPr>
              <w:t xml:space="preserve">Standard or </w:t>
            </w:r>
            <w:r>
              <w:rPr>
                <w:b/>
                <w:bCs/>
                <w:sz w:val="24"/>
                <w:szCs w:val="24"/>
              </w:rPr>
              <w:t>e</w:t>
            </w:r>
            <w:r w:rsidRPr="003E4A84">
              <w:rPr>
                <w:b/>
                <w:bCs/>
                <w:sz w:val="24"/>
                <w:szCs w:val="24"/>
              </w:rPr>
              <w:t>lement</w:t>
            </w:r>
          </w:p>
        </w:tc>
        <w:tc>
          <w:tcPr>
            <w:tcW w:w="13070" w:type="dxa"/>
            <w:shd w:val="clear" w:color="auto" w:fill="E991A5"/>
          </w:tcPr>
          <w:p w14:paraId="45F890AD" w14:textId="77777777" w:rsidR="00D60577" w:rsidRDefault="00D60577" w:rsidP="00EC3FE2">
            <w:pPr>
              <w:spacing w:before="100" w:after="100"/>
              <w:jc w:val="center"/>
              <w:rPr>
                <w:b/>
                <w:bCs/>
                <w:sz w:val="24"/>
                <w:szCs w:val="24"/>
              </w:rPr>
            </w:pPr>
            <w:r>
              <w:rPr>
                <w:b/>
                <w:bCs/>
                <w:sz w:val="24"/>
                <w:szCs w:val="24"/>
              </w:rPr>
              <w:t>Suggested a</w:t>
            </w:r>
            <w:r w:rsidRPr="003E4A84">
              <w:rPr>
                <w:b/>
                <w:bCs/>
                <w:sz w:val="24"/>
                <w:szCs w:val="24"/>
              </w:rPr>
              <w:t>reas for improvement as identified in self-assessment</w:t>
            </w:r>
          </w:p>
          <w:p w14:paraId="16D8C313" w14:textId="6096ED99" w:rsidR="000A2B87" w:rsidRPr="003E4A84" w:rsidRDefault="000A2B87" w:rsidP="00EC3FE2">
            <w:pPr>
              <w:spacing w:before="100" w:after="100"/>
              <w:jc w:val="center"/>
              <w:rPr>
                <w:b/>
                <w:bCs/>
                <w:sz w:val="24"/>
                <w:szCs w:val="24"/>
              </w:rPr>
            </w:pPr>
            <w:r>
              <w:rPr>
                <w:b/>
                <w:bCs/>
                <w:sz w:val="24"/>
                <w:szCs w:val="24"/>
              </w:rPr>
              <w:t>(Please ensure include at least one area of improvement)</w:t>
            </w:r>
          </w:p>
        </w:tc>
      </w:tr>
    </w:tbl>
    <w:tbl>
      <w:tblPr>
        <w:tblStyle w:val="TableGrid"/>
        <w:tblW w:w="15026" w:type="dxa"/>
        <w:tblInd w:w="13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56"/>
        <w:gridCol w:w="13070"/>
      </w:tblGrid>
      <w:tr w:rsidR="00E10F69" w:rsidRPr="003E4A84" w14:paraId="62DBBCD9" w14:textId="77777777" w:rsidTr="00E10F69">
        <w:trPr>
          <w:trHeight w:val="1134"/>
        </w:trPr>
        <w:tc>
          <w:tcPr>
            <w:tcW w:w="1956" w:type="dxa"/>
          </w:tcPr>
          <w:p w14:paraId="363534F1" w14:textId="58DCF79A" w:rsidR="00E10F69" w:rsidRPr="003E4A84" w:rsidRDefault="00E10F69" w:rsidP="00E10F69">
            <w:pPr>
              <w:rPr>
                <w:bCs/>
                <w:sz w:val="24"/>
                <w:szCs w:val="24"/>
              </w:rPr>
            </w:pPr>
            <w:r w:rsidRPr="00BA1219">
              <w:fldChar w:fldCharType="begin">
                <w:ffData>
                  <w:name w:val="Text1"/>
                  <w:enabled/>
                  <w:calcOnExit w:val="0"/>
                  <w:textInput/>
                </w:ffData>
              </w:fldChar>
            </w:r>
            <w:r w:rsidRPr="00BA1219">
              <w:instrText xml:space="preserve"> FORMTEXT </w:instrText>
            </w:r>
            <w:r w:rsidRPr="00BA1219">
              <w:fldChar w:fldCharType="separate"/>
            </w:r>
            <w:r w:rsidRPr="00BA1219">
              <w:t> </w:t>
            </w:r>
            <w:r w:rsidRPr="00BA1219">
              <w:t> </w:t>
            </w:r>
            <w:r w:rsidRPr="00BA1219">
              <w:t> </w:t>
            </w:r>
            <w:r w:rsidRPr="00BA1219">
              <w:t> </w:t>
            </w:r>
            <w:r w:rsidRPr="00BA1219">
              <w:t> </w:t>
            </w:r>
            <w:r w:rsidRPr="00BA1219">
              <w:fldChar w:fldCharType="end"/>
            </w:r>
          </w:p>
        </w:tc>
        <w:tc>
          <w:tcPr>
            <w:tcW w:w="13070" w:type="dxa"/>
          </w:tcPr>
          <w:p w14:paraId="7ABDEA8A" w14:textId="3CE2EE68" w:rsidR="00E10F69" w:rsidRPr="003E4A84" w:rsidRDefault="00E10F69" w:rsidP="00E10F69">
            <w:pPr>
              <w:rPr>
                <w:bCs/>
                <w:sz w:val="24"/>
                <w:szCs w:val="24"/>
              </w:rPr>
            </w:pPr>
            <w:r w:rsidRPr="00BA1219">
              <w:fldChar w:fldCharType="begin">
                <w:ffData>
                  <w:name w:val="Text1"/>
                  <w:enabled/>
                  <w:calcOnExit w:val="0"/>
                  <w:textInput/>
                </w:ffData>
              </w:fldChar>
            </w:r>
            <w:r w:rsidRPr="00BA1219">
              <w:instrText xml:space="preserve"> FORMTEXT </w:instrText>
            </w:r>
            <w:r w:rsidRPr="00BA1219">
              <w:fldChar w:fldCharType="separate"/>
            </w:r>
            <w:r w:rsidRPr="00BA1219">
              <w:t> </w:t>
            </w:r>
            <w:r w:rsidRPr="00BA1219">
              <w:t> </w:t>
            </w:r>
            <w:r w:rsidRPr="00BA1219">
              <w:t> </w:t>
            </w:r>
            <w:r w:rsidRPr="00BA1219">
              <w:t> </w:t>
            </w:r>
            <w:r w:rsidRPr="00BA1219">
              <w:t> </w:t>
            </w:r>
            <w:r w:rsidRPr="00BA1219">
              <w:fldChar w:fldCharType="end"/>
            </w:r>
          </w:p>
        </w:tc>
      </w:tr>
      <w:tr w:rsidR="00E10F69" w:rsidRPr="003E4A84" w14:paraId="30A8B0BD" w14:textId="77777777" w:rsidTr="00E10F69">
        <w:trPr>
          <w:trHeight w:val="1134"/>
        </w:trPr>
        <w:tc>
          <w:tcPr>
            <w:tcW w:w="1956" w:type="dxa"/>
          </w:tcPr>
          <w:p w14:paraId="22E8AF78" w14:textId="3013A171" w:rsidR="00E10F69" w:rsidRPr="003E4A84" w:rsidRDefault="00E10F69" w:rsidP="00E10F69">
            <w:pPr>
              <w:rPr>
                <w:bCs/>
                <w:sz w:val="24"/>
                <w:szCs w:val="24"/>
              </w:rPr>
            </w:pPr>
            <w:r w:rsidRPr="00BA1219">
              <w:fldChar w:fldCharType="begin">
                <w:ffData>
                  <w:name w:val="Text1"/>
                  <w:enabled/>
                  <w:calcOnExit w:val="0"/>
                  <w:textInput/>
                </w:ffData>
              </w:fldChar>
            </w:r>
            <w:r w:rsidRPr="00BA1219">
              <w:instrText xml:space="preserve"> FORMTEXT </w:instrText>
            </w:r>
            <w:r w:rsidRPr="00BA1219">
              <w:fldChar w:fldCharType="separate"/>
            </w:r>
            <w:r w:rsidRPr="00BA1219">
              <w:t> </w:t>
            </w:r>
            <w:r w:rsidRPr="00BA1219">
              <w:t> </w:t>
            </w:r>
            <w:r w:rsidRPr="00BA1219">
              <w:t> </w:t>
            </w:r>
            <w:r w:rsidRPr="00BA1219">
              <w:t> </w:t>
            </w:r>
            <w:r w:rsidRPr="00BA1219">
              <w:t> </w:t>
            </w:r>
            <w:r w:rsidRPr="00BA1219">
              <w:fldChar w:fldCharType="end"/>
            </w:r>
          </w:p>
        </w:tc>
        <w:tc>
          <w:tcPr>
            <w:tcW w:w="13070" w:type="dxa"/>
          </w:tcPr>
          <w:p w14:paraId="58E6FDEF" w14:textId="68E0DBBA" w:rsidR="00E10F69" w:rsidRPr="003E4A84" w:rsidRDefault="00E10F69" w:rsidP="00E10F69">
            <w:pPr>
              <w:rPr>
                <w:bCs/>
                <w:sz w:val="24"/>
                <w:szCs w:val="24"/>
              </w:rPr>
            </w:pPr>
            <w:r w:rsidRPr="00BA1219">
              <w:fldChar w:fldCharType="begin">
                <w:ffData>
                  <w:name w:val="Text1"/>
                  <w:enabled/>
                  <w:calcOnExit w:val="0"/>
                  <w:textInput/>
                </w:ffData>
              </w:fldChar>
            </w:r>
            <w:r w:rsidRPr="00BA1219">
              <w:instrText xml:space="preserve"> FORMTEXT </w:instrText>
            </w:r>
            <w:r w:rsidRPr="00BA1219">
              <w:fldChar w:fldCharType="separate"/>
            </w:r>
            <w:r w:rsidRPr="00BA1219">
              <w:t> </w:t>
            </w:r>
            <w:r w:rsidRPr="00BA1219">
              <w:t> </w:t>
            </w:r>
            <w:r w:rsidRPr="00BA1219">
              <w:t> </w:t>
            </w:r>
            <w:r w:rsidRPr="00BA1219">
              <w:t> </w:t>
            </w:r>
            <w:r w:rsidRPr="00BA1219">
              <w:t> </w:t>
            </w:r>
            <w:r w:rsidRPr="00BA1219">
              <w:fldChar w:fldCharType="end"/>
            </w:r>
          </w:p>
        </w:tc>
      </w:tr>
      <w:tr w:rsidR="00E10F69" w:rsidRPr="003E4A84" w14:paraId="7364ADA8" w14:textId="77777777" w:rsidTr="00E10F69">
        <w:trPr>
          <w:trHeight w:val="1134"/>
        </w:trPr>
        <w:tc>
          <w:tcPr>
            <w:tcW w:w="1956" w:type="dxa"/>
          </w:tcPr>
          <w:p w14:paraId="52910040" w14:textId="7C25455D" w:rsidR="00E10F69" w:rsidRPr="003E4A84" w:rsidRDefault="00E10F69" w:rsidP="00E10F69">
            <w:pPr>
              <w:rPr>
                <w:bCs/>
                <w:sz w:val="24"/>
                <w:szCs w:val="24"/>
              </w:rPr>
            </w:pPr>
            <w:r w:rsidRPr="00BA1219">
              <w:fldChar w:fldCharType="begin">
                <w:ffData>
                  <w:name w:val="Text1"/>
                  <w:enabled/>
                  <w:calcOnExit w:val="0"/>
                  <w:textInput/>
                </w:ffData>
              </w:fldChar>
            </w:r>
            <w:r w:rsidRPr="00BA1219">
              <w:instrText xml:space="preserve"> FORMTEXT </w:instrText>
            </w:r>
            <w:r w:rsidRPr="00BA1219">
              <w:fldChar w:fldCharType="separate"/>
            </w:r>
            <w:r w:rsidRPr="00BA1219">
              <w:t> </w:t>
            </w:r>
            <w:r w:rsidRPr="00BA1219">
              <w:t> </w:t>
            </w:r>
            <w:r w:rsidRPr="00BA1219">
              <w:t> </w:t>
            </w:r>
            <w:r w:rsidRPr="00BA1219">
              <w:t> </w:t>
            </w:r>
            <w:r w:rsidRPr="00BA1219">
              <w:t> </w:t>
            </w:r>
            <w:r w:rsidRPr="00BA1219">
              <w:fldChar w:fldCharType="end"/>
            </w:r>
          </w:p>
        </w:tc>
        <w:tc>
          <w:tcPr>
            <w:tcW w:w="13070" w:type="dxa"/>
          </w:tcPr>
          <w:p w14:paraId="299C7C98" w14:textId="155A6782" w:rsidR="00E10F69" w:rsidRPr="003E4A84" w:rsidRDefault="00E10F69" w:rsidP="00E10F69">
            <w:pPr>
              <w:rPr>
                <w:bCs/>
                <w:sz w:val="24"/>
                <w:szCs w:val="24"/>
              </w:rPr>
            </w:pPr>
            <w:r w:rsidRPr="00BA1219">
              <w:fldChar w:fldCharType="begin">
                <w:ffData>
                  <w:name w:val="Text1"/>
                  <w:enabled/>
                  <w:calcOnExit w:val="0"/>
                  <w:textInput/>
                </w:ffData>
              </w:fldChar>
            </w:r>
            <w:r w:rsidRPr="00BA1219">
              <w:instrText xml:space="preserve"> FORMTEXT </w:instrText>
            </w:r>
            <w:r w:rsidRPr="00BA1219">
              <w:fldChar w:fldCharType="separate"/>
            </w:r>
            <w:r w:rsidRPr="00BA1219">
              <w:t> </w:t>
            </w:r>
            <w:r w:rsidRPr="00BA1219">
              <w:t> </w:t>
            </w:r>
            <w:r w:rsidRPr="00BA1219">
              <w:t> </w:t>
            </w:r>
            <w:r w:rsidRPr="00BA1219">
              <w:t> </w:t>
            </w:r>
            <w:r w:rsidRPr="00BA1219">
              <w:t> </w:t>
            </w:r>
            <w:r w:rsidRPr="00BA1219">
              <w:fldChar w:fldCharType="end"/>
            </w:r>
          </w:p>
        </w:tc>
      </w:tr>
    </w:tbl>
    <w:p w14:paraId="7866E915" w14:textId="77777777" w:rsidR="00D60577" w:rsidRDefault="00D60577" w:rsidP="00D60577">
      <w:pPr>
        <w:rPr>
          <w:bCs/>
          <w:sz w:val="24"/>
          <w:szCs w:val="24"/>
        </w:rPr>
        <w:sectPr w:rsidR="00D60577" w:rsidSect="00625902">
          <w:headerReference w:type="default" r:id="rId43"/>
          <w:footerReference w:type="default" r:id="rId44"/>
          <w:type w:val="continuous"/>
          <w:pgSz w:w="16838" w:h="11906" w:orient="landscape"/>
          <w:pgMar w:top="851" w:right="851" w:bottom="851" w:left="851" w:header="283" w:footer="709" w:gutter="0"/>
          <w:cols w:space="708"/>
          <w:docGrid w:linePitch="360"/>
        </w:sectPr>
      </w:pPr>
    </w:p>
    <w:p w14:paraId="3D2C5A6C" w14:textId="77777777" w:rsidR="006B679A" w:rsidRDefault="006B679A">
      <w:pPr>
        <w:rPr>
          <w:rFonts w:ascii="Arial" w:eastAsiaTheme="majorEastAsia" w:hAnsi="Arial" w:cs="Arial"/>
          <w:b/>
          <w:bCs/>
          <w:color w:val="1F3864" w:themeColor="accent1" w:themeShade="80"/>
          <w:sz w:val="32"/>
          <w:szCs w:val="32"/>
        </w:rPr>
      </w:pPr>
      <w:r>
        <w:br w:type="page"/>
      </w:r>
    </w:p>
    <w:p w14:paraId="243CA899" w14:textId="77C434D9" w:rsidR="00C22FC1" w:rsidRDefault="00C22FC1" w:rsidP="007037F6">
      <w:pPr>
        <w:pStyle w:val="Heading2GSA"/>
      </w:pPr>
      <w:r>
        <w:t xml:space="preserve">National Law and National Regulations underpinning Quality Area 3 </w:t>
      </w:r>
    </w:p>
    <w:p w14:paraId="461CAB15" w14:textId="77777777" w:rsidR="00C22FC1" w:rsidRDefault="00C22FC1" w:rsidP="00A65DC3">
      <w:pPr>
        <w:pStyle w:val="NormalGSA"/>
        <w:spacing w:after="120"/>
        <w:rPr>
          <w:b/>
          <w:color w:val="44546A" w:themeColor="text2"/>
        </w:rPr>
      </w:pPr>
      <w:r>
        <w:t xml:space="preserve">The table below shows the sections of the National Law and National Regulations underpinning Quality Area 3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 </w:t>
      </w:r>
    </w:p>
    <w:tbl>
      <w:tblPr>
        <w:tblW w:w="14884" w:type="dxa"/>
        <w:tblInd w:w="-5"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108" w:type="dxa"/>
          <w:bottom w:w="108" w:type="dxa"/>
        </w:tblCellMar>
        <w:tblLook w:val="04A0" w:firstRow="1" w:lastRow="0" w:firstColumn="1" w:lastColumn="0" w:noHBand="0" w:noVBand="1"/>
      </w:tblPr>
      <w:tblGrid>
        <w:gridCol w:w="2607"/>
        <w:gridCol w:w="9442"/>
        <w:gridCol w:w="2835"/>
      </w:tblGrid>
      <w:tr w:rsidR="00C22FC1" w14:paraId="7D39B65D" w14:textId="77777777" w:rsidTr="00F9598C">
        <w:tc>
          <w:tcPr>
            <w:tcW w:w="120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54DC12A1" w14:textId="77777777" w:rsidR="00C22FC1" w:rsidRPr="006B679A" w:rsidRDefault="00C22FC1">
            <w:pPr>
              <w:keepNext/>
              <w:spacing w:line="276" w:lineRule="auto"/>
              <w:rPr>
                <w:rFonts w:cstheme="minorHAnsi"/>
                <w:b/>
                <w:sz w:val="24"/>
                <w:szCs w:val="24"/>
              </w:rPr>
            </w:pPr>
            <w:r w:rsidRPr="006B679A">
              <w:rPr>
                <w:rFonts w:cstheme="minorHAnsi"/>
                <w:b/>
                <w:sz w:val="24"/>
                <w:szCs w:val="24"/>
              </w:rPr>
              <w:t>National Law and National Regulations</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19C387B4" w14:textId="77777777" w:rsidR="00C22FC1" w:rsidRPr="006B679A" w:rsidRDefault="00C22FC1">
            <w:pPr>
              <w:keepNext/>
              <w:spacing w:line="276" w:lineRule="auto"/>
              <w:rPr>
                <w:rFonts w:cstheme="minorHAnsi"/>
                <w:b/>
                <w:sz w:val="24"/>
                <w:szCs w:val="24"/>
              </w:rPr>
            </w:pPr>
            <w:r w:rsidRPr="006B679A">
              <w:rPr>
                <w:rFonts w:cstheme="minorHAnsi"/>
                <w:b/>
                <w:sz w:val="24"/>
                <w:szCs w:val="24"/>
              </w:rPr>
              <w:t>Associated element</w:t>
            </w:r>
          </w:p>
        </w:tc>
      </w:tr>
      <w:tr w:rsidR="00C22FC1" w14:paraId="2829BD58"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A1613E9" w14:textId="1832ECC0"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Regulation 103</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C068A84"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Premises, furniture and equipment to be safe, clean and in good repair</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1FCBEA0"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3.1.2</w:t>
            </w:r>
          </w:p>
        </w:tc>
      </w:tr>
      <w:tr w:rsidR="00C22FC1" w14:paraId="3F904365"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4519BCE" w14:textId="1AC23DC6"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Regulation 104</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9D30893"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Fencing</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FFCC7F8"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558559FE"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C764C6A" w14:textId="75797B7D"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105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15E465E"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Furniture, materials and equipment</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8BE3F0B"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3.2.2</w:t>
            </w:r>
          </w:p>
        </w:tc>
      </w:tr>
      <w:tr w:rsidR="00C22FC1" w14:paraId="67BF75C9"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7DA582C" w14:textId="0C8FBC25"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106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E7591EA"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Laundry and hygiene facilities</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F6B7049"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630EE65F"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71694FC" w14:textId="2AA85681"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107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85E4FC6"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Space requirements—indoor</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5276307"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232E6DFD"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DA8BAC1" w14:textId="4B6B3CAF"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108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D115BB3"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Space requirements—outdoor</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DF7B6D8"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0918B701"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73E3D94" w14:textId="49B2DBD1"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109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9CD3939"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Toilet and hygiene facilities</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1190D1C"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17340926"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4314DF3" w14:textId="6A151219"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110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28819AD"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Ventilation and natural light</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A4DD6BD"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1C08571F"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24FAD47" w14:textId="42B73129"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111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5B758A9"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Administrative space</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5D0F308"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4678623C"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702F23E" w14:textId="11DF1E10"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112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713EDEC"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Nappy change facilities</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29B2F74"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1CABFC73"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35D839F" w14:textId="1D7650EF"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113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58F2CDA"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Outdoor space—natural environment</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0B8629D"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3.2.1</w:t>
            </w:r>
          </w:p>
        </w:tc>
      </w:tr>
      <w:tr w:rsidR="00C22FC1" w14:paraId="11DDEA53"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D009256" w14:textId="39A1F33E"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Regulation 114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9FA9673"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Outdoor space—shade</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D6AB63C"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3EC0112B" w14:textId="77777777" w:rsidTr="00F9598C">
        <w:trPr>
          <w:tblHeader/>
        </w:trPr>
        <w:tc>
          <w:tcPr>
            <w:tcW w:w="120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0973336B" w14:textId="77777777" w:rsidR="00C22FC1" w:rsidRPr="006B679A" w:rsidRDefault="00C22FC1">
            <w:pPr>
              <w:keepNext/>
              <w:spacing w:line="276" w:lineRule="auto"/>
              <w:rPr>
                <w:rFonts w:cstheme="minorHAnsi"/>
                <w:b/>
                <w:sz w:val="24"/>
                <w:szCs w:val="24"/>
              </w:rPr>
            </w:pPr>
            <w:r w:rsidRPr="006B679A">
              <w:rPr>
                <w:rFonts w:cstheme="minorHAnsi"/>
                <w:b/>
                <w:sz w:val="24"/>
                <w:szCs w:val="24"/>
              </w:rPr>
              <w:t>National Law and National Regulations</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hideMark/>
          </w:tcPr>
          <w:p w14:paraId="23884B5E" w14:textId="77777777" w:rsidR="00C22FC1" w:rsidRPr="006B679A" w:rsidRDefault="00C22FC1">
            <w:pPr>
              <w:keepNext/>
              <w:spacing w:line="276" w:lineRule="auto"/>
              <w:rPr>
                <w:rFonts w:cstheme="minorHAnsi"/>
                <w:b/>
                <w:sz w:val="24"/>
                <w:szCs w:val="24"/>
              </w:rPr>
            </w:pPr>
            <w:r w:rsidRPr="006B679A">
              <w:rPr>
                <w:rFonts w:cstheme="minorHAnsi"/>
                <w:b/>
                <w:sz w:val="24"/>
                <w:szCs w:val="24"/>
              </w:rPr>
              <w:t>Associated element</w:t>
            </w:r>
          </w:p>
        </w:tc>
      </w:tr>
      <w:tr w:rsidR="00C22FC1" w14:paraId="7633A163"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95F650D" w14:textId="6049C7A0"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Regulation 115</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BB49A0A"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Premises designed to facilitate supervision</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A861DD8"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25158601" w14:textId="77777777" w:rsidTr="00F9598C">
        <w:trPr>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5C33C77" w14:textId="7D07EF9A"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Regulation 116</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DF3717B"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Assessments of family day care residences and approved family day care venues</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F5543C4"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2A92993C" w14:textId="77777777" w:rsidTr="00F9598C">
        <w:trPr>
          <w:trHeight w:val="371"/>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5C298FF" w14:textId="1D9D3AA6"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Regulation 117</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5745729"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Glass (additional requirement for family day care)</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B40A8A4"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3.1.1</w:t>
            </w:r>
          </w:p>
        </w:tc>
      </w:tr>
      <w:tr w:rsidR="00C22FC1" w14:paraId="047BE1A9" w14:textId="77777777" w:rsidTr="00F9598C">
        <w:trPr>
          <w:trHeight w:val="371"/>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50D5DCD" w14:textId="1C9A74BD"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Regulation 274</w:t>
            </w:r>
          </w:p>
          <w:p w14:paraId="7CD4547D"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NSW</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8BA4980"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Swimming pools</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DA2AAB7"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3.1.2</w:t>
            </w:r>
          </w:p>
        </w:tc>
      </w:tr>
      <w:tr w:rsidR="00C22FC1" w14:paraId="25E90532" w14:textId="77777777" w:rsidTr="00F9598C">
        <w:trPr>
          <w:trHeight w:val="371"/>
          <w:tblHeader/>
        </w:trPr>
        <w:tc>
          <w:tcPr>
            <w:tcW w:w="260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F8CC632" w14:textId="498337A2"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Regulation 345</w:t>
            </w:r>
          </w:p>
          <w:p w14:paraId="769C2FAC"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 xml:space="preserve">Tasmania </w:t>
            </w:r>
          </w:p>
        </w:tc>
        <w:tc>
          <w:tcPr>
            <w:tcW w:w="9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0DDCC93"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Swimming pool prohibition</w:t>
            </w:r>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7FDFD3E" w14:textId="77777777" w:rsidR="00C22FC1" w:rsidRPr="006B679A" w:rsidRDefault="00C22FC1">
            <w:pPr>
              <w:pStyle w:val="actsandregstabletext"/>
              <w:spacing w:line="276" w:lineRule="auto"/>
              <w:rPr>
                <w:rFonts w:asciiTheme="minorHAnsi" w:hAnsiTheme="minorHAnsi" w:cstheme="minorHAnsi"/>
                <w:sz w:val="24"/>
                <w:szCs w:val="24"/>
              </w:rPr>
            </w:pPr>
            <w:r w:rsidRPr="006B679A">
              <w:rPr>
                <w:rFonts w:asciiTheme="minorHAnsi" w:hAnsiTheme="minorHAnsi" w:cstheme="minorHAnsi"/>
                <w:sz w:val="24"/>
                <w:szCs w:val="24"/>
              </w:rPr>
              <w:t>3.1.2</w:t>
            </w:r>
          </w:p>
        </w:tc>
      </w:tr>
    </w:tbl>
    <w:p w14:paraId="5D36E0E0" w14:textId="77777777" w:rsidR="006B679A" w:rsidRDefault="006B679A">
      <w:pPr>
        <w:rPr>
          <w:rFonts w:ascii="Arial" w:eastAsiaTheme="majorEastAsia" w:hAnsi="Arial" w:cs="Arial"/>
          <w:b/>
          <w:bCs/>
          <w:color w:val="1F3864" w:themeColor="accent1" w:themeShade="80"/>
          <w:sz w:val="32"/>
          <w:szCs w:val="32"/>
        </w:rPr>
      </w:pPr>
      <w:r>
        <w:br w:type="page"/>
      </w:r>
    </w:p>
    <w:p w14:paraId="562DAB35" w14:textId="5656EB3C" w:rsidR="00AD14A6" w:rsidRPr="00D60577" w:rsidRDefault="00AD14A6" w:rsidP="007E77F3">
      <w:pPr>
        <w:pStyle w:val="Heading2GSA"/>
        <w:rPr>
          <w:iCs/>
          <w:color w:val="7F7F7F" w:themeColor="text1" w:themeTint="80"/>
          <w:sz w:val="28"/>
          <w:szCs w:val="28"/>
          <w:lang w:eastAsia="en-AU"/>
        </w:rPr>
      </w:pPr>
      <w:r>
        <w:t>Key improvements sought for Quality Area 3</w:t>
      </w:r>
    </w:p>
    <w:p w14:paraId="2EB60D88" w14:textId="6BEBB540" w:rsidR="00FD50FE" w:rsidRDefault="00AD14A6" w:rsidP="00AD14A6">
      <w:pPr>
        <w:pStyle w:val="Heading3GSA"/>
      </w:pPr>
      <w:r>
        <w:t>Improvement Plan</w:t>
      </w:r>
    </w:p>
    <w:p w14:paraId="77538443" w14:textId="0811A1A7" w:rsidR="00797F20" w:rsidRPr="000A2B87" w:rsidRDefault="00797F20" w:rsidP="000A2B87">
      <w:pPr>
        <w:pStyle w:val="NormalGSA"/>
      </w:pPr>
      <w:r w:rsidRPr="000A2B87">
        <w:t>Complete the table below using the information collected in your self-assessment process.</w:t>
      </w:r>
      <w:r w:rsidR="000A2B87" w:rsidRPr="000A2B87">
        <w:t xml:space="preserve"> You must provide at least one example.</w:t>
      </w:r>
      <w:r w:rsidR="00B34ED7">
        <w:t xml:space="preserve"> </w:t>
      </w:r>
      <w:r w:rsidRPr="000A2B87">
        <w:rPr>
          <w:rStyle w:val="NormalGSAChar"/>
        </w:rPr>
        <w:t>Remember, if there is no obvious improvement, please discuss with your supervisor an area that you could research to compliment the quality of your program which you could add to the QIP.</w:t>
      </w:r>
      <w:r w:rsidR="000A2B87" w:rsidRPr="000A2B87">
        <w:rPr>
          <w:rStyle w:val="NormalGSAChar"/>
        </w:rPr>
        <w:t xml:space="preserve"> </w:t>
      </w:r>
    </w:p>
    <w:tbl>
      <w:tblPr>
        <w:tblStyle w:val="TableGrid"/>
        <w:tblpPr w:leftFromText="181" w:rightFromText="181" w:vertAnchor="text" w:horzAnchor="page" w:tblpX="1109" w:tblpY="1"/>
        <w:tblW w:w="4985" w:type="pct"/>
        <w:tblLayout w:type="fixed"/>
        <w:tblLook w:val="00A0" w:firstRow="1" w:lastRow="0" w:firstColumn="1" w:lastColumn="0" w:noHBand="0" w:noVBand="0"/>
      </w:tblPr>
      <w:tblGrid>
        <w:gridCol w:w="1657"/>
        <w:gridCol w:w="2515"/>
        <w:gridCol w:w="1678"/>
        <w:gridCol w:w="1235"/>
        <w:gridCol w:w="1984"/>
        <w:gridCol w:w="2129"/>
        <w:gridCol w:w="1135"/>
        <w:gridCol w:w="2409"/>
      </w:tblGrid>
      <w:tr w:rsidR="00F9598C" w14:paraId="7B613F5C" w14:textId="77777777" w:rsidTr="00E10F69">
        <w:trPr>
          <w:trHeight w:val="320"/>
        </w:trPr>
        <w:tc>
          <w:tcPr>
            <w:tcW w:w="562" w:type="pct"/>
            <w:shd w:val="clear" w:color="auto" w:fill="D9D9D9" w:themeFill="background1" w:themeFillShade="D9"/>
            <w:hideMark/>
          </w:tcPr>
          <w:p w14:paraId="7F9AD836" w14:textId="77777777" w:rsidR="00AD14A6" w:rsidRDefault="00AD14A6" w:rsidP="00F9598C">
            <w:pPr>
              <w:rPr>
                <w:rStyle w:val="Strong"/>
                <w:iCs/>
                <w:color w:val="729FFF"/>
                <w:sz w:val="20"/>
                <w:szCs w:val="20"/>
              </w:rPr>
            </w:pPr>
            <w:r>
              <w:rPr>
                <w:rStyle w:val="Strong"/>
                <w:rFonts w:cstheme="minorHAnsi"/>
                <w:sz w:val="20"/>
                <w:szCs w:val="20"/>
              </w:rPr>
              <w:t>Standard/</w:t>
            </w:r>
            <w:r>
              <w:rPr>
                <w:rFonts w:cstheme="minorHAnsi"/>
                <w:b/>
                <w:bCs/>
                <w:sz w:val="20"/>
                <w:szCs w:val="20"/>
              </w:rPr>
              <w:br/>
            </w:r>
            <w:r>
              <w:rPr>
                <w:rStyle w:val="Strong"/>
                <w:rFonts w:cstheme="minorHAnsi"/>
                <w:sz w:val="20"/>
                <w:szCs w:val="20"/>
              </w:rPr>
              <w:t>element</w:t>
            </w:r>
          </w:p>
        </w:tc>
        <w:tc>
          <w:tcPr>
            <w:tcW w:w="853" w:type="pct"/>
            <w:shd w:val="clear" w:color="auto" w:fill="D9D9D9" w:themeFill="background1" w:themeFillShade="D9"/>
            <w:hideMark/>
          </w:tcPr>
          <w:p w14:paraId="726598A9" w14:textId="77777777" w:rsidR="00AD14A6" w:rsidRDefault="00AD14A6" w:rsidP="00F9598C">
            <w:pPr>
              <w:rPr>
                <w:rStyle w:val="Strong"/>
                <w:rFonts w:cstheme="minorHAnsi"/>
                <w:b/>
                <w:sz w:val="20"/>
                <w:szCs w:val="20"/>
              </w:rPr>
            </w:pPr>
            <w:r>
              <w:rPr>
                <w:rStyle w:val="Strong"/>
                <w:rFonts w:cstheme="minorHAnsi"/>
                <w:sz w:val="20"/>
                <w:szCs w:val="20"/>
              </w:rPr>
              <w:t>Issue identified during self-assessment</w:t>
            </w:r>
          </w:p>
        </w:tc>
        <w:tc>
          <w:tcPr>
            <w:tcW w:w="569" w:type="pct"/>
            <w:shd w:val="clear" w:color="auto" w:fill="D9D9D9" w:themeFill="background1" w:themeFillShade="D9"/>
            <w:hideMark/>
          </w:tcPr>
          <w:p w14:paraId="3E9E6DC7" w14:textId="77777777" w:rsidR="00AD14A6" w:rsidRDefault="00AD14A6" w:rsidP="00F9598C">
            <w:pPr>
              <w:rPr>
                <w:rStyle w:val="Strong"/>
                <w:rFonts w:cstheme="minorHAnsi"/>
                <w:b/>
                <w:bCs w:val="0"/>
                <w:sz w:val="20"/>
                <w:szCs w:val="20"/>
              </w:rPr>
            </w:pPr>
            <w:r>
              <w:rPr>
                <w:rStyle w:val="Strong"/>
                <w:rFonts w:cstheme="minorHAnsi"/>
                <w:sz w:val="20"/>
                <w:szCs w:val="20"/>
              </w:rPr>
              <w:t>What outcome or goal do we seek?</w:t>
            </w:r>
          </w:p>
        </w:tc>
        <w:tc>
          <w:tcPr>
            <w:tcW w:w="419" w:type="pct"/>
            <w:shd w:val="clear" w:color="auto" w:fill="D9D9D9" w:themeFill="background1" w:themeFillShade="D9"/>
            <w:hideMark/>
          </w:tcPr>
          <w:p w14:paraId="5EE631CD" w14:textId="77777777" w:rsidR="00AD14A6" w:rsidRDefault="00AD14A6" w:rsidP="00F9598C">
            <w:pPr>
              <w:rPr>
                <w:rStyle w:val="Strong"/>
                <w:rFonts w:cstheme="minorHAnsi"/>
                <w:b/>
                <w:bCs w:val="0"/>
                <w:sz w:val="20"/>
                <w:szCs w:val="20"/>
              </w:rPr>
            </w:pPr>
            <w:r>
              <w:rPr>
                <w:rStyle w:val="Strong"/>
                <w:rFonts w:cstheme="minorHAnsi"/>
                <w:sz w:val="20"/>
                <w:szCs w:val="20"/>
              </w:rPr>
              <w:t>Priority (L/M/H)</w:t>
            </w:r>
          </w:p>
        </w:tc>
        <w:tc>
          <w:tcPr>
            <w:tcW w:w="673" w:type="pct"/>
            <w:shd w:val="clear" w:color="auto" w:fill="D9D9D9" w:themeFill="background1" w:themeFillShade="D9"/>
            <w:hideMark/>
          </w:tcPr>
          <w:p w14:paraId="40115C64" w14:textId="77777777" w:rsidR="00AD14A6" w:rsidRDefault="00AD14A6" w:rsidP="00F9598C">
            <w:pPr>
              <w:rPr>
                <w:rStyle w:val="Strong"/>
                <w:rFonts w:cstheme="minorHAnsi"/>
                <w:b/>
                <w:bCs w:val="0"/>
                <w:sz w:val="20"/>
                <w:szCs w:val="20"/>
              </w:rPr>
            </w:pPr>
            <w:r>
              <w:rPr>
                <w:rStyle w:val="Strong"/>
                <w:rFonts w:cstheme="minorHAnsi"/>
                <w:sz w:val="20"/>
                <w:szCs w:val="20"/>
              </w:rPr>
              <w:t>How will we get this outcome? (Steps)</w:t>
            </w:r>
          </w:p>
        </w:tc>
        <w:tc>
          <w:tcPr>
            <w:tcW w:w="722" w:type="pct"/>
            <w:shd w:val="clear" w:color="auto" w:fill="D9D9D9" w:themeFill="background1" w:themeFillShade="D9"/>
            <w:hideMark/>
          </w:tcPr>
          <w:p w14:paraId="751236C6" w14:textId="77777777" w:rsidR="00AD14A6" w:rsidRDefault="00AD14A6" w:rsidP="00F9598C">
            <w:pPr>
              <w:rPr>
                <w:rStyle w:val="Strong"/>
                <w:rFonts w:cstheme="minorHAnsi"/>
                <w:b/>
                <w:bCs w:val="0"/>
                <w:sz w:val="20"/>
                <w:szCs w:val="20"/>
              </w:rPr>
            </w:pPr>
            <w:r>
              <w:rPr>
                <w:rStyle w:val="Strong"/>
                <w:rFonts w:cstheme="minorHAnsi"/>
                <w:sz w:val="20"/>
                <w:szCs w:val="20"/>
              </w:rPr>
              <w:t>Success measure</w:t>
            </w:r>
          </w:p>
        </w:tc>
        <w:tc>
          <w:tcPr>
            <w:tcW w:w="385" w:type="pct"/>
            <w:shd w:val="clear" w:color="auto" w:fill="D9D9D9" w:themeFill="background1" w:themeFillShade="D9"/>
            <w:hideMark/>
          </w:tcPr>
          <w:p w14:paraId="56CC50F3" w14:textId="77777777" w:rsidR="00AD14A6" w:rsidRDefault="00AD14A6" w:rsidP="00F9598C">
            <w:pPr>
              <w:rPr>
                <w:rStyle w:val="Strong"/>
                <w:rFonts w:cstheme="minorHAnsi"/>
                <w:b/>
                <w:bCs w:val="0"/>
                <w:sz w:val="20"/>
                <w:szCs w:val="20"/>
              </w:rPr>
            </w:pPr>
            <w:r>
              <w:rPr>
                <w:rStyle w:val="Strong"/>
                <w:rFonts w:cstheme="minorHAnsi"/>
                <w:sz w:val="20"/>
                <w:szCs w:val="20"/>
              </w:rPr>
              <w:t>By when?</w:t>
            </w:r>
          </w:p>
        </w:tc>
        <w:tc>
          <w:tcPr>
            <w:tcW w:w="817" w:type="pct"/>
            <w:shd w:val="clear" w:color="auto" w:fill="D9D9D9" w:themeFill="background1" w:themeFillShade="D9"/>
            <w:hideMark/>
          </w:tcPr>
          <w:p w14:paraId="774A6067" w14:textId="77777777" w:rsidR="00AD14A6" w:rsidRDefault="00AD14A6" w:rsidP="00F9598C">
            <w:pPr>
              <w:rPr>
                <w:rStyle w:val="Strong"/>
                <w:rFonts w:cstheme="minorHAnsi"/>
                <w:b/>
                <w:bCs w:val="0"/>
                <w:sz w:val="20"/>
                <w:szCs w:val="20"/>
              </w:rPr>
            </w:pPr>
            <w:r>
              <w:rPr>
                <w:rStyle w:val="Strong"/>
                <w:rFonts w:cstheme="minorHAnsi"/>
                <w:sz w:val="20"/>
                <w:szCs w:val="20"/>
              </w:rPr>
              <w:t>Progress notes</w:t>
            </w:r>
          </w:p>
        </w:tc>
      </w:tr>
      <w:tr w:rsidR="00F9598C" w14:paraId="5476C2AB" w14:textId="77777777" w:rsidTr="00E10F69">
        <w:trPr>
          <w:trHeight w:val="701"/>
        </w:trPr>
        <w:tc>
          <w:tcPr>
            <w:tcW w:w="562" w:type="pct"/>
            <w:shd w:val="clear" w:color="auto" w:fill="DEEAF6" w:themeFill="accent5" w:themeFillTint="33"/>
          </w:tcPr>
          <w:p w14:paraId="54401F1D" w14:textId="04017C9A" w:rsidR="00CE36A1" w:rsidRPr="00A65DC3" w:rsidRDefault="00CE36A1" w:rsidP="00F9598C">
            <w:pPr>
              <w:rPr>
                <w:i/>
                <w:iCs/>
                <w:sz w:val="24"/>
                <w:szCs w:val="24"/>
              </w:rPr>
            </w:pPr>
            <w:r w:rsidRPr="00A65DC3">
              <w:rPr>
                <w:i/>
                <w:iCs/>
                <w:sz w:val="24"/>
                <w:szCs w:val="24"/>
              </w:rPr>
              <w:t>Standard 3.2</w:t>
            </w:r>
          </w:p>
          <w:p w14:paraId="5CC894A5" w14:textId="22528178" w:rsidR="00AD14A6" w:rsidRPr="00F9598C" w:rsidRDefault="00CE36A1" w:rsidP="00F9598C">
            <w:pPr>
              <w:rPr>
                <w:bCs/>
                <w:i/>
                <w:iCs/>
                <w:sz w:val="24"/>
                <w:szCs w:val="24"/>
              </w:rPr>
            </w:pPr>
            <w:r w:rsidRPr="00F9598C">
              <w:rPr>
                <w:bCs/>
                <w:i/>
                <w:iCs/>
                <w:sz w:val="24"/>
                <w:szCs w:val="24"/>
              </w:rPr>
              <w:t>The service environment is inclusive, promotes competence and supports exploration and play-based learnin</w:t>
            </w:r>
            <w:r w:rsidR="006B679A" w:rsidRPr="00F9598C">
              <w:rPr>
                <w:bCs/>
                <w:i/>
                <w:iCs/>
                <w:sz w:val="24"/>
                <w:szCs w:val="24"/>
              </w:rPr>
              <w:t>g</w:t>
            </w:r>
          </w:p>
        </w:tc>
        <w:tc>
          <w:tcPr>
            <w:tcW w:w="853" w:type="pct"/>
            <w:shd w:val="clear" w:color="auto" w:fill="DEEAF6" w:themeFill="accent5" w:themeFillTint="33"/>
          </w:tcPr>
          <w:p w14:paraId="6C8E465D" w14:textId="0CD7986F" w:rsidR="00A030A5" w:rsidRPr="00A65DC3" w:rsidRDefault="00A030A5" w:rsidP="00F9598C">
            <w:pPr>
              <w:rPr>
                <w:rStyle w:val="CommentReference"/>
                <w:i/>
                <w:iCs/>
                <w:sz w:val="24"/>
                <w:szCs w:val="24"/>
              </w:rPr>
            </w:pPr>
            <w:r w:rsidRPr="00A65DC3">
              <w:rPr>
                <w:rStyle w:val="CommentReference"/>
                <w:i/>
                <w:iCs/>
                <w:sz w:val="24"/>
                <w:szCs w:val="24"/>
              </w:rPr>
              <w:t>It has been observed that children are constantly accessing water from the outdoor tap to support their play options.</w:t>
            </w:r>
            <w:r w:rsidR="00B34ED7" w:rsidRPr="00A65DC3">
              <w:rPr>
                <w:rStyle w:val="CommentReference"/>
                <w:i/>
                <w:iCs/>
                <w:sz w:val="24"/>
                <w:szCs w:val="24"/>
              </w:rPr>
              <w:t xml:space="preserve"> </w:t>
            </w:r>
            <w:r w:rsidRPr="00A65DC3">
              <w:rPr>
                <w:rStyle w:val="CommentReference"/>
                <w:i/>
                <w:iCs/>
                <w:sz w:val="24"/>
                <w:szCs w:val="24"/>
              </w:rPr>
              <w:t xml:space="preserve">This is resulting in water wastage </w:t>
            </w:r>
          </w:p>
          <w:p w14:paraId="3D848906" w14:textId="77777777" w:rsidR="00CE36A1" w:rsidRPr="00A65DC3" w:rsidRDefault="00CE36A1" w:rsidP="00F9598C">
            <w:pPr>
              <w:rPr>
                <w:rStyle w:val="CommentReference"/>
                <w:i/>
                <w:iCs/>
                <w:sz w:val="24"/>
                <w:szCs w:val="24"/>
              </w:rPr>
            </w:pPr>
          </w:p>
          <w:p w14:paraId="5553D2E9" w14:textId="1DA2C21F" w:rsidR="00CE36A1" w:rsidRPr="00A65DC3" w:rsidRDefault="00CE36A1" w:rsidP="00F9598C">
            <w:pPr>
              <w:rPr>
                <w:rStyle w:val="CommentReference"/>
                <w:i/>
                <w:iCs/>
                <w:sz w:val="24"/>
                <w:szCs w:val="24"/>
              </w:rPr>
            </w:pPr>
            <w:r w:rsidRPr="00A65DC3">
              <w:rPr>
                <w:i/>
                <w:iCs/>
                <w:sz w:val="24"/>
                <w:szCs w:val="24"/>
              </w:rPr>
              <w:t>Element 3.2.3 The service cares for the environment and supports children to become environmentally responsible</w:t>
            </w:r>
          </w:p>
          <w:p w14:paraId="15FB7142" w14:textId="567412EB" w:rsidR="00CE36A1" w:rsidRPr="00A65DC3" w:rsidRDefault="00CE36A1" w:rsidP="00F9598C">
            <w:pPr>
              <w:rPr>
                <w:rStyle w:val="CommentReference"/>
                <w:i/>
                <w:iCs/>
                <w:sz w:val="24"/>
                <w:szCs w:val="24"/>
              </w:rPr>
            </w:pPr>
          </w:p>
        </w:tc>
        <w:tc>
          <w:tcPr>
            <w:tcW w:w="569" w:type="pct"/>
            <w:shd w:val="clear" w:color="auto" w:fill="DEEAF6" w:themeFill="accent5" w:themeFillTint="33"/>
          </w:tcPr>
          <w:p w14:paraId="66648332" w14:textId="77777777" w:rsidR="00A030A5" w:rsidRPr="00A65DC3" w:rsidRDefault="00A030A5" w:rsidP="00F9598C">
            <w:pPr>
              <w:rPr>
                <w:rStyle w:val="CommentReference"/>
                <w:i/>
                <w:iCs/>
                <w:sz w:val="24"/>
                <w:szCs w:val="24"/>
              </w:rPr>
            </w:pPr>
            <w:r w:rsidRPr="00A65DC3">
              <w:rPr>
                <w:rStyle w:val="CommentReference"/>
                <w:i/>
                <w:iCs/>
                <w:sz w:val="24"/>
                <w:szCs w:val="24"/>
              </w:rPr>
              <w:t xml:space="preserve">Encouraging water play in a respectful manner </w:t>
            </w:r>
          </w:p>
          <w:p w14:paraId="520812A6" w14:textId="77777777" w:rsidR="00A030A5" w:rsidRPr="00A65DC3" w:rsidRDefault="00A030A5" w:rsidP="00F9598C">
            <w:pPr>
              <w:rPr>
                <w:rStyle w:val="CommentReference"/>
                <w:i/>
                <w:iCs/>
                <w:sz w:val="24"/>
                <w:szCs w:val="24"/>
              </w:rPr>
            </w:pPr>
          </w:p>
          <w:p w14:paraId="06119FF0" w14:textId="77777777" w:rsidR="00A030A5" w:rsidRPr="00A65DC3" w:rsidRDefault="00A030A5" w:rsidP="00F9598C">
            <w:pPr>
              <w:rPr>
                <w:rStyle w:val="CommentReference"/>
                <w:i/>
                <w:iCs/>
                <w:sz w:val="24"/>
                <w:szCs w:val="24"/>
              </w:rPr>
            </w:pPr>
            <w:r w:rsidRPr="00A65DC3">
              <w:rPr>
                <w:rStyle w:val="CommentReference"/>
                <w:i/>
                <w:iCs/>
                <w:sz w:val="24"/>
                <w:szCs w:val="24"/>
              </w:rPr>
              <w:t>Connecting children to their environment and the role water plays.</w:t>
            </w:r>
          </w:p>
          <w:p w14:paraId="652F5754" w14:textId="77777777" w:rsidR="00A030A5" w:rsidRPr="00A65DC3" w:rsidRDefault="00A030A5" w:rsidP="00F9598C">
            <w:pPr>
              <w:rPr>
                <w:rStyle w:val="CommentReference"/>
                <w:i/>
                <w:iCs/>
                <w:sz w:val="24"/>
                <w:szCs w:val="24"/>
              </w:rPr>
            </w:pPr>
          </w:p>
          <w:p w14:paraId="6A34B95B" w14:textId="20592B38" w:rsidR="00A030A5" w:rsidRPr="00A65DC3" w:rsidRDefault="00A030A5" w:rsidP="00F9598C">
            <w:pPr>
              <w:rPr>
                <w:rStyle w:val="CommentReference"/>
                <w:i/>
                <w:iCs/>
                <w:sz w:val="24"/>
                <w:szCs w:val="24"/>
              </w:rPr>
            </w:pPr>
            <w:r w:rsidRPr="00A65DC3">
              <w:rPr>
                <w:rStyle w:val="CommentReference"/>
                <w:i/>
                <w:iCs/>
                <w:sz w:val="24"/>
                <w:szCs w:val="24"/>
              </w:rPr>
              <w:t xml:space="preserve">Seek options such as installing </w:t>
            </w:r>
            <w:r w:rsidR="00F13425" w:rsidRPr="00A65DC3">
              <w:rPr>
                <w:rStyle w:val="CommentReference"/>
                <w:i/>
                <w:iCs/>
                <w:sz w:val="24"/>
                <w:szCs w:val="24"/>
              </w:rPr>
              <w:t>rainwater</w:t>
            </w:r>
            <w:r w:rsidRPr="00A65DC3">
              <w:rPr>
                <w:rStyle w:val="CommentReference"/>
                <w:i/>
                <w:iCs/>
                <w:sz w:val="24"/>
                <w:szCs w:val="24"/>
              </w:rPr>
              <w:t xml:space="preserve"> tanks </w:t>
            </w:r>
            <w:r w:rsidR="00A90330" w:rsidRPr="00A65DC3">
              <w:rPr>
                <w:rStyle w:val="CommentReference"/>
                <w:i/>
                <w:iCs/>
                <w:sz w:val="24"/>
                <w:szCs w:val="24"/>
              </w:rPr>
              <w:t>and recycling</w:t>
            </w:r>
            <w:r w:rsidR="00CE36A1" w:rsidRPr="00A65DC3">
              <w:rPr>
                <w:rStyle w:val="CommentReference"/>
                <w:i/>
                <w:iCs/>
                <w:sz w:val="24"/>
                <w:szCs w:val="24"/>
              </w:rPr>
              <w:t xml:space="preserve"> water systems. </w:t>
            </w:r>
          </w:p>
        </w:tc>
        <w:tc>
          <w:tcPr>
            <w:tcW w:w="419" w:type="pct"/>
            <w:shd w:val="clear" w:color="auto" w:fill="DEEAF6" w:themeFill="accent5" w:themeFillTint="33"/>
          </w:tcPr>
          <w:p w14:paraId="03B7C3BC" w14:textId="1E1F411E" w:rsidR="00A030A5" w:rsidRPr="00A65DC3" w:rsidRDefault="006B679A" w:rsidP="00F9598C">
            <w:pPr>
              <w:rPr>
                <w:i/>
                <w:iCs/>
                <w:sz w:val="24"/>
                <w:szCs w:val="24"/>
              </w:rPr>
            </w:pPr>
            <w:r w:rsidRPr="00A65DC3">
              <w:rPr>
                <w:i/>
                <w:iCs/>
                <w:sz w:val="24"/>
                <w:szCs w:val="24"/>
              </w:rPr>
              <w:t>M</w:t>
            </w:r>
          </w:p>
        </w:tc>
        <w:tc>
          <w:tcPr>
            <w:tcW w:w="673" w:type="pct"/>
            <w:shd w:val="clear" w:color="auto" w:fill="DEEAF6" w:themeFill="accent5" w:themeFillTint="33"/>
          </w:tcPr>
          <w:p w14:paraId="45A19609" w14:textId="56CEA51C" w:rsidR="00A030A5" w:rsidRPr="00A65DC3" w:rsidRDefault="00A030A5" w:rsidP="00F9598C">
            <w:pPr>
              <w:rPr>
                <w:i/>
                <w:iCs/>
                <w:sz w:val="24"/>
                <w:szCs w:val="24"/>
              </w:rPr>
            </w:pPr>
            <w:r w:rsidRPr="00A65DC3">
              <w:rPr>
                <w:i/>
                <w:iCs/>
                <w:sz w:val="24"/>
                <w:szCs w:val="24"/>
              </w:rPr>
              <w:t>Educators to research respectful ways to encourage water play</w:t>
            </w:r>
            <w:r w:rsidR="00CE36A1" w:rsidRPr="00A65DC3">
              <w:rPr>
                <w:i/>
                <w:iCs/>
                <w:sz w:val="24"/>
                <w:szCs w:val="24"/>
              </w:rPr>
              <w:t>.</w:t>
            </w:r>
            <w:r w:rsidRPr="00A65DC3">
              <w:rPr>
                <w:i/>
                <w:iCs/>
                <w:sz w:val="24"/>
                <w:szCs w:val="24"/>
              </w:rPr>
              <w:t xml:space="preserve"> </w:t>
            </w:r>
          </w:p>
          <w:p w14:paraId="6E9BB77E" w14:textId="77777777" w:rsidR="00A030A5" w:rsidRPr="00A65DC3" w:rsidRDefault="00A030A5" w:rsidP="00F9598C">
            <w:pPr>
              <w:rPr>
                <w:i/>
                <w:iCs/>
                <w:sz w:val="24"/>
                <w:szCs w:val="24"/>
              </w:rPr>
            </w:pPr>
          </w:p>
          <w:p w14:paraId="6229253A" w14:textId="77777777" w:rsidR="00A030A5" w:rsidRPr="00A65DC3" w:rsidRDefault="00A030A5" w:rsidP="00F9598C">
            <w:pPr>
              <w:rPr>
                <w:i/>
                <w:iCs/>
                <w:sz w:val="24"/>
                <w:szCs w:val="24"/>
              </w:rPr>
            </w:pPr>
            <w:r w:rsidRPr="00A65DC3">
              <w:rPr>
                <w:i/>
                <w:iCs/>
                <w:sz w:val="24"/>
                <w:szCs w:val="24"/>
              </w:rPr>
              <w:t xml:space="preserve">Develop strategies to use with the children that support, curiosity, sustainability and connect to land. </w:t>
            </w:r>
          </w:p>
          <w:p w14:paraId="3628BCC3" w14:textId="77777777" w:rsidR="00CE36A1" w:rsidRPr="00A65DC3" w:rsidRDefault="00CE36A1" w:rsidP="00F9598C">
            <w:pPr>
              <w:rPr>
                <w:i/>
                <w:iCs/>
                <w:sz w:val="24"/>
                <w:szCs w:val="24"/>
              </w:rPr>
            </w:pPr>
          </w:p>
          <w:p w14:paraId="3BDCB773" w14:textId="1C611B50" w:rsidR="00CE36A1" w:rsidRPr="00A65DC3" w:rsidRDefault="00CE36A1" w:rsidP="00F9598C">
            <w:pPr>
              <w:rPr>
                <w:i/>
                <w:iCs/>
                <w:sz w:val="24"/>
                <w:szCs w:val="24"/>
              </w:rPr>
            </w:pPr>
            <w:r w:rsidRPr="00A65DC3">
              <w:rPr>
                <w:i/>
                <w:iCs/>
                <w:sz w:val="24"/>
                <w:szCs w:val="24"/>
              </w:rPr>
              <w:t xml:space="preserve">Seek quotes for water conservation tools and other resources. </w:t>
            </w:r>
          </w:p>
        </w:tc>
        <w:tc>
          <w:tcPr>
            <w:tcW w:w="722" w:type="pct"/>
            <w:shd w:val="clear" w:color="auto" w:fill="DEEAF6" w:themeFill="accent5" w:themeFillTint="33"/>
          </w:tcPr>
          <w:p w14:paraId="20C5CB73" w14:textId="54618F1F" w:rsidR="00CE36A1" w:rsidRPr="00A65DC3" w:rsidRDefault="00A030A5" w:rsidP="00F9598C">
            <w:pPr>
              <w:rPr>
                <w:i/>
                <w:iCs/>
                <w:sz w:val="24"/>
                <w:szCs w:val="24"/>
              </w:rPr>
            </w:pPr>
            <w:r w:rsidRPr="00A65DC3">
              <w:rPr>
                <w:i/>
                <w:iCs/>
                <w:sz w:val="24"/>
                <w:szCs w:val="24"/>
              </w:rPr>
              <w:t>Children are more informed</w:t>
            </w:r>
            <w:r w:rsidR="00CE36A1" w:rsidRPr="00A65DC3">
              <w:rPr>
                <w:i/>
                <w:iCs/>
                <w:sz w:val="24"/>
                <w:szCs w:val="24"/>
              </w:rPr>
              <w:t xml:space="preserve"> about their access and use of water and how it connects to their environment. </w:t>
            </w:r>
          </w:p>
          <w:p w14:paraId="3DBC87E8" w14:textId="3E07E789" w:rsidR="00CE36A1" w:rsidRPr="00A65DC3" w:rsidRDefault="00CE36A1" w:rsidP="00F9598C">
            <w:pPr>
              <w:rPr>
                <w:i/>
                <w:iCs/>
                <w:sz w:val="24"/>
                <w:szCs w:val="24"/>
              </w:rPr>
            </w:pPr>
          </w:p>
          <w:p w14:paraId="504A4A83" w14:textId="0E8ADC3A" w:rsidR="00CE36A1" w:rsidRPr="00A65DC3" w:rsidRDefault="00CE36A1" w:rsidP="00F9598C">
            <w:pPr>
              <w:rPr>
                <w:i/>
                <w:iCs/>
                <w:sz w:val="24"/>
                <w:szCs w:val="24"/>
              </w:rPr>
            </w:pPr>
            <w:r w:rsidRPr="00A65DC3">
              <w:rPr>
                <w:i/>
                <w:iCs/>
                <w:sz w:val="24"/>
                <w:szCs w:val="24"/>
              </w:rPr>
              <w:t>Service has purchased new resources relating to water conservation.</w:t>
            </w:r>
          </w:p>
          <w:p w14:paraId="002F42EA" w14:textId="3026B412" w:rsidR="00CE36A1" w:rsidRPr="00A65DC3" w:rsidRDefault="00CE36A1" w:rsidP="00F9598C">
            <w:pPr>
              <w:rPr>
                <w:i/>
                <w:iCs/>
                <w:sz w:val="24"/>
                <w:szCs w:val="24"/>
              </w:rPr>
            </w:pPr>
          </w:p>
          <w:p w14:paraId="57D6DEB2" w14:textId="48E0949F" w:rsidR="00CE36A1" w:rsidRPr="00A65DC3" w:rsidRDefault="00CE36A1" w:rsidP="00F9598C">
            <w:pPr>
              <w:rPr>
                <w:i/>
                <w:iCs/>
                <w:sz w:val="24"/>
                <w:szCs w:val="24"/>
              </w:rPr>
            </w:pPr>
            <w:r w:rsidRPr="00A65DC3">
              <w:rPr>
                <w:i/>
                <w:iCs/>
                <w:sz w:val="24"/>
                <w:szCs w:val="24"/>
              </w:rPr>
              <w:t xml:space="preserve">Service has installed </w:t>
            </w:r>
            <w:r w:rsidR="00A90330" w:rsidRPr="00A65DC3">
              <w:rPr>
                <w:i/>
                <w:iCs/>
                <w:sz w:val="24"/>
                <w:szCs w:val="24"/>
              </w:rPr>
              <w:t>rainwater</w:t>
            </w:r>
            <w:r w:rsidRPr="00A65DC3">
              <w:rPr>
                <w:i/>
                <w:iCs/>
                <w:sz w:val="24"/>
                <w:szCs w:val="24"/>
              </w:rPr>
              <w:t xml:space="preserve"> tank</w:t>
            </w:r>
          </w:p>
          <w:p w14:paraId="1D767A71" w14:textId="3011EBC6" w:rsidR="00A030A5" w:rsidRPr="00A65DC3" w:rsidRDefault="00A030A5" w:rsidP="00F9598C">
            <w:pPr>
              <w:rPr>
                <w:i/>
                <w:iCs/>
                <w:sz w:val="24"/>
                <w:szCs w:val="24"/>
              </w:rPr>
            </w:pPr>
          </w:p>
        </w:tc>
        <w:tc>
          <w:tcPr>
            <w:tcW w:w="385" w:type="pct"/>
            <w:shd w:val="clear" w:color="auto" w:fill="DEEAF6" w:themeFill="accent5" w:themeFillTint="33"/>
          </w:tcPr>
          <w:p w14:paraId="6543F559" w14:textId="1F5A0F8F" w:rsidR="00CE36A1" w:rsidRPr="00A65DC3" w:rsidRDefault="00CE36A1" w:rsidP="00F9598C">
            <w:pPr>
              <w:rPr>
                <w:i/>
                <w:iCs/>
                <w:sz w:val="24"/>
                <w:szCs w:val="24"/>
              </w:rPr>
            </w:pPr>
            <w:r w:rsidRPr="00A65DC3">
              <w:rPr>
                <w:i/>
                <w:iCs/>
                <w:sz w:val="24"/>
                <w:szCs w:val="24"/>
              </w:rPr>
              <w:t>End 2021</w:t>
            </w:r>
          </w:p>
        </w:tc>
        <w:tc>
          <w:tcPr>
            <w:tcW w:w="817" w:type="pct"/>
            <w:shd w:val="clear" w:color="auto" w:fill="DEEAF6" w:themeFill="accent5" w:themeFillTint="33"/>
          </w:tcPr>
          <w:p w14:paraId="7B284F4A" w14:textId="7609F8FF" w:rsidR="00AD14A6" w:rsidRPr="00F9598C" w:rsidRDefault="005E42F1" w:rsidP="00F9598C">
            <w:pPr>
              <w:rPr>
                <w:i/>
                <w:iCs/>
                <w:sz w:val="24"/>
                <w:szCs w:val="24"/>
              </w:rPr>
            </w:pPr>
            <w:r w:rsidRPr="00F9598C">
              <w:rPr>
                <w:i/>
                <w:iCs/>
                <w:sz w:val="24"/>
                <w:szCs w:val="24"/>
              </w:rPr>
              <w:t>Educators broke up into teams to research water wise concepts.</w:t>
            </w:r>
            <w:r w:rsidR="00B34ED7" w:rsidRPr="00F9598C">
              <w:rPr>
                <w:i/>
                <w:iCs/>
                <w:sz w:val="24"/>
                <w:szCs w:val="24"/>
              </w:rPr>
              <w:t xml:space="preserve"> </w:t>
            </w:r>
            <w:r w:rsidRPr="00F9598C">
              <w:rPr>
                <w:i/>
                <w:iCs/>
                <w:sz w:val="24"/>
                <w:szCs w:val="24"/>
              </w:rPr>
              <w:t xml:space="preserve">Have included online sites, visits to other services, linking with professional groups. </w:t>
            </w:r>
          </w:p>
        </w:tc>
      </w:tr>
      <w:tr w:rsidR="00E10F69" w14:paraId="31B77EAA" w14:textId="77777777" w:rsidTr="00E10F69">
        <w:trPr>
          <w:trHeight w:val="701"/>
        </w:trPr>
        <w:tc>
          <w:tcPr>
            <w:tcW w:w="562" w:type="pct"/>
          </w:tcPr>
          <w:p w14:paraId="6B16EC77" w14:textId="3D22D7E0"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853" w:type="pct"/>
          </w:tcPr>
          <w:p w14:paraId="697A82F8" w14:textId="7D71859C" w:rsidR="00E10F69" w:rsidRDefault="00E10F69" w:rsidP="00E10F69">
            <w:pPr>
              <w:rPr>
                <w:rStyle w:val="CommentReference"/>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569" w:type="pct"/>
          </w:tcPr>
          <w:p w14:paraId="1BFF5A1C" w14:textId="6705E3F7" w:rsidR="00E10F69" w:rsidRDefault="00E10F69" w:rsidP="00E10F69">
            <w:pPr>
              <w:rPr>
                <w:rStyle w:val="CommentReference"/>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419" w:type="pct"/>
          </w:tcPr>
          <w:p w14:paraId="2E309ADF" w14:textId="7CAE91EC" w:rsidR="00E10F69" w:rsidRDefault="00E10F69" w:rsidP="00E10F69">
            <w:pPr>
              <w:rPr>
                <w:sz w:val="20"/>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673" w:type="pct"/>
          </w:tcPr>
          <w:p w14:paraId="19B2276B" w14:textId="1EC18A1B"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722" w:type="pct"/>
          </w:tcPr>
          <w:p w14:paraId="629EF582" w14:textId="6ED0F77C"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385" w:type="pct"/>
          </w:tcPr>
          <w:p w14:paraId="073D5A91" w14:textId="3728EF5B"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817" w:type="pct"/>
            <w:shd w:val="clear" w:color="auto" w:fill="D9D9D9" w:themeFill="background1" w:themeFillShade="D9"/>
          </w:tcPr>
          <w:p w14:paraId="57C81416" w14:textId="3754C430"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r>
      <w:tr w:rsidR="00E10F69" w14:paraId="25204596" w14:textId="77777777" w:rsidTr="00E10F69">
        <w:trPr>
          <w:trHeight w:val="645"/>
        </w:trPr>
        <w:tc>
          <w:tcPr>
            <w:tcW w:w="562" w:type="pct"/>
          </w:tcPr>
          <w:p w14:paraId="6782FE19" w14:textId="7CC06F0F"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853" w:type="pct"/>
          </w:tcPr>
          <w:p w14:paraId="275AE3B8" w14:textId="071FB8EC" w:rsidR="00E10F69" w:rsidRDefault="00E10F69" w:rsidP="00E10F69">
            <w:pPr>
              <w:rPr>
                <w:rStyle w:val="CommentReference"/>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569" w:type="pct"/>
          </w:tcPr>
          <w:p w14:paraId="64DECD21" w14:textId="68075757" w:rsidR="00E10F69" w:rsidRDefault="00E10F69" w:rsidP="00E10F69">
            <w:pPr>
              <w:rPr>
                <w:rStyle w:val="CommentReference"/>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419" w:type="pct"/>
          </w:tcPr>
          <w:p w14:paraId="5270492C" w14:textId="50210B76" w:rsidR="00E10F69" w:rsidRDefault="00E10F69" w:rsidP="00E10F69">
            <w:pPr>
              <w:rPr>
                <w:sz w:val="20"/>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673" w:type="pct"/>
          </w:tcPr>
          <w:p w14:paraId="38B40330" w14:textId="01DBF84B"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722" w:type="pct"/>
          </w:tcPr>
          <w:p w14:paraId="6CEB18FC" w14:textId="61B350A0"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385" w:type="pct"/>
          </w:tcPr>
          <w:p w14:paraId="122A5F81" w14:textId="387338BF"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c>
          <w:tcPr>
            <w:tcW w:w="817" w:type="pct"/>
            <w:shd w:val="clear" w:color="auto" w:fill="D9D9D9" w:themeFill="background1" w:themeFillShade="D9"/>
          </w:tcPr>
          <w:p w14:paraId="7E9E9753" w14:textId="49F7463F" w:rsidR="00E10F69" w:rsidRDefault="00E10F69" w:rsidP="00E10F69">
            <w:pPr>
              <w:rPr>
                <w:szCs w:val="20"/>
              </w:rPr>
            </w:pPr>
            <w:r w:rsidRPr="00C33A88">
              <w:fldChar w:fldCharType="begin">
                <w:ffData>
                  <w:name w:val="Text1"/>
                  <w:enabled/>
                  <w:calcOnExit w:val="0"/>
                  <w:textInput/>
                </w:ffData>
              </w:fldChar>
            </w:r>
            <w:r w:rsidRPr="00C33A88">
              <w:instrText xml:space="preserve"> FORMTEXT </w:instrText>
            </w:r>
            <w:r w:rsidRPr="00C33A88">
              <w:fldChar w:fldCharType="separate"/>
            </w:r>
            <w:r w:rsidRPr="00C33A88">
              <w:t> </w:t>
            </w:r>
            <w:r w:rsidRPr="00C33A88">
              <w:t> </w:t>
            </w:r>
            <w:r w:rsidRPr="00C33A88">
              <w:t> </w:t>
            </w:r>
            <w:r w:rsidRPr="00C33A88">
              <w:t> </w:t>
            </w:r>
            <w:r w:rsidRPr="00C33A88">
              <w:t> </w:t>
            </w:r>
            <w:r w:rsidRPr="00C33A88">
              <w:fldChar w:fldCharType="end"/>
            </w:r>
          </w:p>
        </w:tc>
      </w:tr>
    </w:tbl>
    <w:p w14:paraId="27F47E2C" w14:textId="14C903D0" w:rsidR="00FD50FE" w:rsidRPr="00FD50FE" w:rsidRDefault="00FD50FE" w:rsidP="00FD50FE">
      <w:pPr>
        <w:tabs>
          <w:tab w:val="left" w:pos="3520"/>
        </w:tabs>
        <w:sectPr w:rsidR="00FD50FE" w:rsidRPr="00FD50FE" w:rsidSect="00625902">
          <w:footerReference w:type="default" r:id="rId45"/>
          <w:type w:val="continuous"/>
          <w:pgSz w:w="16838" w:h="11906" w:orient="landscape"/>
          <w:pgMar w:top="851" w:right="1021" w:bottom="851" w:left="1021" w:header="709" w:footer="709" w:gutter="0"/>
          <w:cols w:space="708"/>
          <w:docGrid w:linePitch="360"/>
        </w:sectPr>
      </w:pPr>
    </w:p>
    <w:p w14:paraId="47B728A3" w14:textId="02B78207" w:rsidR="00A65DC3" w:rsidRDefault="0039440B" w:rsidP="00A65DC3">
      <w:pPr>
        <w:pStyle w:val="NormalGSA"/>
        <w:spacing w:after="120"/>
      </w:pPr>
      <w:r w:rsidRPr="00A65DC3">
        <w:rPr>
          <w:rStyle w:val="NormalGSAChar"/>
        </w:rPr>
        <w:t>Congratulations, now you have completed all these tasks you will now critically reflect on your processes and practices</w:t>
      </w:r>
      <w:r w:rsidRPr="00A65DC3">
        <w:t>.</w:t>
      </w:r>
      <w:r w:rsidR="00B34ED7" w:rsidRPr="00A65DC3">
        <w:t xml:space="preserve"> </w:t>
      </w: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1356"/>
        <w:gridCol w:w="8770"/>
      </w:tblGrid>
      <w:tr w:rsidR="00A65DC3" w14:paraId="4F1FC504" w14:textId="77777777" w:rsidTr="00F9598C">
        <w:trPr>
          <w:jc w:val="center"/>
        </w:trPr>
        <w:sdt>
          <w:sdtPr>
            <w:rPr>
              <w:noProof/>
            </w:rPr>
            <w:id w:val="1697268174"/>
            <w:picture/>
          </w:sdtPr>
          <w:sdtContent>
            <w:tc>
              <w:tcPr>
                <w:tcW w:w="1134" w:type="dxa"/>
                <w:shd w:val="clear" w:color="auto" w:fill="DEEAF6" w:themeFill="accent5" w:themeFillTint="33"/>
                <w:vAlign w:val="center"/>
                <w:hideMark/>
              </w:tcPr>
              <w:p w14:paraId="689E5DB6" w14:textId="505ADEAE" w:rsidR="00A65DC3" w:rsidRDefault="00F9598C" w:rsidP="00126716">
                <w:pPr>
                  <w:pStyle w:val="NormalGSA"/>
                  <w:rPr>
                    <w:noProof/>
                  </w:rPr>
                </w:pPr>
                <w:r>
                  <w:rPr>
                    <w:noProof/>
                  </w:rPr>
                  <w:drawing>
                    <wp:inline distT="0" distB="0" distL="0" distR="0" wp14:anchorId="491DA063" wp14:editId="109ED461">
                      <wp:extent cx="720000" cy="720000"/>
                      <wp:effectExtent l="0" t="0" r="444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noFill/>
                              </a:ln>
                            </pic:spPr>
                          </pic:pic>
                        </a:graphicData>
                      </a:graphic>
                    </wp:inline>
                  </w:drawing>
                </w:r>
              </w:p>
            </w:tc>
          </w:sdtContent>
        </w:sdt>
        <w:tc>
          <w:tcPr>
            <w:tcW w:w="8992" w:type="dxa"/>
            <w:shd w:val="clear" w:color="auto" w:fill="DEEAF6" w:themeFill="accent5" w:themeFillTint="33"/>
            <w:vAlign w:val="center"/>
            <w:hideMark/>
          </w:tcPr>
          <w:p w14:paraId="1E7E04D5" w14:textId="77777777" w:rsidR="00A65DC3" w:rsidRDefault="00A65DC3" w:rsidP="00126716">
            <w:pPr>
              <w:pStyle w:val="Heading4GSA"/>
            </w:pPr>
            <w:r>
              <w:t>Workplace Supervisor tip</w:t>
            </w:r>
          </w:p>
          <w:p w14:paraId="60B306FB" w14:textId="1701293E" w:rsidR="00A65DC3" w:rsidRDefault="00A65DC3" w:rsidP="00A65DC3">
            <w:pPr>
              <w:pStyle w:val="NormalGSA"/>
              <w:spacing w:after="120"/>
            </w:pPr>
            <w:r>
              <w:t xml:space="preserve">You will need to complete the feedback form found at the beginning of this assessment. </w:t>
            </w:r>
          </w:p>
        </w:tc>
      </w:tr>
    </w:tbl>
    <w:p w14:paraId="6FE60BF3" w14:textId="698A8905" w:rsidR="00573600" w:rsidRPr="00A65DC3" w:rsidRDefault="00573600" w:rsidP="00A65DC3">
      <w:pPr>
        <w:pStyle w:val="NormalGSA"/>
        <w:spacing w:after="120"/>
      </w:pPr>
    </w:p>
    <w:tbl>
      <w:tblPr>
        <w:tblStyle w:val="TableGrid"/>
        <w:tblW w:w="10343" w:type="dxa"/>
        <w:tblLayout w:type="fixed"/>
        <w:tblLook w:val="04A0" w:firstRow="1" w:lastRow="0" w:firstColumn="1" w:lastColumn="0" w:noHBand="0" w:noVBand="1"/>
      </w:tblPr>
      <w:tblGrid>
        <w:gridCol w:w="10343"/>
      </w:tblGrid>
      <w:tr w:rsidR="0039440B" w14:paraId="3CD15AC5" w14:textId="77777777" w:rsidTr="00E10F69">
        <w:tc>
          <w:tcPr>
            <w:tcW w:w="10343" w:type="dxa"/>
            <w:shd w:val="clear" w:color="auto" w:fill="1F3864" w:themeFill="accent1" w:themeFillShade="80"/>
          </w:tcPr>
          <w:p w14:paraId="426F2453" w14:textId="192BB215" w:rsidR="0039440B" w:rsidRPr="0009468E" w:rsidRDefault="0039440B" w:rsidP="008C6741">
            <w:pPr>
              <w:pStyle w:val="TableHeader1GSA"/>
            </w:pPr>
            <w:r>
              <w:t>Task 4: Reflecting on your processes and practices</w:t>
            </w:r>
          </w:p>
        </w:tc>
      </w:tr>
      <w:tr w:rsidR="0039440B" w14:paraId="75CF1032" w14:textId="77777777" w:rsidTr="00E10F69">
        <w:tc>
          <w:tcPr>
            <w:tcW w:w="10343" w:type="dxa"/>
            <w:shd w:val="clear" w:color="auto" w:fill="DEEAF6" w:themeFill="accent5" w:themeFillTint="33"/>
          </w:tcPr>
          <w:p w14:paraId="6A3B08D7" w14:textId="6FD2E22E" w:rsidR="0039440B" w:rsidRPr="0009468E" w:rsidRDefault="0039440B" w:rsidP="00A65DC3">
            <w:pPr>
              <w:pStyle w:val="Tabletext"/>
              <w:numPr>
                <w:ilvl w:val="0"/>
                <w:numId w:val="48"/>
              </w:numPr>
              <w:ind w:left="447" w:hanging="425"/>
            </w:pPr>
            <w:r>
              <w:t>Reflect on the benefits of gathering information from all key stakeholders (</w:t>
            </w:r>
            <w:r w:rsidRPr="000A2B87">
              <w:rPr>
                <w:i/>
                <w:iCs/>
              </w:rPr>
              <w:t>children, families and</w:t>
            </w:r>
            <w:r>
              <w:t xml:space="preserve"> </w:t>
            </w:r>
            <w:r w:rsidRPr="000A2B87">
              <w:rPr>
                <w:i/>
                <w:iCs/>
              </w:rPr>
              <w:t>educators</w:t>
            </w:r>
            <w:r>
              <w:t xml:space="preserve">) and how this was used to support your QIP. </w:t>
            </w:r>
          </w:p>
        </w:tc>
      </w:tr>
      <w:tr w:rsidR="0039440B" w14:paraId="1AFF01C1" w14:textId="77777777" w:rsidTr="00E10F69">
        <w:tc>
          <w:tcPr>
            <w:tcW w:w="10343" w:type="dxa"/>
            <w:shd w:val="clear" w:color="auto" w:fill="auto"/>
          </w:tcPr>
          <w:p w14:paraId="52996BCD" w14:textId="77777777" w:rsidR="0039440B" w:rsidRDefault="0039440B" w:rsidP="00415117">
            <w:pPr>
              <w:pStyle w:val="BulletGSA"/>
              <w:numPr>
                <w:ilvl w:val="0"/>
                <w:numId w:val="0"/>
              </w:numPr>
              <w:ind w:left="360" w:hanging="360"/>
            </w:pPr>
          </w:p>
          <w:p w14:paraId="65E47208" w14:textId="77777777" w:rsidR="00415117" w:rsidRDefault="00415117" w:rsidP="00415117">
            <w:pPr>
              <w:pStyle w:val="BulletGSA"/>
              <w:numPr>
                <w:ilvl w:val="0"/>
                <w:numId w:val="0"/>
              </w:numPr>
              <w:ind w:left="360" w:hanging="360"/>
            </w:pPr>
          </w:p>
          <w:p w14:paraId="4B66360D" w14:textId="1B3A1E74" w:rsidR="00415117" w:rsidRDefault="00E10F69"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1405D234" w14:textId="77777777" w:rsidR="00415117" w:rsidRDefault="00415117" w:rsidP="00415117">
            <w:pPr>
              <w:pStyle w:val="BulletGSA"/>
              <w:numPr>
                <w:ilvl w:val="0"/>
                <w:numId w:val="0"/>
              </w:numPr>
              <w:ind w:left="360" w:hanging="360"/>
            </w:pPr>
          </w:p>
          <w:p w14:paraId="047F196C" w14:textId="2B3464A5" w:rsidR="00415117" w:rsidRPr="00A65DC3" w:rsidRDefault="00415117" w:rsidP="00415117">
            <w:pPr>
              <w:pStyle w:val="BulletGSA"/>
              <w:numPr>
                <w:ilvl w:val="0"/>
                <w:numId w:val="0"/>
              </w:numPr>
              <w:ind w:left="360" w:hanging="360"/>
            </w:pPr>
          </w:p>
        </w:tc>
      </w:tr>
      <w:tr w:rsidR="0039440B" w14:paraId="5C8BD61F" w14:textId="77777777" w:rsidTr="00E10F69">
        <w:tc>
          <w:tcPr>
            <w:tcW w:w="10343" w:type="dxa"/>
            <w:shd w:val="clear" w:color="auto" w:fill="DEEAF6" w:themeFill="accent5" w:themeFillTint="33"/>
          </w:tcPr>
          <w:p w14:paraId="43F30176" w14:textId="22130D6B" w:rsidR="0039440B" w:rsidRPr="0009468E" w:rsidRDefault="0039440B" w:rsidP="00F9598C">
            <w:pPr>
              <w:pStyle w:val="Tabletext"/>
              <w:numPr>
                <w:ilvl w:val="0"/>
                <w:numId w:val="48"/>
              </w:numPr>
              <w:ind w:left="447" w:hanging="425"/>
            </w:pPr>
            <w:r>
              <w:t xml:space="preserve">Reflect upon any barriers that occurred during the process and how you overcame these. </w:t>
            </w:r>
            <w:proofErr w:type="gramStart"/>
            <w:r>
              <w:t xml:space="preserve">( </w:t>
            </w:r>
            <w:r w:rsidRPr="000A2B87">
              <w:rPr>
                <w:i/>
                <w:iCs/>
              </w:rPr>
              <w:t>E.g.</w:t>
            </w:r>
            <w:proofErr w:type="gramEnd"/>
            <w:r w:rsidRPr="000A2B87">
              <w:rPr>
                <w:i/>
                <w:iCs/>
              </w:rPr>
              <w:t xml:space="preserve"> consultation with key stakeholders, analysing results, understanding </w:t>
            </w:r>
            <w:proofErr w:type="gramStart"/>
            <w:r w:rsidRPr="000A2B87">
              <w:rPr>
                <w:i/>
                <w:iCs/>
              </w:rPr>
              <w:t>whole of</w:t>
            </w:r>
            <w:proofErr w:type="gramEnd"/>
            <w:r w:rsidRPr="000A2B87">
              <w:rPr>
                <w:i/>
                <w:iCs/>
              </w:rPr>
              <w:t xml:space="preserve"> process</w:t>
            </w:r>
            <w:r>
              <w:t xml:space="preserve">). </w:t>
            </w:r>
          </w:p>
        </w:tc>
      </w:tr>
      <w:tr w:rsidR="0039440B" w14:paraId="128BF60A" w14:textId="77777777" w:rsidTr="00E10F69">
        <w:tc>
          <w:tcPr>
            <w:tcW w:w="10343" w:type="dxa"/>
            <w:shd w:val="clear" w:color="auto" w:fill="auto"/>
          </w:tcPr>
          <w:p w14:paraId="0B5CC81D" w14:textId="77777777" w:rsidR="0039440B" w:rsidRPr="00415117" w:rsidRDefault="0039440B" w:rsidP="00415117">
            <w:pPr>
              <w:pStyle w:val="NormalGSA"/>
            </w:pPr>
          </w:p>
          <w:p w14:paraId="4B506A76" w14:textId="1A72C5FB" w:rsidR="00415117" w:rsidRPr="00415117" w:rsidRDefault="00E10F69" w:rsidP="00415117">
            <w:pPr>
              <w:pStyle w:val="NormalGSA"/>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122846B3" w14:textId="77777777" w:rsidR="00415117" w:rsidRPr="00415117" w:rsidRDefault="00415117" w:rsidP="00415117">
            <w:pPr>
              <w:pStyle w:val="NormalGSA"/>
            </w:pPr>
          </w:p>
          <w:p w14:paraId="1A177FBB" w14:textId="6710FF8A" w:rsidR="00415117" w:rsidRPr="00415117" w:rsidRDefault="00415117" w:rsidP="00415117">
            <w:pPr>
              <w:pStyle w:val="NormalGSA"/>
            </w:pPr>
          </w:p>
        </w:tc>
      </w:tr>
      <w:tr w:rsidR="0039440B" w14:paraId="78C696EB" w14:textId="77777777" w:rsidTr="00E10F69">
        <w:tc>
          <w:tcPr>
            <w:tcW w:w="10343" w:type="dxa"/>
            <w:shd w:val="clear" w:color="auto" w:fill="DEEAF6" w:themeFill="accent5" w:themeFillTint="33"/>
          </w:tcPr>
          <w:p w14:paraId="1E6A8D97" w14:textId="6107906B" w:rsidR="0039440B" w:rsidRPr="0009468E" w:rsidRDefault="0039440B" w:rsidP="00F9598C">
            <w:pPr>
              <w:pStyle w:val="Tabletext"/>
              <w:numPr>
                <w:ilvl w:val="0"/>
                <w:numId w:val="48"/>
              </w:numPr>
              <w:ind w:left="447" w:hanging="425"/>
            </w:pPr>
            <w:r>
              <w:t>Reflect on your communication strategies; did you find that you needed to use different types of communication tools to ensure that understanding of the process. (</w:t>
            </w:r>
            <w:r w:rsidRPr="000A2B87">
              <w:rPr>
                <w:i/>
                <w:iCs/>
              </w:rPr>
              <w:t>E.g., verbal and written information, emails, planning schedule meetings</w:t>
            </w:r>
            <w:r>
              <w:rPr>
                <w:i/>
                <w:iCs/>
              </w:rPr>
              <w:t>).</w:t>
            </w:r>
            <w:r>
              <w:t xml:space="preserve"> </w:t>
            </w:r>
          </w:p>
        </w:tc>
      </w:tr>
      <w:tr w:rsidR="0039440B" w14:paraId="6FB54007" w14:textId="77777777" w:rsidTr="00E10F69">
        <w:tc>
          <w:tcPr>
            <w:tcW w:w="10343" w:type="dxa"/>
            <w:shd w:val="clear" w:color="auto" w:fill="auto"/>
          </w:tcPr>
          <w:p w14:paraId="3DAC1E37" w14:textId="77777777" w:rsidR="0039440B" w:rsidRDefault="0039440B" w:rsidP="00F9598C">
            <w:pPr>
              <w:pStyle w:val="NormalGSA"/>
            </w:pPr>
          </w:p>
          <w:p w14:paraId="2A9ED0F6" w14:textId="7EF11913" w:rsidR="00415117" w:rsidRDefault="00E10F69" w:rsidP="00F9598C">
            <w:pPr>
              <w:pStyle w:val="NormalGSA"/>
              <w:rPr>
                <w:rFonts w:eastAsiaTheme="minorHAnsi"/>
              </w:rPr>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025BF35B" w14:textId="77777777" w:rsidR="00E10F69" w:rsidRDefault="00E10F69" w:rsidP="00F9598C">
            <w:pPr>
              <w:pStyle w:val="NormalGSA"/>
            </w:pPr>
          </w:p>
          <w:p w14:paraId="7EB137C3" w14:textId="58009D49" w:rsidR="00415117" w:rsidRDefault="00415117" w:rsidP="00F9598C">
            <w:pPr>
              <w:pStyle w:val="NormalGSA"/>
            </w:pPr>
          </w:p>
        </w:tc>
      </w:tr>
      <w:tr w:rsidR="0039440B" w14:paraId="49C096F6" w14:textId="77777777" w:rsidTr="00E10F69">
        <w:tc>
          <w:tcPr>
            <w:tcW w:w="10343" w:type="dxa"/>
            <w:shd w:val="clear" w:color="auto" w:fill="DEEAF6" w:themeFill="accent5" w:themeFillTint="33"/>
          </w:tcPr>
          <w:p w14:paraId="1766470E" w14:textId="15B806C2" w:rsidR="0039440B" w:rsidRDefault="0039440B" w:rsidP="00F9598C">
            <w:pPr>
              <w:pStyle w:val="Tabletext"/>
              <w:numPr>
                <w:ilvl w:val="0"/>
                <w:numId w:val="48"/>
              </w:numPr>
              <w:ind w:left="447" w:hanging="425"/>
            </w:pPr>
            <w:r>
              <w:t xml:space="preserve">Now you have completed 2 quality areas, list challenges that may occur when completing the 7 quality areas. You may like to discuss this with your colleagues or </w:t>
            </w:r>
            <w:r w:rsidR="00B34ED7">
              <w:t>Workplace Supervisor</w:t>
            </w:r>
            <w:r>
              <w:t xml:space="preserve">. </w:t>
            </w:r>
          </w:p>
        </w:tc>
      </w:tr>
      <w:tr w:rsidR="0039440B" w14:paraId="5BA57C33" w14:textId="77777777" w:rsidTr="00E10F69">
        <w:tc>
          <w:tcPr>
            <w:tcW w:w="10343" w:type="dxa"/>
            <w:shd w:val="clear" w:color="auto" w:fill="auto"/>
          </w:tcPr>
          <w:p w14:paraId="5DED483B" w14:textId="77777777" w:rsidR="0039440B" w:rsidRDefault="0039440B" w:rsidP="00415117">
            <w:pPr>
              <w:pStyle w:val="BulletGSA"/>
              <w:numPr>
                <w:ilvl w:val="0"/>
                <w:numId w:val="0"/>
              </w:numPr>
              <w:ind w:left="360" w:hanging="360"/>
            </w:pPr>
          </w:p>
          <w:p w14:paraId="518B8EE4" w14:textId="77777777" w:rsidR="00415117" w:rsidRDefault="00415117" w:rsidP="00415117">
            <w:pPr>
              <w:pStyle w:val="BulletGSA"/>
              <w:numPr>
                <w:ilvl w:val="0"/>
                <w:numId w:val="0"/>
              </w:numPr>
              <w:ind w:left="360" w:hanging="360"/>
            </w:pPr>
          </w:p>
          <w:p w14:paraId="081CF1A6" w14:textId="0D636938" w:rsidR="00415117" w:rsidRDefault="00E10F69"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197FC7D9" w14:textId="77777777" w:rsidR="00415117" w:rsidRDefault="00415117" w:rsidP="00415117">
            <w:pPr>
              <w:pStyle w:val="BulletGSA"/>
              <w:numPr>
                <w:ilvl w:val="0"/>
                <w:numId w:val="0"/>
              </w:numPr>
              <w:ind w:left="360" w:hanging="360"/>
            </w:pPr>
          </w:p>
          <w:p w14:paraId="033D2447" w14:textId="596F2F8B" w:rsidR="00415117" w:rsidRDefault="00415117" w:rsidP="00415117">
            <w:pPr>
              <w:pStyle w:val="BulletGSA"/>
              <w:numPr>
                <w:ilvl w:val="0"/>
                <w:numId w:val="0"/>
              </w:numPr>
              <w:ind w:left="360" w:hanging="360"/>
            </w:pPr>
          </w:p>
        </w:tc>
      </w:tr>
      <w:tr w:rsidR="0039440B" w14:paraId="268C4958" w14:textId="77777777" w:rsidTr="00E10F69">
        <w:tc>
          <w:tcPr>
            <w:tcW w:w="10343" w:type="dxa"/>
            <w:shd w:val="clear" w:color="auto" w:fill="DEEAF6" w:themeFill="accent5" w:themeFillTint="33"/>
          </w:tcPr>
          <w:p w14:paraId="769AAA83" w14:textId="68AF026A" w:rsidR="0039440B" w:rsidRDefault="0039440B" w:rsidP="00F9598C">
            <w:pPr>
              <w:pStyle w:val="Tabletext"/>
              <w:numPr>
                <w:ilvl w:val="0"/>
                <w:numId w:val="48"/>
              </w:numPr>
              <w:ind w:left="447" w:hanging="425"/>
            </w:pPr>
            <w:r w:rsidRPr="009C1644">
              <w:t>Reflect on the processes and give an example of how these challenges might be overcome.</w:t>
            </w:r>
          </w:p>
        </w:tc>
      </w:tr>
      <w:tr w:rsidR="0039440B" w14:paraId="75EED031" w14:textId="77777777" w:rsidTr="00E10F69">
        <w:tc>
          <w:tcPr>
            <w:tcW w:w="10343" w:type="dxa"/>
            <w:shd w:val="clear" w:color="auto" w:fill="auto"/>
          </w:tcPr>
          <w:p w14:paraId="0DD020DE" w14:textId="77777777" w:rsidR="0039440B" w:rsidRDefault="0039440B" w:rsidP="00415117">
            <w:pPr>
              <w:pStyle w:val="BulletGSA"/>
              <w:numPr>
                <w:ilvl w:val="0"/>
                <w:numId w:val="0"/>
              </w:numPr>
              <w:ind w:left="360" w:hanging="360"/>
            </w:pPr>
          </w:p>
          <w:p w14:paraId="2EA089A9" w14:textId="77777777" w:rsidR="00415117" w:rsidRDefault="00415117" w:rsidP="00415117">
            <w:pPr>
              <w:pStyle w:val="BulletGSA"/>
              <w:numPr>
                <w:ilvl w:val="0"/>
                <w:numId w:val="0"/>
              </w:numPr>
              <w:ind w:left="360" w:hanging="360"/>
            </w:pPr>
          </w:p>
          <w:p w14:paraId="76EA6679" w14:textId="77777777" w:rsidR="00415117" w:rsidRDefault="00415117" w:rsidP="00415117">
            <w:pPr>
              <w:pStyle w:val="BulletGSA"/>
              <w:numPr>
                <w:ilvl w:val="0"/>
                <w:numId w:val="0"/>
              </w:numPr>
              <w:ind w:left="360" w:hanging="360"/>
            </w:pPr>
          </w:p>
          <w:p w14:paraId="30F4BD01" w14:textId="51B55741" w:rsidR="00415117" w:rsidRDefault="00E10F69" w:rsidP="00415117">
            <w:pPr>
              <w:pStyle w:val="BulletGSA"/>
              <w:numPr>
                <w:ilvl w:val="0"/>
                <w:numId w:val="0"/>
              </w:numPr>
              <w:ind w:left="360" w:hanging="360"/>
            </w:pPr>
            <w:r w:rsidRPr="00287488">
              <w:fldChar w:fldCharType="begin">
                <w:ffData>
                  <w:name w:val="Text1"/>
                  <w:enabled/>
                  <w:calcOnExit w:val="0"/>
                  <w:textInput/>
                </w:ffData>
              </w:fldChar>
            </w:r>
            <w:r w:rsidRPr="00287488">
              <w:instrText xml:space="preserve"> FORMTEXT </w:instrText>
            </w:r>
            <w:r w:rsidRPr="00287488">
              <w:fldChar w:fldCharType="separate"/>
            </w:r>
            <w:r w:rsidRPr="00287488">
              <w:t> </w:t>
            </w:r>
            <w:r w:rsidRPr="00287488">
              <w:t> </w:t>
            </w:r>
            <w:r w:rsidRPr="00287488">
              <w:t> </w:t>
            </w:r>
            <w:r w:rsidRPr="00287488">
              <w:t> </w:t>
            </w:r>
            <w:r w:rsidRPr="00287488">
              <w:t> </w:t>
            </w:r>
            <w:r w:rsidRPr="00287488">
              <w:rPr>
                <w:rFonts w:eastAsiaTheme="minorHAnsi"/>
              </w:rPr>
              <w:fldChar w:fldCharType="end"/>
            </w:r>
          </w:p>
          <w:p w14:paraId="7AE75674" w14:textId="77777777" w:rsidR="00415117" w:rsidRDefault="00415117" w:rsidP="00415117">
            <w:pPr>
              <w:pStyle w:val="BulletGSA"/>
              <w:numPr>
                <w:ilvl w:val="0"/>
                <w:numId w:val="0"/>
              </w:numPr>
              <w:ind w:left="360" w:hanging="360"/>
            </w:pPr>
          </w:p>
          <w:p w14:paraId="418DBF40" w14:textId="38038A8F" w:rsidR="00415117" w:rsidRDefault="00415117" w:rsidP="00415117">
            <w:pPr>
              <w:pStyle w:val="BulletGSA"/>
              <w:numPr>
                <w:ilvl w:val="0"/>
                <w:numId w:val="0"/>
              </w:numPr>
              <w:ind w:left="360" w:hanging="360"/>
            </w:pPr>
          </w:p>
        </w:tc>
      </w:tr>
    </w:tbl>
    <w:p w14:paraId="5006A435" w14:textId="77777777" w:rsidR="0039440B" w:rsidRPr="0039440B" w:rsidRDefault="0039440B" w:rsidP="0039440B">
      <w:pPr>
        <w:pStyle w:val="NormalGSA"/>
      </w:pPr>
    </w:p>
    <w:sectPr w:rsidR="0039440B" w:rsidRPr="0039440B" w:rsidSect="00625902">
      <w:footerReference w:type="default" r:id="rId46"/>
      <w:pgSz w:w="11906" w:h="16838"/>
      <w:pgMar w:top="1021" w:right="851" w:bottom="102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E554B" w14:textId="77777777" w:rsidR="00625902" w:rsidRDefault="00625902" w:rsidP="00251FC3">
      <w:pPr>
        <w:spacing w:after="0" w:line="240" w:lineRule="auto"/>
      </w:pPr>
      <w:r>
        <w:separator/>
      </w:r>
    </w:p>
  </w:endnote>
  <w:endnote w:type="continuationSeparator" w:id="0">
    <w:p w14:paraId="7EE572C2" w14:textId="77777777" w:rsidR="00625902" w:rsidRDefault="00625902" w:rsidP="00251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Rounded MT Bold">
    <w:panose1 w:val="020F0704030504030204"/>
    <w:charset w:val="00"/>
    <w:family w:val="swiss"/>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Meta Plus Normal">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829958"/>
      <w:docPartObj>
        <w:docPartGallery w:val="Page Numbers (Bottom of Page)"/>
        <w:docPartUnique/>
      </w:docPartObj>
    </w:sdtPr>
    <w:sdtEndPr>
      <w:rPr>
        <w:szCs w:val="16"/>
      </w:rPr>
    </w:sdtEndPr>
    <w:sdtContent>
      <w:p w14:paraId="3A48188F" w14:textId="18774DC3" w:rsidR="00801BF3" w:rsidRPr="00F46D89" w:rsidRDefault="00C5747F" w:rsidP="00132C28">
        <w:pPr>
          <w:pStyle w:val="HeaderFooterGSA"/>
          <w:jc w:val="left"/>
          <w:rPr>
            <w:szCs w:val="16"/>
          </w:rPr>
        </w:pPr>
        <w:r>
          <w:t xml:space="preserve">CHC50121 - </w:t>
        </w:r>
        <w:r w:rsidR="00801BF3">
          <w:rPr>
            <w:szCs w:val="16"/>
          </w:rPr>
          <w:t xml:space="preserve">CHCECE044 Facilitate </w:t>
        </w:r>
        <w:r w:rsidR="007812AB">
          <w:rPr>
            <w:szCs w:val="16"/>
          </w:rPr>
          <w:t>c</w:t>
        </w:r>
        <w:r w:rsidR="00801BF3">
          <w:rPr>
            <w:szCs w:val="16"/>
          </w:rPr>
          <w:t xml:space="preserve">ompliance </w:t>
        </w:r>
        <w:r w:rsidR="008006BA">
          <w:rPr>
            <w:szCs w:val="16"/>
          </w:rPr>
          <w:t>in a children’s education and care service</w:t>
        </w:r>
      </w:p>
      <w:p w14:paraId="7AE2E6D5" w14:textId="182F936D" w:rsidR="00801BF3" w:rsidRPr="00F46D89" w:rsidRDefault="00801BF3" w:rsidP="00A519FB">
        <w:pPr>
          <w:pStyle w:val="HeaderFooterGSA"/>
          <w:jc w:val="left"/>
          <w:rPr>
            <w:szCs w:val="16"/>
          </w:rPr>
        </w:pPr>
        <w:r w:rsidRPr="00F46D89">
          <w:rPr>
            <w:szCs w:val="16"/>
          </w:rPr>
          <w:t xml:space="preserve">© </w:t>
        </w:r>
        <w:r w:rsidR="00C5747F">
          <w:rPr>
            <w:szCs w:val="16"/>
          </w:rPr>
          <w:t xml:space="preserve">TABT - </w:t>
        </w:r>
        <w:r w:rsidR="008006BA">
          <w:rPr>
            <w:szCs w:val="16"/>
          </w:rPr>
          <w:t xml:space="preserve">Workplace </w:t>
        </w:r>
        <w:r w:rsidR="00C5747F">
          <w:rPr>
            <w:szCs w:val="16"/>
          </w:rPr>
          <w:t>Assessment</w:t>
        </w:r>
        <w:r w:rsidR="00027047">
          <w:rPr>
            <w:szCs w:val="16"/>
          </w:rPr>
          <w:t xml:space="preserve"> </w:t>
        </w:r>
        <w:r w:rsidRPr="00F46D89">
          <w:rPr>
            <w:szCs w:val="16"/>
          </w:rPr>
          <w:t xml:space="preserve">Version </w:t>
        </w:r>
        <w:r w:rsidR="004678B2">
          <w:rPr>
            <w:szCs w:val="16"/>
          </w:rPr>
          <w:t>1.0</w:t>
        </w:r>
        <w:r w:rsidR="004678B2">
          <w:rPr>
            <w:szCs w:val="16"/>
          </w:rPr>
          <w:tab/>
        </w:r>
        <w:r w:rsidR="004678B2">
          <w:rPr>
            <w:szCs w:val="16"/>
          </w:rPr>
          <w:tab/>
        </w:r>
        <w:r w:rsidR="000F1F57">
          <w:rPr>
            <w:szCs w:val="16"/>
          </w:rPr>
          <w:tab/>
        </w:r>
        <w:r w:rsidRPr="00913774">
          <w:rPr>
            <w:szCs w:val="16"/>
          </w:rPr>
          <w:t xml:space="preserve">Page </w:t>
        </w:r>
        <w:r w:rsidRPr="00913774">
          <w:rPr>
            <w:b/>
            <w:bCs/>
            <w:szCs w:val="16"/>
          </w:rPr>
          <w:fldChar w:fldCharType="begin"/>
        </w:r>
        <w:r w:rsidRPr="00913774">
          <w:rPr>
            <w:b/>
            <w:bCs/>
            <w:szCs w:val="16"/>
          </w:rPr>
          <w:instrText xml:space="preserve"> PAGE  \* Arabic  \* MERGEFORMAT </w:instrText>
        </w:r>
        <w:r w:rsidRPr="00913774">
          <w:rPr>
            <w:b/>
            <w:bCs/>
            <w:szCs w:val="16"/>
          </w:rPr>
          <w:fldChar w:fldCharType="separate"/>
        </w:r>
        <w:r w:rsidRPr="00913774">
          <w:rPr>
            <w:b/>
            <w:bCs/>
            <w:noProof/>
            <w:szCs w:val="16"/>
          </w:rPr>
          <w:t>1</w:t>
        </w:r>
        <w:r w:rsidRPr="00913774">
          <w:rPr>
            <w:b/>
            <w:bCs/>
            <w:szCs w:val="16"/>
          </w:rPr>
          <w:fldChar w:fldCharType="end"/>
        </w:r>
        <w:r w:rsidRPr="00913774">
          <w:rPr>
            <w:szCs w:val="16"/>
          </w:rPr>
          <w:t xml:space="preserve"> of </w:t>
        </w:r>
        <w:r w:rsidRPr="00913774">
          <w:rPr>
            <w:b/>
            <w:bCs/>
            <w:szCs w:val="16"/>
          </w:rPr>
          <w:fldChar w:fldCharType="begin"/>
        </w:r>
        <w:r w:rsidRPr="00913774">
          <w:rPr>
            <w:b/>
            <w:bCs/>
            <w:szCs w:val="16"/>
          </w:rPr>
          <w:instrText xml:space="preserve"> NUMPAGES  \* Arabic  \* MERGEFORMAT </w:instrText>
        </w:r>
        <w:r w:rsidRPr="00913774">
          <w:rPr>
            <w:b/>
            <w:bCs/>
            <w:szCs w:val="16"/>
          </w:rPr>
          <w:fldChar w:fldCharType="separate"/>
        </w:r>
        <w:r w:rsidRPr="00913774">
          <w:rPr>
            <w:b/>
            <w:bCs/>
            <w:noProof/>
            <w:szCs w:val="16"/>
          </w:rPr>
          <w:t>2</w:t>
        </w:r>
        <w:r w:rsidRPr="00913774">
          <w:rPr>
            <w:b/>
            <w:bCs/>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9039827"/>
      <w:docPartObj>
        <w:docPartGallery w:val="Page Numbers (Bottom of Page)"/>
        <w:docPartUnique/>
      </w:docPartObj>
    </w:sdtPr>
    <w:sdtEndPr>
      <w:rPr>
        <w:szCs w:val="16"/>
      </w:rPr>
    </w:sdtEndPr>
    <w:sdtContent>
      <w:p w14:paraId="2EEE3784" w14:textId="5C72DC31" w:rsidR="00023F54" w:rsidRPr="00F46D89" w:rsidRDefault="00023F54" w:rsidP="00023F54">
        <w:pPr>
          <w:pStyle w:val="HeaderFooterGSA"/>
          <w:jc w:val="left"/>
          <w:rPr>
            <w:szCs w:val="16"/>
          </w:rPr>
        </w:pPr>
        <w:r>
          <w:rPr>
            <w:szCs w:val="16"/>
          </w:rPr>
          <w:t xml:space="preserve">CHCECE044 Facilitate </w:t>
        </w:r>
        <w:r w:rsidR="007812AB">
          <w:rPr>
            <w:szCs w:val="16"/>
          </w:rPr>
          <w:t>c</w:t>
        </w:r>
        <w:r>
          <w:rPr>
            <w:szCs w:val="16"/>
          </w:rPr>
          <w:t>ompliance in a children’s education and care service</w:t>
        </w:r>
      </w:p>
      <w:p w14:paraId="65E28C7F" w14:textId="6564142C" w:rsidR="00801BF3" w:rsidRPr="00023F54" w:rsidRDefault="00023F54" w:rsidP="00023F54">
        <w:pPr>
          <w:pStyle w:val="HeaderFooterGSA"/>
          <w:jc w:val="left"/>
          <w:rPr>
            <w:szCs w:val="16"/>
          </w:rPr>
        </w:pPr>
        <w:r w:rsidRPr="00F46D89">
          <w:rPr>
            <w:szCs w:val="16"/>
          </w:rPr>
          <w:t xml:space="preserve">© </w:t>
        </w:r>
        <w:r w:rsidR="00F803E2">
          <w:rPr>
            <w:szCs w:val="16"/>
          </w:rPr>
          <w:t xml:space="preserve">Kearns 2021 </w:t>
        </w:r>
        <w:r w:rsidR="00F803E2">
          <w:rPr>
            <w:szCs w:val="16"/>
          </w:rPr>
          <w:sym w:font="Wingdings" w:char="F09E"/>
        </w:r>
        <w:r w:rsidR="00F803E2">
          <w:rPr>
            <w:szCs w:val="16"/>
          </w:rPr>
          <w:t xml:space="preserve"> </w:t>
        </w:r>
        <w:r>
          <w:rPr>
            <w:szCs w:val="16"/>
          </w:rPr>
          <w:t xml:space="preserve">Workplace </w:t>
        </w:r>
        <w:r w:rsidR="001F41A3">
          <w:rPr>
            <w:szCs w:val="16"/>
          </w:rPr>
          <w:t>Student</w:t>
        </w:r>
        <w:r>
          <w:rPr>
            <w:szCs w:val="16"/>
          </w:rPr>
          <w:t xml:space="preserve"> </w:t>
        </w:r>
        <w:r w:rsidRPr="00F46D89">
          <w:rPr>
            <w:szCs w:val="16"/>
          </w:rPr>
          <w:t xml:space="preserve">Version </w:t>
        </w:r>
        <w:r>
          <w:rPr>
            <w:szCs w:val="16"/>
          </w:rPr>
          <w:t>1.0</w:t>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sidRPr="00913774">
          <w:rPr>
            <w:szCs w:val="16"/>
          </w:rPr>
          <w:t xml:space="preserve">Page </w:t>
        </w:r>
        <w:r w:rsidRPr="00913774">
          <w:rPr>
            <w:b/>
            <w:bCs/>
            <w:szCs w:val="16"/>
          </w:rPr>
          <w:fldChar w:fldCharType="begin"/>
        </w:r>
        <w:r w:rsidRPr="00913774">
          <w:rPr>
            <w:b/>
            <w:bCs/>
            <w:szCs w:val="16"/>
          </w:rPr>
          <w:instrText xml:space="preserve"> PAGE  \* Arabic  \* MERGEFORMAT </w:instrText>
        </w:r>
        <w:r w:rsidRPr="00913774">
          <w:rPr>
            <w:b/>
            <w:bCs/>
            <w:szCs w:val="16"/>
          </w:rPr>
          <w:fldChar w:fldCharType="separate"/>
        </w:r>
        <w:r>
          <w:rPr>
            <w:b/>
            <w:bCs/>
            <w:szCs w:val="16"/>
          </w:rPr>
          <w:t>35</w:t>
        </w:r>
        <w:r w:rsidRPr="00913774">
          <w:rPr>
            <w:b/>
            <w:bCs/>
            <w:szCs w:val="16"/>
          </w:rPr>
          <w:fldChar w:fldCharType="end"/>
        </w:r>
        <w:r w:rsidRPr="00913774">
          <w:rPr>
            <w:szCs w:val="16"/>
          </w:rPr>
          <w:t xml:space="preserve"> of </w:t>
        </w:r>
        <w:r w:rsidRPr="00913774">
          <w:rPr>
            <w:b/>
            <w:bCs/>
            <w:szCs w:val="16"/>
          </w:rPr>
          <w:fldChar w:fldCharType="begin"/>
        </w:r>
        <w:r w:rsidRPr="00913774">
          <w:rPr>
            <w:b/>
            <w:bCs/>
            <w:szCs w:val="16"/>
          </w:rPr>
          <w:instrText xml:space="preserve"> NUMPAGES  \* Arabic  \* MERGEFORMAT </w:instrText>
        </w:r>
        <w:r w:rsidRPr="00913774">
          <w:rPr>
            <w:b/>
            <w:bCs/>
            <w:szCs w:val="16"/>
          </w:rPr>
          <w:fldChar w:fldCharType="separate"/>
        </w:r>
        <w:r>
          <w:rPr>
            <w:b/>
            <w:bCs/>
            <w:szCs w:val="16"/>
          </w:rPr>
          <w:t>55</w:t>
        </w:r>
        <w:r w:rsidRPr="00913774">
          <w:rPr>
            <w:b/>
            <w:bCs/>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2651722"/>
      <w:docPartObj>
        <w:docPartGallery w:val="Page Numbers (Bottom of Page)"/>
        <w:docPartUnique/>
      </w:docPartObj>
    </w:sdtPr>
    <w:sdtEndPr>
      <w:rPr>
        <w:szCs w:val="16"/>
      </w:rPr>
    </w:sdtEndPr>
    <w:sdtContent>
      <w:p w14:paraId="4B4544B0" w14:textId="7E58B0FB" w:rsidR="00023F54" w:rsidRPr="00F46D89" w:rsidRDefault="00023F54" w:rsidP="00023F54">
        <w:pPr>
          <w:pStyle w:val="HeaderFooterGSA"/>
          <w:jc w:val="left"/>
          <w:rPr>
            <w:szCs w:val="16"/>
          </w:rPr>
        </w:pPr>
        <w:r>
          <w:rPr>
            <w:szCs w:val="16"/>
          </w:rPr>
          <w:t xml:space="preserve">CHCECE044 Facilitate </w:t>
        </w:r>
        <w:r w:rsidR="007812AB">
          <w:rPr>
            <w:szCs w:val="16"/>
          </w:rPr>
          <w:t>c</w:t>
        </w:r>
        <w:r>
          <w:rPr>
            <w:szCs w:val="16"/>
          </w:rPr>
          <w:t>ompliance in a children’s education and care service</w:t>
        </w:r>
      </w:p>
      <w:p w14:paraId="7A1D0F8B" w14:textId="46A7BB6F" w:rsidR="00801BF3" w:rsidRPr="00023F54" w:rsidRDefault="00023F54" w:rsidP="00023F54">
        <w:pPr>
          <w:pStyle w:val="HeaderFooterGSA"/>
          <w:jc w:val="left"/>
          <w:rPr>
            <w:szCs w:val="16"/>
          </w:rPr>
        </w:pPr>
        <w:r w:rsidRPr="00F46D89">
          <w:rPr>
            <w:szCs w:val="16"/>
          </w:rPr>
          <w:t xml:space="preserve">© </w:t>
        </w:r>
        <w:r w:rsidR="00F803E2">
          <w:rPr>
            <w:szCs w:val="16"/>
          </w:rPr>
          <w:t xml:space="preserve">Kearns 2021 </w:t>
        </w:r>
        <w:r w:rsidR="00F803E2">
          <w:rPr>
            <w:szCs w:val="16"/>
          </w:rPr>
          <w:sym w:font="Wingdings" w:char="F09E"/>
        </w:r>
        <w:r w:rsidR="00F803E2">
          <w:rPr>
            <w:szCs w:val="16"/>
          </w:rPr>
          <w:t xml:space="preserve"> </w:t>
        </w:r>
        <w:r>
          <w:rPr>
            <w:szCs w:val="16"/>
          </w:rPr>
          <w:t xml:space="preserve">Workplace </w:t>
        </w:r>
        <w:r w:rsidR="001F41A3">
          <w:rPr>
            <w:szCs w:val="16"/>
          </w:rPr>
          <w:t>Student</w:t>
        </w:r>
        <w:r>
          <w:rPr>
            <w:szCs w:val="16"/>
          </w:rPr>
          <w:t xml:space="preserve"> </w:t>
        </w:r>
        <w:r w:rsidRPr="00F46D89">
          <w:rPr>
            <w:szCs w:val="16"/>
          </w:rPr>
          <w:t xml:space="preserve">Version </w:t>
        </w:r>
        <w:r>
          <w:rPr>
            <w:szCs w:val="16"/>
          </w:rPr>
          <w:t>1.0</w:t>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sidRPr="00913774">
          <w:rPr>
            <w:szCs w:val="16"/>
          </w:rPr>
          <w:t xml:space="preserve">Page </w:t>
        </w:r>
        <w:r w:rsidRPr="00913774">
          <w:rPr>
            <w:b/>
            <w:bCs/>
            <w:szCs w:val="16"/>
          </w:rPr>
          <w:fldChar w:fldCharType="begin"/>
        </w:r>
        <w:r w:rsidRPr="00913774">
          <w:rPr>
            <w:b/>
            <w:bCs/>
            <w:szCs w:val="16"/>
          </w:rPr>
          <w:instrText xml:space="preserve"> PAGE  \* Arabic  \* MERGEFORMAT </w:instrText>
        </w:r>
        <w:r w:rsidRPr="00913774">
          <w:rPr>
            <w:b/>
            <w:bCs/>
            <w:szCs w:val="16"/>
          </w:rPr>
          <w:fldChar w:fldCharType="separate"/>
        </w:r>
        <w:r>
          <w:rPr>
            <w:b/>
            <w:bCs/>
            <w:szCs w:val="16"/>
          </w:rPr>
          <w:t>44</w:t>
        </w:r>
        <w:r w:rsidRPr="00913774">
          <w:rPr>
            <w:b/>
            <w:bCs/>
            <w:szCs w:val="16"/>
          </w:rPr>
          <w:fldChar w:fldCharType="end"/>
        </w:r>
        <w:r w:rsidRPr="00913774">
          <w:rPr>
            <w:szCs w:val="16"/>
          </w:rPr>
          <w:t xml:space="preserve"> of </w:t>
        </w:r>
        <w:r w:rsidRPr="00913774">
          <w:rPr>
            <w:b/>
            <w:bCs/>
            <w:szCs w:val="16"/>
          </w:rPr>
          <w:fldChar w:fldCharType="begin"/>
        </w:r>
        <w:r w:rsidRPr="00913774">
          <w:rPr>
            <w:b/>
            <w:bCs/>
            <w:szCs w:val="16"/>
          </w:rPr>
          <w:instrText xml:space="preserve"> NUMPAGES  \* Arabic  \* MERGEFORMAT </w:instrText>
        </w:r>
        <w:r w:rsidRPr="00913774">
          <w:rPr>
            <w:b/>
            <w:bCs/>
            <w:szCs w:val="16"/>
          </w:rPr>
          <w:fldChar w:fldCharType="separate"/>
        </w:r>
        <w:r>
          <w:rPr>
            <w:b/>
            <w:bCs/>
            <w:szCs w:val="16"/>
          </w:rPr>
          <w:t>55</w:t>
        </w:r>
        <w:r w:rsidRPr="00913774">
          <w:rPr>
            <w:b/>
            <w:bCs/>
            <w:szCs w:val="1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1917891"/>
      <w:docPartObj>
        <w:docPartGallery w:val="Page Numbers (Bottom of Page)"/>
        <w:docPartUnique/>
      </w:docPartObj>
    </w:sdtPr>
    <w:sdtEndPr>
      <w:rPr>
        <w:szCs w:val="16"/>
      </w:rPr>
    </w:sdtEndPr>
    <w:sdtContent>
      <w:p w14:paraId="7F43BFE4" w14:textId="36729BCA" w:rsidR="00023F54" w:rsidRPr="00F46D89" w:rsidRDefault="00023F54" w:rsidP="00023F54">
        <w:pPr>
          <w:pStyle w:val="HeaderFooterGSA"/>
          <w:jc w:val="left"/>
          <w:rPr>
            <w:szCs w:val="16"/>
          </w:rPr>
        </w:pPr>
        <w:r>
          <w:rPr>
            <w:szCs w:val="16"/>
          </w:rPr>
          <w:t>CHCECE044 Facilitate Compliance in a children’s education and care service</w:t>
        </w:r>
      </w:p>
      <w:p w14:paraId="30F6AD32" w14:textId="5B437813" w:rsidR="00801BF3" w:rsidRPr="00F46D89" w:rsidRDefault="00023F54" w:rsidP="00023F54">
        <w:pPr>
          <w:pStyle w:val="HeaderFooterGSA"/>
          <w:jc w:val="left"/>
          <w:rPr>
            <w:szCs w:val="16"/>
          </w:rPr>
        </w:pPr>
        <w:r w:rsidRPr="00F46D89">
          <w:rPr>
            <w:szCs w:val="16"/>
          </w:rPr>
          <w:t xml:space="preserve">© </w:t>
        </w:r>
        <w:r w:rsidR="00F803E2">
          <w:rPr>
            <w:szCs w:val="16"/>
          </w:rPr>
          <w:t xml:space="preserve">Kearns 2021 </w:t>
        </w:r>
        <w:r w:rsidR="00F803E2">
          <w:rPr>
            <w:szCs w:val="16"/>
          </w:rPr>
          <w:sym w:font="Wingdings" w:char="F09E"/>
        </w:r>
        <w:r w:rsidR="00F803E2">
          <w:rPr>
            <w:szCs w:val="16"/>
          </w:rPr>
          <w:t xml:space="preserve"> </w:t>
        </w:r>
        <w:r>
          <w:rPr>
            <w:szCs w:val="16"/>
          </w:rPr>
          <w:t xml:space="preserve">Workplace </w:t>
        </w:r>
        <w:r w:rsidR="001F41A3">
          <w:rPr>
            <w:szCs w:val="16"/>
          </w:rPr>
          <w:t>Student</w:t>
        </w:r>
        <w:r>
          <w:rPr>
            <w:szCs w:val="16"/>
          </w:rPr>
          <w:t xml:space="preserve"> </w:t>
        </w:r>
        <w:r w:rsidRPr="00F46D89">
          <w:rPr>
            <w:szCs w:val="16"/>
          </w:rPr>
          <w:t xml:space="preserve">Version </w:t>
        </w:r>
        <w:r>
          <w:rPr>
            <w:szCs w:val="16"/>
          </w:rPr>
          <w:t>1.0</w:t>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Pr>
            <w:szCs w:val="16"/>
          </w:rPr>
          <w:tab/>
        </w:r>
        <w:r w:rsidRPr="00913774">
          <w:rPr>
            <w:szCs w:val="16"/>
          </w:rPr>
          <w:t xml:space="preserve">Page </w:t>
        </w:r>
        <w:r w:rsidRPr="00913774">
          <w:rPr>
            <w:b/>
            <w:bCs/>
            <w:szCs w:val="16"/>
          </w:rPr>
          <w:fldChar w:fldCharType="begin"/>
        </w:r>
        <w:r w:rsidRPr="00913774">
          <w:rPr>
            <w:b/>
            <w:bCs/>
            <w:szCs w:val="16"/>
          </w:rPr>
          <w:instrText xml:space="preserve"> PAGE  \* Arabic  \* MERGEFORMAT </w:instrText>
        </w:r>
        <w:r w:rsidRPr="00913774">
          <w:rPr>
            <w:b/>
            <w:bCs/>
            <w:szCs w:val="16"/>
          </w:rPr>
          <w:fldChar w:fldCharType="separate"/>
        </w:r>
        <w:r>
          <w:rPr>
            <w:b/>
            <w:bCs/>
            <w:szCs w:val="16"/>
          </w:rPr>
          <w:t>50</w:t>
        </w:r>
        <w:r w:rsidRPr="00913774">
          <w:rPr>
            <w:b/>
            <w:bCs/>
            <w:szCs w:val="16"/>
          </w:rPr>
          <w:fldChar w:fldCharType="end"/>
        </w:r>
        <w:r w:rsidRPr="00913774">
          <w:rPr>
            <w:szCs w:val="16"/>
          </w:rPr>
          <w:t xml:space="preserve"> of </w:t>
        </w:r>
        <w:r w:rsidRPr="00913774">
          <w:rPr>
            <w:b/>
            <w:bCs/>
            <w:szCs w:val="16"/>
          </w:rPr>
          <w:fldChar w:fldCharType="begin"/>
        </w:r>
        <w:r w:rsidRPr="00913774">
          <w:rPr>
            <w:b/>
            <w:bCs/>
            <w:szCs w:val="16"/>
          </w:rPr>
          <w:instrText xml:space="preserve"> NUMPAGES  \* Arabic  \* MERGEFORMAT </w:instrText>
        </w:r>
        <w:r w:rsidRPr="00913774">
          <w:rPr>
            <w:b/>
            <w:bCs/>
            <w:szCs w:val="16"/>
          </w:rPr>
          <w:fldChar w:fldCharType="separate"/>
        </w:r>
        <w:r>
          <w:rPr>
            <w:b/>
            <w:bCs/>
            <w:szCs w:val="16"/>
          </w:rPr>
          <w:t>55</w:t>
        </w:r>
        <w:r w:rsidRPr="00913774">
          <w:rPr>
            <w:b/>
            <w:bCs/>
            <w:szCs w:val="16"/>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2220108"/>
      <w:docPartObj>
        <w:docPartGallery w:val="Page Numbers (Bottom of Page)"/>
        <w:docPartUnique/>
      </w:docPartObj>
    </w:sdtPr>
    <w:sdtEndPr>
      <w:rPr>
        <w:szCs w:val="16"/>
      </w:rPr>
    </w:sdtEndPr>
    <w:sdtContent>
      <w:p w14:paraId="675FB7AB" w14:textId="77777777" w:rsidR="00023F54" w:rsidRPr="00F46D89" w:rsidRDefault="00023F54" w:rsidP="00023F54">
        <w:pPr>
          <w:pStyle w:val="HeaderFooterGSA"/>
          <w:jc w:val="left"/>
          <w:rPr>
            <w:szCs w:val="16"/>
          </w:rPr>
        </w:pPr>
        <w:r>
          <w:rPr>
            <w:szCs w:val="16"/>
          </w:rPr>
          <w:t>CHCECE044 Facilitate Compliance in a children’s education and care service</w:t>
        </w:r>
      </w:p>
      <w:p w14:paraId="5E161554" w14:textId="75425088" w:rsidR="00023F54" w:rsidRPr="00F46D89" w:rsidRDefault="00023F54" w:rsidP="00023F54">
        <w:pPr>
          <w:pStyle w:val="HeaderFooterGSA"/>
          <w:jc w:val="left"/>
          <w:rPr>
            <w:szCs w:val="16"/>
          </w:rPr>
        </w:pPr>
        <w:r w:rsidRPr="00F46D89">
          <w:rPr>
            <w:szCs w:val="16"/>
          </w:rPr>
          <w:t xml:space="preserve">© </w:t>
        </w:r>
        <w:r w:rsidR="00F803E2">
          <w:rPr>
            <w:szCs w:val="16"/>
          </w:rPr>
          <w:t xml:space="preserve">Kearns 2021 </w:t>
        </w:r>
        <w:r w:rsidR="00F803E2">
          <w:rPr>
            <w:szCs w:val="16"/>
          </w:rPr>
          <w:sym w:font="Wingdings" w:char="F09E"/>
        </w:r>
        <w:r w:rsidR="00F803E2">
          <w:rPr>
            <w:szCs w:val="16"/>
          </w:rPr>
          <w:t xml:space="preserve"> </w:t>
        </w:r>
        <w:r>
          <w:rPr>
            <w:szCs w:val="16"/>
          </w:rPr>
          <w:t xml:space="preserve">Workplace </w:t>
        </w:r>
        <w:r w:rsidR="001F41A3">
          <w:rPr>
            <w:szCs w:val="16"/>
          </w:rPr>
          <w:t>Student</w:t>
        </w:r>
        <w:r>
          <w:rPr>
            <w:szCs w:val="16"/>
          </w:rPr>
          <w:t xml:space="preserve"> </w:t>
        </w:r>
        <w:r w:rsidRPr="00F46D89">
          <w:rPr>
            <w:szCs w:val="16"/>
          </w:rPr>
          <w:t xml:space="preserve">Version </w:t>
        </w:r>
        <w:r>
          <w:rPr>
            <w:szCs w:val="16"/>
          </w:rPr>
          <w:t>1.0</w:t>
        </w:r>
        <w:r>
          <w:rPr>
            <w:szCs w:val="16"/>
          </w:rPr>
          <w:tab/>
        </w:r>
        <w:r>
          <w:rPr>
            <w:szCs w:val="16"/>
          </w:rPr>
          <w:tab/>
        </w:r>
        <w:r>
          <w:rPr>
            <w:szCs w:val="16"/>
          </w:rPr>
          <w:tab/>
        </w:r>
        <w:r w:rsidRPr="00913774">
          <w:rPr>
            <w:szCs w:val="16"/>
          </w:rPr>
          <w:t xml:space="preserve">Page </w:t>
        </w:r>
        <w:r w:rsidRPr="00913774">
          <w:rPr>
            <w:b/>
            <w:bCs/>
            <w:szCs w:val="16"/>
          </w:rPr>
          <w:fldChar w:fldCharType="begin"/>
        </w:r>
        <w:r w:rsidRPr="00913774">
          <w:rPr>
            <w:b/>
            <w:bCs/>
            <w:szCs w:val="16"/>
          </w:rPr>
          <w:instrText xml:space="preserve"> PAGE  \* Arabic  \* MERGEFORMAT </w:instrText>
        </w:r>
        <w:r w:rsidRPr="00913774">
          <w:rPr>
            <w:b/>
            <w:bCs/>
            <w:szCs w:val="16"/>
          </w:rPr>
          <w:fldChar w:fldCharType="separate"/>
        </w:r>
        <w:r>
          <w:rPr>
            <w:b/>
            <w:bCs/>
            <w:szCs w:val="16"/>
          </w:rPr>
          <w:t>50</w:t>
        </w:r>
        <w:r w:rsidRPr="00913774">
          <w:rPr>
            <w:b/>
            <w:bCs/>
            <w:szCs w:val="16"/>
          </w:rPr>
          <w:fldChar w:fldCharType="end"/>
        </w:r>
        <w:r w:rsidRPr="00913774">
          <w:rPr>
            <w:szCs w:val="16"/>
          </w:rPr>
          <w:t xml:space="preserve"> of </w:t>
        </w:r>
        <w:r w:rsidRPr="00913774">
          <w:rPr>
            <w:b/>
            <w:bCs/>
            <w:szCs w:val="16"/>
          </w:rPr>
          <w:fldChar w:fldCharType="begin"/>
        </w:r>
        <w:r w:rsidRPr="00913774">
          <w:rPr>
            <w:b/>
            <w:bCs/>
            <w:szCs w:val="16"/>
          </w:rPr>
          <w:instrText xml:space="preserve"> NUMPAGES  \* Arabic  \* MERGEFORMAT </w:instrText>
        </w:r>
        <w:r w:rsidRPr="00913774">
          <w:rPr>
            <w:b/>
            <w:bCs/>
            <w:szCs w:val="16"/>
          </w:rPr>
          <w:fldChar w:fldCharType="separate"/>
        </w:r>
        <w:r>
          <w:rPr>
            <w:b/>
            <w:bCs/>
            <w:szCs w:val="16"/>
          </w:rPr>
          <w:t>55</w:t>
        </w:r>
        <w:r w:rsidRPr="00913774">
          <w:rPr>
            <w:b/>
            <w:bCs/>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B27D0" w14:textId="77777777" w:rsidR="00625902" w:rsidRDefault="00625902" w:rsidP="00251FC3">
      <w:pPr>
        <w:spacing w:after="0" w:line="240" w:lineRule="auto"/>
      </w:pPr>
      <w:r>
        <w:separator/>
      </w:r>
    </w:p>
  </w:footnote>
  <w:footnote w:type="continuationSeparator" w:id="0">
    <w:p w14:paraId="3FE7B03E" w14:textId="77777777" w:rsidR="00625902" w:rsidRDefault="00625902" w:rsidP="00251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5C6F6" w14:textId="77777777" w:rsidR="00801BF3" w:rsidRDefault="00801B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8CFEE" w14:textId="77777777" w:rsidR="00801BF3" w:rsidRDefault="00801B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67AFE"/>
    <w:multiLevelType w:val="hybridMultilevel"/>
    <w:tmpl w:val="5C70BCEE"/>
    <w:lvl w:ilvl="0" w:tplc="C65A0444">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7864ECB"/>
    <w:multiLevelType w:val="hybridMultilevel"/>
    <w:tmpl w:val="69381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3B7F52"/>
    <w:multiLevelType w:val="hybridMultilevel"/>
    <w:tmpl w:val="476ED53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8927A0"/>
    <w:multiLevelType w:val="hybridMultilevel"/>
    <w:tmpl w:val="7C040A32"/>
    <w:lvl w:ilvl="0" w:tplc="A1803FD6">
      <w:start w:val="1"/>
      <w:numFmt w:val="decimal"/>
      <w:lvlText w:val="%1."/>
      <w:lvlJc w:val="left"/>
      <w:pPr>
        <w:ind w:left="720" w:hanging="360"/>
      </w:pPr>
      <w:rPr>
        <w:b w:val="0"/>
        <w:bCs w:val="0"/>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093E4EBD"/>
    <w:multiLevelType w:val="hybridMultilevel"/>
    <w:tmpl w:val="B448BB1A"/>
    <w:lvl w:ilvl="0" w:tplc="5120C3F8">
      <w:start w:val="1"/>
      <w:numFmt w:val="decimal"/>
      <w:lvlText w:val="%1."/>
      <w:lvlJc w:val="left"/>
      <w:pPr>
        <w:ind w:left="720" w:hanging="360"/>
      </w:pPr>
      <w:rPr>
        <w:b w:val="0"/>
        <w:bCs w:val="0"/>
        <w:color w:val="auto"/>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B6303D1"/>
    <w:multiLevelType w:val="hybridMultilevel"/>
    <w:tmpl w:val="1FB25FF4"/>
    <w:lvl w:ilvl="0" w:tplc="0C090001">
      <w:start w:val="1"/>
      <w:numFmt w:val="bullet"/>
      <w:lvlText w:val=""/>
      <w:lvlJc w:val="left"/>
      <w:pPr>
        <w:ind w:left="773" w:hanging="360"/>
      </w:pPr>
      <w:rPr>
        <w:rFonts w:ascii="Symbol" w:hAnsi="Symbol" w:hint="default"/>
      </w:rPr>
    </w:lvl>
    <w:lvl w:ilvl="1" w:tplc="0C090003" w:tentative="1">
      <w:start w:val="1"/>
      <w:numFmt w:val="bullet"/>
      <w:lvlText w:val="o"/>
      <w:lvlJc w:val="left"/>
      <w:pPr>
        <w:ind w:left="1493" w:hanging="360"/>
      </w:pPr>
      <w:rPr>
        <w:rFonts w:ascii="Courier New" w:hAnsi="Courier New" w:cs="Courier New" w:hint="default"/>
      </w:rPr>
    </w:lvl>
    <w:lvl w:ilvl="2" w:tplc="0C090005" w:tentative="1">
      <w:start w:val="1"/>
      <w:numFmt w:val="bullet"/>
      <w:lvlText w:val=""/>
      <w:lvlJc w:val="left"/>
      <w:pPr>
        <w:ind w:left="2213" w:hanging="360"/>
      </w:pPr>
      <w:rPr>
        <w:rFonts w:ascii="Wingdings" w:hAnsi="Wingdings" w:hint="default"/>
      </w:rPr>
    </w:lvl>
    <w:lvl w:ilvl="3" w:tplc="0C090001" w:tentative="1">
      <w:start w:val="1"/>
      <w:numFmt w:val="bullet"/>
      <w:lvlText w:val=""/>
      <w:lvlJc w:val="left"/>
      <w:pPr>
        <w:ind w:left="2933" w:hanging="360"/>
      </w:pPr>
      <w:rPr>
        <w:rFonts w:ascii="Symbol" w:hAnsi="Symbol" w:hint="default"/>
      </w:rPr>
    </w:lvl>
    <w:lvl w:ilvl="4" w:tplc="0C090003" w:tentative="1">
      <w:start w:val="1"/>
      <w:numFmt w:val="bullet"/>
      <w:lvlText w:val="o"/>
      <w:lvlJc w:val="left"/>
      <w:pPr>
        <w:ind w:left="3653" w:hanging="360"/>
      </w:pPr>
      <w:rPr>
        <w:rFonts w:ascii="Courier New" w:hAnsi="Courier New" w:cs="Courier New" w:hint="default"/>
      </w:rPr>
    </w:lvl>
    <w:lvl w:ilvl="5" w:tplc="0C090005" w:tentative="1">
      <w:start w:val="1"/>
      <w:numFmt w:val="bullet"/>
      <w:lvlText w:val=""/>
      <w:lvlJc w:val="left"/>
      <w:pPr>
        <w:ind w:left="4373" w:hanging="360"/>
      </w:pPr>
      <w:rPr>
        <w:rFonts w:ascii="Wingdings" w:hAnsi="Wingdings" w:hint="default"/>
      </w:rPr>
    </w:lvl>
    <w:lvl w:ilvl="6" w:tplc="0C090001" w:tentative="1">
      <w:start w:val="1"/>
      <w:numFmt w:val="bullet"/>
      <w:lvlText w:val=""/>
      <w:lvlJc w:val="left"/>
      <w:pPr>
        <w:ind w:left="5093" w:hanging="360"/>
      </w:pPr>
      <w:rPr>
        <w:rFonts w:ascii="Symbol" w:hAnsi="Symbol" w:hint="default"/>
      </w:rPr>
    </w:lvl>
    <w:lvl w:ilvl="7" w:tplc="0C090003" w:tentative="1">
      <w:start w:val="1"/>
      <w:numFmt w:val="bullet"/>
      <w:lvlText w:val="o"/>
      <w:lvlJc w:val="left"/>
      <w:pPr>
        <w:ind w:left="5813" w:hanging="360"/>
      </w:pPr>
      <w:rPr>
        <w:rFonts w:ascii="Courier New" w:hAnsi="Courier New" w:cs="Courier New" w:hint="default"/>
      </w:rPr>
    </w:lvl>
    <w:lvl w:ilvl="8" w:tplc="0C090005" w:tentative="1">
      <w:start w:val="1"/>
      <w:numFmt w:val="bullet"/>
      <w:lvlText w:val=""/>
      <w:lvlJc w:val="left"/>
      <w:pPr>
        <w:ind w:left="6533" w:hanging="360"/>
      </w:pPr>
      <w:rPr>
        <w:rFonts w:ascii="Wingdings" w:hAnsi="Wingdings" w:hint="default"/>
      </w:rPr>
    </w:lvl>
  </w:abstractNum>
  <w:abstractNum w:abstractNumId="6" w15:restartNumberingAfterBreak="0">
    <w:nsid w:val="0C596B38"/>
    <w:multiLevelType w:val="hybridMultilevel"/>
    <w:tmpl w:val="1D0A91A2"/>
    <w:lvl w:ilvl="0" w:tplc="74A66BFA">
      <w:start w:val="1"/>
      <w:numFmt w:val="decimal"/>
      <w:lvlText w:val="%1."/>
      <w:lvlJc w:val="left"/>
      <w:pPr>
        <w:ind w:left="720" w:hanging="360"/>
      </w:pPr>
      <w:rPr>
        <w:rFonts w:asciiTheme="minorHAnsi" w:hAnsiTheme="minorHAnsi" w:cstheme="minorHAnsi" w:hint="default"/>
        <w:b w:val="0"/>
        <w:bCs w:val="0"/>
        <w:color w:val="auto"/>
        <w:sz w:val="24"/>
        <w:szCs w:val="24"/>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 w15:restartNumberingAfterBreak="0">
    <w:nsid w:val="0FE33320"/>
    <w:multiLevelType w:val="hybridMultilevel"/>
    <w:tmpl w:val="A8704B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1239552C"/>
    <w:multiLevelType w:val="hybridMultilevel"/>
    <w:tmpl w:val="8A1A770A"/>
    <w:lvl w:ilvl="0" w:tplc="0C090001">
      <w:start w:val="1"/>
      <w:numFmt w:val="bullet"/>
      <w:lvlText w:val=""/>
      <w:lvlJc w:val="left"/>
      <w:pPr>
        <w:ind w:left="786" w:hanging="360"/>
      </w:pPr>
      <w:rPr>
        <w:rFonts w:ascii="Symbol" w:hAnsi="Symbol" w:hint="default"/>
      </w:rPr>
    </w:lvl>
    <w:lvl w:ilvl="1" w:tplc="0C090003">
      <w:start w:val="1"/>
      <w:numFmt w:val="bullet"/>
      <w:lvlText w:val="o"/>
      <w:lvlJc w:val="left"/>
      <w:pPr>
        <w:ind w:left="2073" w:hanging="360"/>
      </w:pPr>
      <w:rPr>
        <w:rFonts w:ascii="Courier New" w:hAnsi="Courier New" w:cs="Courier New" w:hint="default"/>
      </w:rPr>
    </w:lvl>
    <w:lvl w:ilvl="2" w:tplc="0C090005">
      <w:start w:val="1"/>
      <w:numFmt w:val="bullet"/>
      <w:lvlText w:val=""/>
      <w:lvlJc w:val="left"/>
      <w:pPr>
        <w:ind w:left="2793" w:hanging="360"/>
      </w:pPr>
      <w:rPr>
        <w:rFonts w:ascii="Wingdings" w:hAnsi="Wingdings" w:hint="default"/>
      </w:rPr>
    </w:lvl>
    <w:lvl w:ilvl="3" w:tplc="0C090001">
      <w:start w:val="1"/>
      <w:numFmt w:val="bullet"/>
      <w:lvlText w:val=""/>
      <w:lvlJc w:val="left"/>
      <w:pPr>
        <w:ind w:left="3513" w:hanging="360"/>
      </w:pPr>
      <w:rPr>
        <w:rFonts w:ascii="Symbol" w:hAnsi="Symbol" w:hint="default"/>
      </w:rPr>
    </w:lvl>
    <w:lvl w:ilvl="4" w:tplc="0C090003">
      <w:start w:val="1"/>
      <w:numFmt w:val="bullet"/>
      <w:lvlText w:val="o"/>
      <w:lvlJc w:val="left"/>
      <w:pPr>
        <w:ind w:left="4233" w:hanging="360"/>
      </w:pPr>
      <w:rPr>
        <w:rFonts w:ascii="Courier New" w:hAnsi="Courier New" w:cs="Courier New" w:hint="default"/>
      </w:rPr>
    </w:lvl>
    <w:lvl w:ilvl="5" w:tplc="0C090005">
      <w:start w:val="1"/>
      <w:numFmt w:val="bullet"/>
      <w:lvlText w:val=""/>
      <w:lvlJc w:val="left"/>
      <w:pPr>
        <w:ind w:left="4953" w:hanging="360"/>
      </w:pPr>
      <w:rPr>
        <w:rFonts w:ascii="Wingdings" w:hAnsi="Wingdings" w:hint="default"/>
      </w:rPr>
    </w:lvl>
    <w:lvl w:ilvl="6" w:tplc="0C090001">
      <w:start w:val="1"/>
      <w:numFmt w:val="bullet"/>
      <w:lvlText w:val=""/>
      <w:lvlJc w:val="left"/>
      <w:pPr>
        <w:ind w:left="5673" w:hanging="360"/>
      </w:pPr>
      <w:rPr>
        <w:rFonts w:ascii="Symbol" w:hAnsi="Symbol" w:hint="default"/>
      </w:rPr>
    </w:lvl>
    <w:lvl w:ilvl="7" w:tplc="0C090003">
      <w:start w:val="1"/>
      <w:numFmt w:val="bullet"/>
      <w:lvlText w:val="o"/>
      <w:lvlJc w:val="left"/>
      <w:pPr>
        <w:ind w:left="6393" w:hanging="360"/>
      </w:pPr>
      <w:rPr>
        <w:rFonts w:ascii="Courier New" w:hAnsi="Courier New" w:cs="Courier New" w:hint="default"/>
      </w:rPr>
    </w:lvl>
    <w:lvl w:ilvl="8" w:tplc="0C090005">
      <w:start w:val="1"/>
      <w:numFmt w:val="bullet"/>
      <w:lvlText w:val=""/>
      <w:lvlJc w:val="left"/>
      <w:pPr>
        <w:ind w:left="7113" w:hanging="360"/>
      </w:pPr>
      <w:rPr>
        <w:rFonts w:ascii="Wingdings" w:hAnsi="Wingdings" w:hint="default"/>
      </w:rPr>
    </w:lvl>
  </w:abstractNum>
  <w:abstractNum w:abstractNumId="9" w15:restartNumberingAfterBreak="0">
    <w:nsid w:val="14F51DED"/>
    <w:multiLevelType w:val="hybridMultilevel"/>
    <w:tmpl w:val="E0DA8CD8"/>
    <w:lvl w:ilvl="0" w:tplc="DFDCBFB8">
      <w:start w:val="1"/>
      <w:numFmt w:val="decimal"/>
      <w:lvlText w:val="%1."/>
      <w:lvlJc w:val="left"/>
      <w:pPr>
        <w:ind w:left="720" w:hanging="360"/>
      </w:pPr>
      <w:rPr>
        <w:i w:val="0"/>
        <w:iCs w:val="0"/>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55D523D"/>
    <w:multiLevelType w:val="hybridMultilevel"/>
    <w:tmpl w:val="9DBA4EA0"/>
    <w:lvl w:ilvl="0" w:tplc="D422D4F0">
      <w:start w:val="1"/>
      <w:numFmt w:val="lowerRoman"/>
      <w:pStyle w:val="RomanBulletsGSA"/>
      <w:lvlText w:val="%1."/>
      <w:lvlJc w:val="righ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1AE323DF"/>
    <w:multiLevelType w:val="hybridMultilevel"/>
    <w:tmpl w:val="6540E1CE"/>
    <w:lvl w:ilvl="0" w:tplc="6278ED7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B856515"/>
    <w:multiLevelType w:val="hybridMultilevel"/>
    <w:tmpl w:val="2DAC6BAC"/>
    <w:lvl w:ilvl="0" w:tplc="3DD8D1CC">
      <w:start w:val="1"/>
      <w:numFmt w:val="bullet"/>
      <w:pStyle w:val="BulletGSA"/>
      <w:lvlText w:val=""/>
      <w:lvlJc w:val="left"/>
      <w:pPr>
        <w:ind w:left="360" w:hanging="360"/>
      </w:pPr>
      <w:rPr>
        <w:rFonts w:ascii="Symbol" w:hAnsi="Symbol" w:hint="default"/>
        <w:color w:val="auto"/>
        <w:sz w:val="24"/>
        <w:szCs w:val="2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EDF1AD5"/>
    <w:multiLevelType w:val="hybridMultilevel"/>
    <w:tmpl w:val="8C8A30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20F555D"/>
    <w:multiLevelType w:val="hybridMultilevel"/>
    <w:tmpl w:val="4BE26C2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5" w15:restartNumberingAfterBreak="0">
    <w:nsid w:val="229F5ECA"/>
    <w:multiLevelType w:val="hybridMultilevel"/>
    <w:tmpl w:val="9166A3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3953945"/>
    <w:multiLevelType w:val="hybridMultilevel"/>
    <w:tmpl w:val="EA5A3CE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3DD17F6"/>
    <w:multiLevelType w:val="hybridMultilevel"/>
    <w:tmpl w:val="C53E5F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6776ECE"/>
    <w:multiLevelType w:val="hybridMultilevel"/>
    <w:tmpl w:val="2B244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9A85E3B"/>
    <w:multiLevelType w:val="hybridMultilevel"/>
    <w:tmpl w:val="7C9A8144"/>
    <w:lvl w:ilvl="0" w:tplc="96B4129C">
      <w:start w:val="2"/>
      <w:numFmt w:val="bullet"/>
      <w:lvlText w:val="-"/>
      <w:lvlJc w:val="left"/>
      <w:pPr>
        <w:ind w:left="720" w:hanging="360"/>
      </w:pPr>
      <w:rPr>
        <w:rFonts w:ascii="Calibri" w:eastAsiaTheme="minorHAnsi" w:hAnsi="Calibr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32CA322B"/>
    <w:multiLevelType w:val="hybridMultilevel"/>
    <w:tmpl w:val="8C8A30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57D42B6"/>
    <w:multiLevelType w:val="hybridMultilevel"/>
    <w:tmpl w:val="AA1C609A"/>
    <w:lvl w:ilvl="0" w:tplc="8CCAC6FE">
      <w:start w:val="1"/>
      <w:numFmt w:val="decimal"/>
      <w:lvlText w:val="%1."/>
      <w:lvlJc w:val="left"/>
      <w:pPr>
        <w:ind w:left="720" w:hanging="360"/>
      </w:pPr>
      <w:rPr>
        <w:rFonts w:cstheme="minorHAnsi"/>
        <w:b w:val="0"/>
        <w:color w:val="00000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2" w15:restartNumberingAfterBreak="0">
    <w:nsid w:val="35D02C90"/>
    <w:multiLevelType w:val="hybridMultilevel"/>
    <w:tmpl w:val="29143E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60E75AD"/>
    <w:multiLevelType w:val="hybridMultilevel"/>
    <w:tmpl w:val="176E54B4"/>
    <w:lvl w:ilvl="0" w:tplc="DFDEE644">
      <w:start w:val="1"/>
      <w:numFmt w:val="lowerLetter"/>
      <w:pStyle w:val="letterbulletGSA"/>
      <w:lvlText w:val="%1."/>
      <w:lvlJc w:val="left"/>
      <w:pPr>
        <w:ind w:left="360" w:hanging="360"/>
      </w:pPr>
      <w:rPr>
        <w:b w:val="0"/>
        <w:bCs w: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4" w15:restartNumberingAfterBreak="0">
    <w:nsid w:val="3EBD2A9E"/>
    <w:multiLevelType w:val="hybridMultilevel"/>
    <w:tmpl w:val="4B10189C"/>
    <w:lvl w:ilvl="0" w:tplc="96B4129C">
      <w:start w:val="2"/>
      <w:numFmt w:val="bullet"/>
      <w:lvlText w:val="-"/>
      <w:lvlJc w:val="left"/>
      <w:pPr>
        <w:ind w:left="720" w:hanging="360"/>
      </w:pPr>
      <w:rPr>
        <w:rFonts w:ascii="Calibri" w:eastAsiaTheme="minorHAnsi" w:hAnsi="Calibr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47903413"/>
    <w:multiLevelType w:val="hybridMultilevel"/>
    <w:tmpl w:val="27100048"/>
    <w:lvl w:ilvl="0" w:tplc="0C090001">
      <w:numFmt w:val="decimal"/>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2E2A51F2">
      <w:start w:val="1"/>
      <w:numFmt w:val="decimal"/>
      <w:lvlText w:val="%4."/>
      <w:lvlJc w:val="left"/>
      <w:pPr>
        <w:ind w:left="644" w:hanging="360"/>
      </w:pPr>
      <w:rPr>
        <w:sz w:val="24"/>
        <w:szCs w:val="24"/>
      </w:r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6" w15:restartNumberingAfterBreak="0">
    <w:nsid w:val="48326381"/>
    <w:multiLevelType w:val="hybridMultilevel"/>
    <w:tmpl w:val="036CA92A"/>
    <w:lvl w:ilvl="0" w:tplc="451E106C">
      <w:start w:val="1"/>
      <w:numFmt w:val="decimal"/>
      <w:pStyle w:val="Bulletnumbered"/>
      <w:lvlText w:val="%1."/>
      <w:lvlJc w:val="left"/>
      <w:pPr>
        <w:ind w:left="360" w:hanging="360"/>
      </w:pPr>
    </w:lvl>
    <w:lvl w:ilvl="1" w:tplc="0C090003">
      <w:start w:val="1"/>
      <w:numFmt w:val="bullet"/>
      <w:lvlText w:val="o"/>
      <w:lvlJc w:val="left"/>
      <w:pPr>
        <w:ind w:left="1080" w:hanging="360"/>
      </w:pPr>
      <w:rPr>
        <w:rFonts w:ascii="Courier New" w:hAnsi="Courier New" w:cs="Calibri"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alibri"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alibri" w:hint="default"/>
      </w:rPr>
    </w:lvl>
    <w:lvl w:ilvl="8" w:tplc="0C090005">
      <w:start w:val="1"/>
      <w:numFmt w:val="bullet"/>
      <w:lvlText w:val=""/>
      <w:lvlJc w:val="left"/>
      <w:pPr>
        <w:ind w:left="6120" w:hanging="360"/>
      </w:pPr>
      <w:rPr>
        <w:rFonts w:ascii="Wingdings" w:hAnsi="Wingdings" w:hint="default"/>
      </w:rPr>
    </w:lvl>
  </w:abstractNum>
  <w:abstractNum w:abstractNumId="27" w15:restartNumberingAfterBreak="0">
    <w:nsid w:val="484F4488"/>
    <w:multiLevelType w:val="hybridMultilevel"/>
    <w:tmpl w:val="9D16BD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BE3159B"/>
    <w:multiLevelType w:val="hybridMultilevel"/>
    <w:tmpl w:val="29143E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CC90EF3"/>
    <w:multiLevelType w:val="hybridMultilevel"/>
    <w:tmpl w:val="69DA48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0" w15:restartNumberingAfterBreak="0">
    <w:nsid w:val="4D5A4273"/>
    <w:multiLevelType w:val="hybridMultilevel"/>
    <w:tmpl w:val="60421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00059FA"/>
    <w:multiLevelType w:val="hybridMultilevel"/>
    <w:tmpl w:val="2E524D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2066FCD"/>
    <w:multiLevelType w:val="hybridMultilevel"/>
    <w:tmpl w:val="CFBE3AB4"/>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5AE33F0"/>
    <w:multiLevelType w:val="hybridMultilevel"/>
    <w:tmpl w:val="6B7834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93E6081"/>
    <w:multiLevelType w:val="hybridMultilevel"/>
    <w:tmpl w:val="F2207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C6F4D6E"/>
    <w:multiLevelType w:val="hybridMultilevel"/>
    <w:tmpl w:val="5C1AE266"/>
    <w:lvl w:ilvl="0" w:tplc="13CCC2BA">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0475FE5"/>
    <w:multiLevelType w:val="hybridMultilevel"/>
    <w:tmpl w:val="1B34E16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7" w15:restartNumberingAfterBreak="0">
    <w:nsid w:val="62385511"/>
    <w:multiLevelType w:val="hybridMultilevel"/>
    <w:tmpl w:val="451A79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15:restartNumberingAfterBreak="0">
    <w:nsid w:val="64085D45"/>
    <w:multiLevelType w:val="hybridMultilevel"/>
    <w:tmpl w:val="C4CE8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6AE6A4F"/>
    <w:multiLevelType w:val="hybridMultilevel"/>
    <w:tmpl w:val="F942DF5E"/>
    <w:lvl w:ilvl="0" w:tplc="0C090001">
      <w:start w:val="1"/>
      <w:numFmt w:val="bullet"/>
      <w:lvlText w:val=""/>
      <w:lvlJc w:val="left"/>
      <w:pPr>
        <w:ind w:left="2082" w:hanging="360"/>
      </w:pPr>
      <w:rPr>
        <w:rFonts w:ascii="Symbol" w:hAnsi="Symbol" w:hint="default"/>
      </w:rPr>
    </w:lvl>
    <w:lvl w:ilvl="1" w:tplc="0C090003">
      <w:start w:val="1"/>
      <w:numFmt w:val="bullet"/>
      <w:lvlText w:val="o"/>
      <w:lvlJc w:val="left"/>
      <w:pPr>
        <w:ind w:left="2802" w:hanging="360"/>
      </w:pPr>
      <w:rPr>
        <w:rFonts w:ascii="Courier New" w:hAnsi="Courier New" w:cs="Courier New" w:hint="default"/>
      </w:rPr>
    </w:lvl>
    <w:lvl w:ilvl="2" w:tplc="0C090005">
      <w:start w:val="1"/>
      <w:numFmt w:val="bullet"/>
      <w:lvlText w:val=""/>
      <w:lvlJc w:val="left"/>
      <w:pPr>
        <w:ind w:left="3522" w:hanging="360"/>
      </w:pPr>
      <w:rPr>
        <w:rFonts w:ascii="Wingdings" w:hAnsi="Wingdings" w:hint="default"/>
      </w:rPr>
    </w:lvl>
    <w:lvl w:ilvl="3" w:tplc="0C090001">
      <w:start w:val="1"/>
      <w:numFmt w:val="bullet"/>
      <w:lvlText w:val=""/>
      <w:lvlJc w:val="left"/>
      <w:pPr>
        <w:ind w:left="4242" w:hanging="360"/>
      </w:pPr>
      <w:rPr>
        <w:rFonts w:ascii="Symbol" w:hAnsi="Symbol" w:hint="default"/>
      </w:rPr>
    </w:lvl>
    <w:lvl w:ilvl="4" w:tplc="0C090003">
      <w:start w:val="1"/>
      <w:numFmt w:val="bullet"/>
      <w:lvlText w:val="o"/>
      <w:lvlJc w:val="left"/>
      <w:pPr>
        <w:ind w:left="4962" w:hanging="360"/>
      </w:pPr>
      <w:rPr>
        <w:rFonts w:ascii="Courier New" w:hAnsi="Courier New" w:cs="Courier New" w:hint="default"/>
      </w:rPr>
    </w:lvl>
    <w:lvl w:ilvl="5" w:tplc="0C090005">
      <w:start w:val="1"/>
      <w:numFmt w:val="bullet"/>
      <w:lvlText w:val=""/>
      <w:lvlJc w:val="left"/>
      <w:pPr>
        <w:ind w:left="5682" w:hanging="360"/>
      </w:pPr>
      <w:rPr>
        <w:rFonts w:ascii="Wingdings" w:hAnsi="Wingdings" w:hint="default"/>
      </w:rPr>
    </w:lvl>
    <w:lvl w:ilvl="6" w:tplc="0C090001">
      <w:start w:val="1"/>
      <w:numFmt w:val="bullet"/>
      <w:lvlText w:val=""/>
      <w:lvlJc w:val="left"/>
      <w:pPr>
        <w:ind w:left="6402" w:hanging="360"/>
      </w:pPr>
      <w:rPr>
        <w:rFonts w:ascii="Symbol" w:hAnsi="Symbol" w:hint="default"/>
      </w:rPr>
    </w:lvl>
    <w:lvl w:ilvl="7" w:tplc="0C090003">
      <w:start w:val="1"/>
      <w:numFmt w:val="bullet"/>
      <w:lvlText w:val="o"/>
      <w:lvlJc w:val="left"/>
      <w:pPr>
        <w:ind w:left="7122" w:hanging="360"/>
      </w:pPr>
      <w:rPr>
        <w:rFonts w:ascii="Courier New" w:hAnsi="Courier New" w:cs="Courier New" w:hint="default"/>
      </w:rPr>
    </w:lvl>
    <w:lvl w:ilvl="8" w:tplc="0C090005">
      <w:start w:val="1"/>
      <w:numFmt w:val="bullet"/>
      <w:lvlText w:val=""/>
      <w:lvlJc w:val="left"/>
      <w:pPr>
        <w:ind w:left="7842" w:hanging="360"/>
      </w:pPr>
      <w:rPr>
        <w:rFonts w:ascii="Wingdings" w:hAnsi="Wingdings" w:hint="default"/>
      </w:rPr>
    </w:lvl>
  </w:abstractNum>
  <w:abstractNum w:abstractNumId="40" w15:restartNumberingAfterBreak="0">
    <w:nsid w:val="67433423"/>
    <w:multiLevelType w:val="hybridMultilevel"/>
    <w:tmpl w:val="E448207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1" w15:restartNumberingAfterBreak="0">
    <w:nsid w:val="693C7C17"/>
    <w:multiLevelType w:val="hybridMultilevel"/>
    <w:tmpl w:val="B7502AA8"/>
    <w:lvl w:ilvl="0" w:tplc="C65A0444">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2" w15:restartNumberingAfterBreak="0">
    <w:nsid w:val="706C34C9"/>
    <w:multiLevelType w:val="hybridMultilevel"/>
    <w:tmpl w:val="6C9874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3" w15:restartNumberingAfterBreak="0">
    <w:nsid w:val="74B50EA9"/>
    <w:multiLevelType w:val="hybridMultilevel"/>
    <w:tmpl w:val="BD9A70E0"/>
    <w:lvl w:ilvl="0" w:tplc="B9243A0E">
      <w:start w:val="1"/>
      <w:numFmt w:val="decimal"/>
      <w:pStyle w:val="NumberbulletGSA"/>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4" w15:restartNumberingAfterBreak="0">
    <w:nsid w:val="755B045B"/>
    <w:multiLevelType w:val="hybridMultilevel"/>
    <w:tmpl w:val="69E04D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56734DC"/>
    <w:multiLevelType w:val="hybridMultilevel"/>
    <w:tmpl w:val="472A75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6B8532A"/>
    <w:multiLevelType w:val="hybridMultilevel"/>
    <w:tmpl w:val="8B3E727E"/>
    <w:lvl w:ilvl="0" w:tplc="BB3455C4">
      <w:start w:val="1"/>
      <w:numFmt w:val="bullet"/>
      <w:pStyle w:val="Bullet"/>
      <w:lvlText w:val=""/>
      <w:lvlJc w:val="left"/>
      <w:pPr>
        <w:tabs>
          <w:tab w:val="num" w:pos="1353"/>
        </w:tabs>
        <w:ind w:left="1353" w:hanging="360"/>
      </w:pPr>
      <w:rPr>
        <w:rFonts w:ascii="Wingdings" w:hAnsi="Wingdings" w:hint="default"/>
        <w:color w:val="auto"/>
      </w:rPr>
    </w:lvl>
    <w:lvl w:ilvl="1" w:tplc="EF24B968">
      <w:start w:val="1"/>
      <w:numFmt w:val="bullet"/>
      <w:lvlText w:val=""/>
      <w:lvlJc w:val="left"/>
      <w:pPr>
        <w:tabs>
          <w:tab w:val="num" w:pos="1797"/>
        </w:tabs>
        <w:ind w:left="1797" w:hanging="360"/>
      </w:pPr>
      <w:rPr>
        <w:rFonts w:ascii="Wingdings" w:hAnsi="Wingdings" w:hint="default"/>
      </w:rPr>
    </w:lvl>
    <w:lvl w:ilvl="2" w:tplc="0C090005">
      <w:start w:val="1"/>
      <w:numFmt w:val="bullet"/>
      <w:lvlText w:val=""/>
      <w:lvlJc w:val="left"/>
      <w:pPr>
        <w:tabs>
          <w:tab w:val="num" w:pos="2517"/>
        </w:tabs>
        <w:ind w:left="2517" w:hanging="360"/>
      </w:pPr>
      <w:rPr>
        <w:rFonts w:ascii="Wingdings" w:hAnsi="Wingdings" w:hint="default"/>
      </w:rPr>
    </w:lvl>
    <w:lvl w:ilvl="3" w:tplc="0C090001">
      <w:start w:val="1"/>
      <w:numFmt w:val="bullet"/>
      <w:lvlText w:val=""/>
      <w:lvlJc w:val="left"/>
      <w:pPr>
        <w:tabs>
          <w:tab w:val="num" w:pos="3237"/>
        </w:tabs>
        <w:ind w:left="3237" w:hanging="360"/>
      </w:pPr>
      <w:rPr>
        <w:rFonts w:ascii="Symbol" w:hAnsi="Symbol" w:hint="default"/>
      </w:rPr>
    </w:lvl>
    <w:lvl w:ilvl="4" w:tplc="0C090003">
      <w:start w:val="1"/>
      <w:numFmt w:val="bullet"/>
      <w:lvlText w:val="o"/>
      <w:lvlJc w:val="left"/>
      <w:pPr>
        <w:tabs>
          <w:tab w:val="num" w:pos="3957"/>
        </w:tabs>
        <w:ind w:left="3957" w:hanging="360"/>
      </w:pPr>
      <w:rPr>
        <w:rFonts w:ascii="Courier New" w:hAnsi="Courier New" w:cs="Times New Roman" w:hint="default"/>
      </w:rPr>
    </w:lvl>
    <w:lvl w:ilvl="5" w:tplc="0C090005">
      <w:start w:val="1"/>
      <w:numFmt w:val="bullet"/>
      <w:lvlText w:val=""/>
      <w:lvlJc w:val="left"/>
      <w:pPr>
        <w:tabs>
          <w:tab w:val="num" w:pos="4677"/>
        </w:tabs>
        <w:ind w:left="4677" w:hanging="360"/>
      </w:pPr>
      <w:rPr>
        <w:rFonts w:ascii="Wingdings" w:hAnsi="Wingdings" w:hint="default"/>
      </w:rPr>
    </w:lvl>
    <w:lvl w:ilvl="6" w:tplc="0C090001">
      <w:start w:val="1"/>
      <w:numFmt w:val="bullet"/>
      <w:lvlText w:val=""/>
      <w:lvlJc w:val="left"/>
      <w:pPr>
        <w:tabs>
          <w:tab w:val="num" w:pos="5397"/>
        </w:tabs>
        <w:ind w:left="5397" w:hanging="360"/>
      </w:pPr>
      <w:rPr>
        <w:rFonts w:ascii="Symbol" w:hAnsi="Symbol" w:hint="default"/>
      </w:rPr>
    </w:lvl>
    <w:lvl w:ilvl="7" w:tplc="0C090003">
      <w:start w:val="1"/>
      <w:numFmt w:val="bullet"/>
      <w:lvlText w:val="o"/>
      <w:lvlJc w:val="left"/>
      <w:pPr>
        <w:tabs>
          <w:tab w:val="num" w:pos="6117"/>
        </w:tabs>
        <w:ind w:left="6117" w:hanging="360"/>
      </w:pPr>
      <w:rPr>
        <w:rFonts w:ascii="Courier New" w:hAnsi="Courier New" w:cs="Times New Roman" w:hint="default"/>
      </w:rPr>
    </w:lvl>
    <w:lvl w:ilvl="8" w:tplc="0C090005">
      <w:start w:val="1"/>
      <w:numFmt w:val="bullet"/>
      <w:lvlText w:val=""/>
      <w:lvlJc w:val="left"/>
      <w:pPr>
        <w:tabs>
          <w:tab w:val="num" w:pos="6837"/>
        </w:tabs>
        <w:ind w:left="6837" w:hanging="360"/>
      </w:pPr>
      <w:rPr>
        <w:rFonts w:ascii="Wingdings" w:hAnsi="Wingdings" w:hint="default"/>
      </w:rPr>
    </w:lvl>
  </w:abstractNum>
  <w:abstractNum w:abstractNumId="47" w15:restartNumberingAfterBreak="0">
    <w:nsid w:val="76C705D7"/>
    <w:multiLevelType w:val="hybridMultilevel"/>
    <w:tmpl w:val="8DE89E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221604674">
    <w:abstractNumId w:val="12"/>
  </w:num>
  <w:num w:numId="2" w16cid:durableId="438063329">
    <w:abstractNumId w:val="43"/>
  </w:num>
  <w:num w:numId="3" w16cid:durableId="3295258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0811517">
    <w:abstractNumId w:val="10"/>
  </w:num>
  <w:num w:numId="5" w16cid:durableId="500312972">
    <w:abstractNumId w:val="5"/>
  </w:num>
  <w:num w:numId="6" w16cid:durableId="671613888">
    <w:abstractNumId w:val="16"/>
  </w:num>
  <w:num w:numId="7" w16cid:durableId="1084689091">
    <w:abstractNumId w:val="33"/>
  </w:num>
  <w:num w:numId="8" w16cid:durableId="969017505">
    <w:abstractNumId w:val="45"/>
  </w:num>
  <w:num w:numId="9" w16cid:durableId="807892062">
    <w:abstractNumId w:val="7"/>
  </w:num>
  <w:num w:numId="10" w16cid:durableId="1298099242">
    <w:abstractNumId w:val="19"/>
  </w:num>
  <w:num w:numId="11" w16cid:durableId="1878660673">
    <w:abstractNumId w:val="39"/>
  </w:num>
  <w:num w:numId="12" w16cid:durableId="1138033149">
    <w:abstractNumId w:val="24"/>
  </w:num>
  <w:num w:numId="13" w16cid:durableId="1784690392">
    <w:abstractNumId w:val="0"/>
  </w:num>
  <w:num w:numId="14" w16cid:durableId="1085953082">
    <w:abstractNumId w:val="40"/>
  </w:num>
  <w:num w:numId="15" w16cid:durableId="1380782509">
    <w:abstractNumId w:val="46"/>
  </w:num>
  <w:num w:numId="16" w16cid:durableId="146021923">
    <w:abstractNumId w:val="26"/>
    <w:lvlOverride w:ilvl="0">
      <w:startOverride w:val="1"/>
    </w:lvlOverride>
    <w:lvlOverride w:ilvl="1"/>
    <w:lvlOverride w:ilvl="2"/>
    <w:lvlOverride w:ilvl="3"/>
    <w:lvlOverride w:ilvl="4"/>
    <w:lvlOverride w:ilvl="5"/>
    <w:lvlOverride w:ilvl="6"/>
    <w:lvlOverride w:ilvl="7"/>
    <w:lvlOverride w:ilvl="8"/>
  </w:num>
  <w:num w:numId="17" w16cid:durableId="1601452760">
    <w:abstractNumId w:val="32"/>
  </w:num>
  <w:num w:numId="18" w16cid:durableId="624822048">
    <w:abstractNumId w:val="11"/>
  </w:num>
  <w:num w:numId="19" w16cid:durableId="141193611">
    <w:abstractNumId w:val="29"/>
  </w:num>
  <w:num w:numId="20" w16cid:durableId="4508296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8281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6879724">
    <w:abstractNumId w:val="25"/>
  </w:num>
  <w:num w:numId="23" w16cid:durableId="9931478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245737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7400680">
    <w:abstractNumId w:val="42"/>
  </w:num>
  <w:num w:numId="26" w16cid:durableId="1038697404">
    <w:abstractNumId w:val="41"/>
  </w:num>
  <w:num w:numId="27" w16cid:durableId="337075640">
    <w:abstractNumId w:val="47"/>
  </w:num>
  <w:num w:numId="28" w16cid:durableId="1811970845">
    <w:abstractNumId w:val="18"/>
  </w:num>
  <w:num w:numId="29" w16cid:durableId="227692436">
    <w:abstractNumId w:val="9"/>
  </w:num>
  <w:num w:numId="30" w16cid:durableId="1815370615">
    <w:abstractNumId w:val="27"/>
  </w:num>
  <w:num w:numId="31" w16cid:durableId="808009318">
    <w:abstractNumId w:val="3"/>
  </w:num>
  <w:num w:numId="32" w16cid:durableId="2028483772">
    <w:abstractNumId w:val="1"/>
  </w:num>
  <w:num w:numId="33" w16cid:durableId="1852059856">
    <w:abstractNumId w:val="14"/>
  </w:num>
  <w:num w:numId="34" w16cid:durableId="1323460889">
    <w:abstractNumId w:val="37"/>
  </w:num>
  <w:num w:numId="35" w16cid:durableId="329216552">
    <w:abstractNumId w:val="8"/>
  </w:num>
  <w:num w:numId="36" w16cid:durableId="1225263480">
    <w:abstractNumId w:val="34"/>
  </w:num>
  <w:num w:numId="37" w16cid:durableId="1232815776">
    <w:abstractNumId w:val="30"/>
  </w:num>
  <w:num w:numId="38" w16cid:durableId="179586222">
    <w:abstractNumId w:val="28"/>
  </w:num>
  <w:num w:numId="39" w16cid:durableId="1081413805">
    <w:abstractNumId w:val="44"/>
  </w:num>
  <w:num w:numId="40" w16cid:durableId="846948613">
    <w:abstractNumId w:val="17"/>
  </w:num>
  <w:num w:numId="41" w16cid:durableId="1288505876">
    <w:abstractNumId w:val="22"/>
  </w:num>
  <w:num w:numId="42" w16cid:durableId="2109767128">
    <w:abstractNumId w:val="15"/>
  </w:num>
  <w:num w:numId="43" w16cid:durableId="881986367">
    <w:abstractNumId w:val="35"/>
  </w:num>
  <w:num w:numId="44" w16cid:durableId="343169937">
    <w:abstractNumId w:val="4"/>
  </w:num>
  <w:num w:numId="45" w16cid:durableId="645861848">
    <w:abstractNumId w:val="31"/>
  </w:num>
  <w:num w:numId="46" w16cid:durableId="1049261083">
    <w:abstractNumId w:val="20"/>
  </w:num>
  <w:num w:numId="47" w16cid:durableId="898244315">
    <w:abstractNumId w:val="13"/>
  </w:num>
  <w:num w:numId="48" w16cid:durableId="59713862">
    <w:abstractNumId w:val="2"/>
  </w:num>
  <w:num w:numId="49" w16cid:durableId="331959358">
    <w:abstractNumId w:val="3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forms" w:enforcement="1" w:cryptProviderType="rsaAES" w:cryptAlgorithmClass="hash" w:cryptAlgorithmType="typeAny" w:cryptAlgorithmSid="14" w:cryptSpinCount="100000" w:hash="yRJA+ZAzC/kiqsxIWN7oBeZ4XDwXa3MxhXY8uRd22vfbn915SDyWjwgGT3Q+XD7RlQ0quy+QVuMzp2DGwVgseA==" w:salt="r7UPAUdoUwkysIMtBmXbtQ=="/>
  <w:defaultTabStop w:val="454"/>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E7"/>
    <w:rsid w:val="000058DD"/>
    <w:rsid w:val="00005F68"/>
    <w:rsid w:val="00011BF9"/>
    <w:rsid w:val="0001412F"/>
    <w:rsid w:val="00014F0B"/>
    <w:rsid w:val="00015CCB"/>
    <w:rsid w:val="000164F5"/>
    <w:rsid w:val="00017427"/>
    <w:rsid w:val="000177CF"/>
    <w:rsid w:val="000204C9"/>
    <w:rsid w:val="00023F54"/>
    <w:rsid w:val="00024179"/>
    <w:rsid w:val="0002569A"/>
    <w:rsid w:val="00025D64"/>
    <w:rsid w:val="00027047"/>
    <w:rsid w:val="00030D63"/>
    <w:rsid w:val="000331CB"/>
    <w:rsid w:val="000366C3"/>
    <w:rsid w:val="00037696"/>
    <w:rsid w:val="00042C14"/>
    <w:rsid w:val="00043290"/>
    <w:rsid w:val="00044031"/>
    <w:rsid w:val="000522DE"/>
    <w:rsid w:val="000537C3"/>
    <w:rsid w:val="00057867"/>
    <w:rsid w:val="00060828"/>
    <w:rsid w:val="0006294E"/>
    <w:rsid w:val="00065082"/>
    <w:rsid w:val="000661F1"/>
    <w:rsid w:val="0006665B"/>
    <w:rsid w:val="00066FF5"/>
    <w:rsid w:val="00075399"/>
    <w:rsid w:val="000853A6"/>
    <w:rsid w:val="00085CF7"/>
    <w:rsid w:val="00086377"/>
    <w:rsid w:val="00086786"/>
    <w:rsid w:val="0009468E"/>
    <w:rsid w:val="00094B26"/>
    <w:rsid w:val="000A0A22"/>
    <w:rsid w:val="000A22F4"/>
    <w:rsid w:val="000A2B87"/>
    <w:rsid w:val="000A4B1D"/>
    <w:rsid w:val="000B1441"/>
    <w:rsid w:val="000B5EC4"/>
    <w:rsid w:val="000B7509"/>
    <w:rsid w:val="000C046A"/>
    <w:rsid w:val="000C0D65"/>
    <w:rsid w:val="000C17A1"/>
    <w:rsid w:val="000C4FFB"/>
    <w:rsid w:val="000C6471"/>
    <w:rsid w:val="000D1AA1"/>
    <w:rsid w:val="000D3C71"/>
    <w:rsid w:val="000D54EA"/>
    <w:rsid w:val="000D5984"/>
    <w:rsid w:val="000D618C"/>
    <w:rsid w:val="000E3F6F"/>
    <w:rsid w:val="000F1F57"/>
    <w:rsid w:val="000F2F37"/>
    <w:rsid w:val="000F572B"/>
    <w:rsid w:val="000F731C"/>
    <w:rsid w:val="00100DDD"/>
    <w:rsid w:val="00107D17"/>
    <w:rsid w:val="001105C4"/>
    <w:rsid w:val="00132C28"/>
    <w:rsid w:val="00137413"/>
    <w:rsid w:val="00140B97"/>
    <w:rsid w:val="00141925"/>
    <w:rsid w:val="00143639"/>
    <w:rsid w:val="001447CA"/>
    <w:rsid w:val="00153744"/>
    <w:rsid w:val="0015412F"/>
    <w:rsid w:val="00156648"/>
    <w:rsid w:val="00161F05"/>
    <w:rsid w:val="001706D4"/>
    <w:rsid w:val="00171331"/>
    <w:rsid w:val="00173127"/>
    <w:rsid w:val="00176CFC"/>
    <w:rsid w:val="001845D1"/>
    <w:rsid w:val="00185393"/>
    <w:rsid w:val="001857E7"/>
    <w:rsid w:val="00186B26"/>
    <w:rsid w:val="00186F30"/>
    <w:rsid w:val="001873DF"/>
    <w:rsid w:val="001904A9"/>
    <w:rsid w:val="00191076"/>
    <w:rsid w:val="00195BB3"/>
    <w:rsid w:val="001964BC"/>
    <w:rsid w:val="00197438"/>
    <w:rsid w:val="00197979"/>
    <w:rsid w:val="001A1733"/>
    <w:rsid w:val="001A17DB"/>
    <w:rsid w:val="001A3A05"/>
    <w:rsid w:val="001A6215"/>
    <w:rsid w:val="001B0F7F"/>
    <w:rsid w:val="001B62A7"/>
    <w:rsid w:val="001B74BB"/>
    <w:rsid w:val="001B7ED1"/>
    <w:rsid w:val="001C3023"/>
    <w:rsid w:val="001C3799"/>
    <w:rsid w:val="001C6D81"/>
    <w:rsid w:val="001D06FD"/>
    <w:rsid w:val="001D09BD"/>
    <w:rsid w:val="001D4792"/>
    <w:rsid w:val="001D63E5"/>
    <w:rsid w:val="001E4138"/>
    <w:rsid w:val="001E4BDB"/>
    <w:rsid w:val="001E5D82"/>
    <w:rsid w:val="001F01B0"/>
    <w:rsid w:val="001F01F9"/>
    <w:rsid w:val="001F061D"/>
    <w:rsid w:val="001F0D12"/>
    <w:rsid w:val="001F41A3"/>
    <w:rsid w:val="00201C1B"/>
    <w:rsid w:val="002027F0"/>
    <w:rsid w:val="00203497"/>
    <w:rsid w:val="00203BAB"/>
    <w:rsid w:val="002060E5"/>
    <w:rsid w:val="00206949"/>
    <w:rsid w:val="002119F3"/>
    <w:rsid w:val="002155DF"/>
    <w:rsid w:val="002161C3"/>
    <w:rsid w:val="00222DD8"/>
    <w:rsid w:val="002245A2"/>
    <w:rsid w:val="00227C0E"/>
    <w:rsid w:val="0023389E"/>
    <w:rsid w:val="00236848"/>
    <w:rsid w:val="00237569"/>
    <w:rsid w:val="00237827"/>
    <w:rsid w:val="00240E9C"/>
    <w:rsid w:val="002456F5"/>
    <w:rsid w:val="00251FC3"/>
    <w:rsid w:val="002626FB"/>
    <w:rsid w:val="00263025"/>
    <w:rsid w:val="00264140"/>
    <w:rsid w:val="00264629"/>
    <w:rsid w:val="0026480B"/>
    <w:rsid w:val="00265ED5"/>
    <w:rsid w:val="0027324F"/>
    <w:rsid w:val="00273541"/>
    <w:rsid w:val="00274F0F"/>
    <w:rsid w:val="00281DC2"/>
    <w:rsid w:val="002839E0"/>
    <w:rsid w:val="00283BB3"/>
    <w:rsid w:val="00283DD8"/>
    <w:rsid w:val="00284CD4"/>
    <w:rsid w:val="0029032B"/>
    <w:rsid w:val="002922EE"/>
    <w:rsid w:val="00293895"/>
    <w:rsid w:val="00294ACC"/>
    <w:rsid w:val="0029622C"/>
    <w:rsid w:val="002965E7"/>
    <w:rsid w:val="002A1613"/>
    <w:rsid w:val="002A17A5"/>
    <w:rsid w:val="002A2762"/>
    <w:rsid w:val="002A431C"/>
    <w:rsid w:val="002B183B"/>
    <w:rsid w:val="002B1BAC"/>
    <w:rsid w:val="002B3DCD"/>
    <w:rsid w:val="002B46ED"/>
    <w:rsid w:val="002B623B"/>
    <w:rsid w:val="002B7542"/>
    <w:rsid w:val="002C7C5F"/>
    <w:rsid w:val="002D00EC"/>
    <w:rsid w:val="002D100D"/>
    <w:rsid w:val="002D3BEC"/>
    <w:rsid w:val="002D3DEB"/>
    <w:rsid w:val="002D3E26"/>
    <w:rsid w:val="002D599A"/>
    <w:rsid w:val="002D6139"/>
    <w:rsid w:val="002D691A"/>
    <w:rsid w:val="002D6A13"/>
    <w:rsid w:val="002D74F5"/>
    <w:rsid w:val="002D7E86"/>
    <w:rsid w:val="002E3D59"/>
    <w:rsid w:val="002E5BC0"/>
    <w:rsid w:val="002E62D8"/>
    <w:rsid w:val="002E7CA6"/>
    <w:rsid w:val="002F0BE6"/>
    <w:rsid w:val="002F372D"/>
    <w:rsid w:val="002F3886"/>
    <w:rsid w:val="002F65C8"/>
    <w:rsid w:val="0030153F"/>
    <w:rsid w:val="0030544F"/>
    <w:rsid w:val="003067AE"/>
    <w:rsid w:val="00307945"/>
    <w:rsid w:val="00310DF6"/>
    <w:rsid w:val="00315045"/>
    <w:rsid w:val="00321B50"/>
    <w:rsid w:val="003234D9"/>
    <w:rsid w:val="00326974"/>
    <w:rsid w:val="00330F0C"/>
    <w:rsid w:val="00333482"/>
    <w:rsid w:val="00343731"/>
    <w:rsid w:val="00347163"/>
    <w:rsid w:val="00347FEA"/>
    <w:rsid w:val="00351A11"/>
    <w:rsid w:val="00352785"/>
    <w:rsid w:val="00354ED3"/>
    <w:rsid w:val="00365019"/>
    <w:rsid w:val="00365E50"/>
    <w:rsid w:val="003668C8"/>
    <w:rsid w:val="00366AAB"/>
    <w:rsid w:val="003701C0"/>
    <w:rsid w:val="00373456"/>
    <w:rsid w:val="00374A58"/>
    <w:rsid w:val="00376F47"/>
    <w:rsid w:val="00376FFE"/>
    <w:rsid w:val="00380707"/>
    <w:rsid w:val="00381024"/>
    <w:rsid w:val="003826E4"/>
    <w:rsid w:val="00383551"/>
    <w:rsid w:val="0038515A"/>
    <w:rsid w:val="00392471"/>
    <w:rsid w:val="00392734"/>
    <w:rsid w:val="00392A15"/>
    <w:rsid w:val="0039440B"/>
    <w:rsid w:val="00394B2E"/>
    <w:rsid w:val="0039754C"/>
    <w:rsid w:val="003A21AA"/>
    <w:rsid w:val="003A619C"/>
    <w:rsid w:val="003B29D8"/>
    <w:rsid w:val="003B545A"/>
    <w:rsid w:val="003C1A0D"/>
    <w:rsid w:val="003C1C25"/>
    <w:rsid w:val="003C36E3"/>
    <w:rsid w:val="003C4790"/>
    <w:rsid w:val="003C4C84"/>
    <w:rsid w:val="003C6510"/>
    <w:rsid w:val="003D2C1F"/>
    <w:rsid w:val="003D6906"/>
    <w:rsid w:val="003D7797"/>
    <w:rsid w:val="003E1732"/>
    <w:rsid w:val="003E2FA3"/>
    <w:rsid w:val="003E43F8"/>
    <w:rsid w:val="003E44E4"/>
    <w:rsid w:val="003E4D6B"/>
    <w:rsid w:val="003E4DB3"/>
    <w:rsid w:val="003F0C2A"/>
    <w:rsid w:val="003F61F5"/>
    <w:rsid w:val="003F6885"/>
    <w:rsid w:val="003F798F"/>
    <w:rsid w:val="003F7B7B"/>
    <w:rsid w:val="0040320D"/>
    <w:rsid w:val="004079D6"/>
    <w:rsid w:val="00410B9F"/>
    <w:rsid w:val="004148D9"/>
    <w:rsid w:val="00415117"/>
    <w:rsid w:val="00417F23"/>
    <w:rsid w:val="00422ABF"/>
    <w:rsid w:val="0042628E"/>
    <w:rsid w:val="00437790"/>
    <w:rsid w:val="0044075B"/>
    <w:rsid w:val="00442FEA"/>
    <w:rsid w:val="00444B3B"/>
    <w:rsid w:val="00451F21"/>
    <w:rsid w:val="00453964"/>
    <w:rsid w:val="00454278"/>
    <w:rsid w:val="004547D0"/>
    <w:rsid w:val="00462E75"/>
    <w:rsid w:val="00464E59"/>
    <w:rsid w:val="00465BA6"/>
    <w:rsid w:val="004678B2"/>
    <w:rsid w:val="00475371"/>
    <w:rsid w:val="0047581C"/>
    <w:rsid w:val="004770E7"/>
    <w:rsid w:val="0048712C"/>
    <w:rsid w:val="00487EF6"/>
    <w:rsid w:val="0049169D"/>
    <w:rsid w:val="004A2162"/>
    <w:rsid w:val="004A2400"/>
    <w:rsid w:val="004A5FD3"/>
    <w:rsid w:val="004A77C9"/>
    <w:rsid w:val="004B03DB"/>
    <w:rsid w:val="004B4008"/>
    <w:rsid w:val="004B46BE"/>
    <w:rsid w:val="004B5373"/>
    <w:rsid w:val="004B5F6C"/>
    <w:rsid w:val="004B69C2"/>
    <w:rsid w:val="004C25BB"/>
    <w:rsid w:val="004C2F21"/>
    <w:rsid w:val="004C3FBF"/>
    <w:rsid w:val="004C4369"/>
    <w:rsid w:val="004C63B9"/>
    <w:rsid w:val="004D1893"/>
    <w:rsid w:val="004D4080"/>
    <w:rsid w:val="004E25BD"/>
    <w:rsid w:val="004E5C7D"/>
    <w:rsid w:val="004F12D2"/>
    <w:rsid w:val="004F59AF"/>
    <w:rsid w:val="004F5A51"/>
    <w:rsid w:val="00501B8C"/>
    <w:rsid w:val="00501BAE"/>
    <w:rsid w:val="00504E25"/>
    <w:rsid w:val="00505EA5"/>
    <w:rsid w:val="00507484"/>
    <w:rsid w:val="00513F2E"/>
    <w:rsid w:val="00515973"/>
    <w:rsid w:val="00516662"/>
    <w:rsid w:val="005170EF"/>
    <w:rsid w:val="005175A3"/>
    <w:rsid w:val="00523015"/>
    <w:rsid w:val="00524455"/>
    <w:rsid w:val="005276D2"/>
    <w:rsid w:val="00527D63"/>
    <w:rsid w:val="00530800"/>
    <w:rsid w:val="00530AD6"/>
    <w:rsid w:val="00531995"/>
    <w:rsid w:val="005324AB"/>
    <w:rsid w:val="005347D2"/>
    <w:rsid w:val="00543FEF"/>
    <w:rsid w:val="00545C35"/>
    <w:rsid w:val="00546159"/>
    <w:rsid w:val="00547413"/>
    <w:rsid w:val="005477D1"/>
    <w:rsid w:val="00551812"/>
    <w:rsid w:val="0055317F"/>
    <w:rsid w:val="00563076"/>
    <w:rsid w:val="00563143"/>
    <w:rsid w:val="005633B2"/>
    <w:rsid w:val="005701E8"/>
    <w:rsid w:val="00572243"/>
    <w:rsid w:val="005733F2"/>
    <w:rsid w:val="00573600"/>
    <w:rsid w:val="00581C80"/>
    <w:rsid w:val="005875C5"/>
    <w:rsid w:val="005876A0"/>
    <w:rsid w:val="0059056D"/>
    <w:rsid w:val="00590787"/>
    <w:rsid w:val="005919D5"/>
    <w:rsid w:val="0059367D"/>
    <w:rsid w:val="00593D79"/>
    <w:rsid w:val="00593FB7"/>
    <w:rsid w:val="005A0086"/>
    <w:rsid w:val="005A2387"/>
    <w:rsid w:val="005A47A4"/>
    <w:rsid w:val="005A6954"/>
    <w:rsid w:val="005A6FBF"/>
    <w:rsid w:val="005A74AB"/>
    <w:rsid w:val="005B3CEE"/>
    <w:rsid w:val="005B6223"/>
    <w:rsid w:val="005B7996"/>
    <w:rsid w:val="005B7E98"/>
    <w:rsid w:val="005C1C76"/>
    <w:rsid w:val="005C3669"/>
    <w:rsid w:val="005C3E75"/>
    <w:rsid w:val="005C41E7"/>
    <w:rsid w:val="005C4A94"/>
    <w:rsid w:val="005D6613"/>
    <w:rsid w:val="005E005F"/>
    <w:rsid w:val="005E42F1"/>
    <w:rsid w:val="005F0A89"/>
    <w:rsid w:val="005F12B8"/>
    <w:rsid w:val="005F2AAE"/>
    <w:rsid w:val="005F2AB6"/>
    <w:rsid w:val="005F3367"/>
    <w:rsid w:val="005F34BE"/>
    <w:rsid w:val="005F7DC9"/>
    <w:rsid w:val="00601741"/>
    <w:rsid w:val="00601DA3"/>
    <w:rsid w:val="0060343A"/>
    <w:rsid w:val="006049F4"/>
    <w:rsid w:val="00610E35"/>
    <w:rsid w:val="00616B7C"/>
    <w:rsid w:val="006171F2"/>
    <w:rsid w:val="00617916"/>
    <w:rsid w:val="00623712"/>
    <w:rsid w:val="00625902"/>
    <w:rsid w:val="006278A7"/>
    <w:rsid w:val="00627FAC"/>
    <w:rsid w:val="00630C74"/>
    <w:rsid w:val="00636259"/>
    <w:rsid w:val="00637DF0"/>
    <w:rsid w:val="00640FA2"/>
    <w:rsid w:val="006417B0"/>
    <w:rsid w:val="006422B5"/>
    <w:rsid w:val="006534AE"/>
    <w:rsid w:val="00654B05"/>
    <w:rsid w:val="00661FB3"/>
    <w:rsid w:val="006620E5"/>
    <w:rsid w:val="0066229B"/>
    <w:rsid w:val="0066425D"/>
    <w:rsid w:val="00673F6C"/>
    <w:rsid w:val="006753B2"/>
    <w:rsid w:val="00675E78"/>
    <w:rsid w:val="00677930"/>
    <w:rsid w:val="0069170A"/>
    <w:rsid w:val="00694937"/>
    <w:rsid w:val="00696905"/>
    <w:rsid w:val="00697FFD"/>
    <w:rsid w:val="006A5FE4"/>
    <w:rsid w:val="006B0BAD"/>
    <w:rsid w:val="006B0F1B"/>
    <w:rsid w:val="006B21A1"/>
    <w:rsid w:val="006B34B8"/>
    <w:rsid w:val="006B40E5"/>
    <w:rsid w:val="006B5C0F"/>
    <w:rsid w:val="006B64EF"/>
    <w:rsid w:val="006B6763"/>
    <w:rsid w:val="006B679A"/>
    <w:rsid w:val="006C191D"/>
    <w:rsid w:val="006C4E12"/>
    <w:rsid w:val="006C4E35"/>
    <w:rsid w:val="006D3A8F"/>
    <w:rsid w:val="006D5D45"/>
    <w:rsid w:val="006D6133"/>
    <w:rsid w:val="006E43E8"/>
    <w:rsid w:val="006E5050"/>
    <w:rsid w:val="006E6305"/>
    <w:rsid w:val="006E693D"/>
    <w:rsid w:val="006E7C53"/>
    <w:rsid w:val="006F06D8"/>
    <w:rsid w:val="006F0FBD"/>
    <w:rsid w:val="006F72DA"/>
    <w:rsid w:val="006F7757"/>
    <w:rsid w:val="007037F6"/>
    <w:rsid w:val="0070696F"/>
    <w:rsid w:val="007167FF"/>
    <w:rsid w:val="0071785B"/>
    <w:rsid w:val="00721877"/>
    <w:rsid w:val="0072212A"/>
    <w:rsid w:val="00723083"/>
    <w:rsid w:val="00725E95"/>
    <w:rsid w:val="00726750"/>
    <w:rsid w:val="00731713"/>
    <w:rsid w:val="00732458"/>
    <w:rsid w:val="00740D39"/>
    <w:rsid w:val="00741493"/>
    <w:rsid w:val="00742043"/>
    <w:rsid w:val="0074244D"/>
    <w:rsid w:val="007469D9"/>
    <w:rsid w:val="0074780F"/>
    <w:rsid w:val="00750A19"/>
    <w:rsid w:val="0075272C"/>
    <w:rsid w:val="007552E0"/>
    <w:rsid w:val="0075716B"/>
    <w:rsid w:val="007648E0"/>
    <w:rsid w:val="007673BD"/>
    <w:rsid w:val="007723C7"/>
    <w:rsid w:val="00772D10"/>
    <w:rsid w:val="007743D2"/>
    <w:rsid w:val="007812AB"/>
    <w:rsid w:val="00781B7D"/>
    <w:rsid w:val="0078368C"/>
    <w:rsid w:val="0078530C"/>
    <w:rsid w:val="00787A35"/>
    <w:rsid w:val="00787BDE"/>
    <w:rsid w:val="00795D22"/>
    <w:rsid w:val="00797F20"/>
    <w:rsid w:val="007A2FDE"/>
    <w:rsid w:val="007A3CD5"/>
    <w:rsid w:val="007A49FA"/>
    <w:rsid w:val="007B1A68"/>
    <w:rsid w:val="007B400C"/>
    <w:rsid w:val="007B60E2"/>
    <w:rsid w:val="007C0323"/>
    <w:rsid w:val="007C0364"/>
    <w:rsid w:val="007C0A02"/>
    <w:rsid w:val="007C7208"/>
    <w:rsid w:val="007C7752"/>
    <w:rsid w:val="007D02C0"/>
    <w:rsid w:val="007D1339"/>
    <w:rsid w:val="007D4965"/>
    <w:rsid w:val="007E3FEA"/>
    <w:rsid w:val="007E4D13"/>
    <w:rsid w:val="007E77F3"/>
    <w:rsid w:val="007F084F"/>
    <w:rsid w:val="007F09EB"/>
    <w:rsid w:val="007F5B0F"/>
    <w:rsid w:val="007F66BA"/>
    <w:rsid w:val="008006BA"/>
    <w:rsid w:val="00801BF3"/>
    <w:rsid w:val="0082705B"/>
    <w:rsid w:val="00832CA1"/>
    <w:rsid w:val="00834DCF"/>
    <w:rsid w:val="008362D4"/>
    <w:rsid w:val="008424CF"/>
    <w:rsid w:val="00845499"/>
    <w:rsid w:val="00846219"/>
    <w:rsid w:val="00846A93"/>
    <w:rsid w:val="00855DF8"/>
    <w:rsid w:val="0086168D"/>
    <w:rsid w:val="008638B7"/>
    <w:rsid w:val="008640CB"/>
    <w:rsid w:val="008649EA"/>
    <w:rsid w:val="00867B5B"/>
    <w:rsid w:val="00874F3C"/>
    <w:rsid w:val="0087615C"/>
    <w:rsid w:val="00876FCE"/>
    <w:rsid w:val="00881F05"/>
    <w:rsid w:val="00881FDA"/>
    <w:rsid w:val="008842C5"/>
    <w:rsid w:val="00885E5A"/>
    <w:rsid w:val="00885EC3"/>
    <w:rsid w:val="00887FDF"/>
    <w:rsid w:val="00894421"/>
    <w:rsid w:val="00895CBC"/>
    <w:rsid w:val="008972DA"/>
    <w:rsid w:val="008A2F88"/>
    <w:rsid w:val="008C08D1"/>
    <w:rsid w:val="008C38DD"/>
    <w:rsid w:val="008C62E2"/>
    <w:rsid w:val="008D0992"/>
    <w:rsid w:val="008D2124"/>
    <w:rsid w:val="008D2151"/>
    <w:rsid w:val="008D2846"/>
    <w:rsid w:val="008D4F85"/>
    <w:rsid w:val="008D58A7"/>
    <w:rsid w:val="008D5B9F"/>
    <w:rsid w:val="008D6089"/>
    <w:rsid w:val="008E156A"/>
    <w:rsid w:val="008E27FE"/>
    <w:rsid w:val="008E4206"/>
    <w:rsid w:val="008E6FC5"/>
    <w:rsid w:val="008E705C"/>
    <w:rsid w:val="008F2E5E"/>
    <w:rsid w:val="00906ECC"/>
    <w:rsid w:val="00907176"/>
    <w:rsid w:val="009077A9"/>
    <w:rsid w:val="00913135"/>
    <w:rsid w:val="00913774"/>
    <w:rsid w:val="00922312"/>
    <w:rsid w:val="00932E0D"/>
    <w:rsid w:val="00934D24"/>
    <w:rsid w:val="0093607B"/>
    <w:rsid w:val="009375A0"/>
    <w:rsid w:val="009402EA"/>
    <w:rsid w:val="00946DAE"/>
    <w:rsid w:val="00950BC4"/>
    <w:rsid w:val="00951456"/>
    <w:rsid w:val="0095533C"/>
    <w:rsid w:val="00957F17"/>
    <w:rsid w:val="0096151C"/>
    <w:rsid w:val="00963562"/>
    <w:rsid w:val="0096414B"/>
    <w:rsid w:val="0096764D"/>
    <w:rsid w:val="0096786E"/>
    <w:rsid w:val="00970D73"/>
    <w:rsid w:val="00973CC3"/>
    <w:rsid w:val="00974C2C"/>
    <w:rsid w:val="00975712"/>
    <w:rsid w:val="0097645B"/>
    <w:rsid w:val="00976685"/>
    <w:rsid w:val="0097707B"/>
    <w:rsid w:val="00980477"/>
    <w:rsid w:val="009841CB"/>
    <w:rsid w:val="00987D1A"/>
    <w:rsid w:val="009912F2"/>
    <w:rsid w:val="00991CE0"/>
    <w:rsid w:val="00993DE7"/>
    <w:rsid w:val="009976A6"/>
    <w:rsid w:val="009A05AC"/>
    <w:rsid w:val="009A0ED6"/>
    <w:rsid w:val="009A35B5"/>
    <w:rsid w:val="009A6C31"/>
    <w:rsid w:val="009B24EB"/>
    <w:rsid w:val="009B3A71"/>
    <w:rsid w:val="009B3C85"/>
    <w:rsid w:val="009B4DB0"/>
    <w:rsid w:val="009B7395"/>
    <w:rsid w:val="009C1644"/>
    <w:rsid w:val="009C1A0E"/>
    <w:rsid w:val="009C2A36"/>
    <w:rsid w:val="009C4071"/>
    <w:rsid w:val="009C5682"/>
    <w:rsid w:val="009D1D61"/>
    <w:rsid w:val="009E14C6"/>
    <w:rsid w:val="009E1EE5"/>
    <w:rsid w:val="009E23BD"/>
    <w:rsid w:val="009E3E5A"/>
    <w:rsid w:val="009E4E97"/>
    <w:rsid w:val="009E60DE"/>
    <w:rsid w:val="009F43ED"/>
    <w:rsid w:val="009F52CC"/>
    <w:rsid w:val="00A02817"/>
    <w:rsid w:val="00A030A5"/>
    <w:rsid w:val="00A035F3"/>
    <w:rsid w:val="00A10ABE"/>
    <w:rsid w:val="00A32DDA"/>
    <w:rsid w:val="00A431CA"/>
    <w:rsid w:val="00A443F8"/>
    <w:rsid w:val="00A50924"/>
    <w:rsid w:val="00A519FB"/>
    <w:rsid w:val="00A529B7"/>
    <w:rsid w:val="00A54755"/>
    <w:rsid w:val="00A56213"/>
    <w:rsid w:val="00A56BD1"/>
    <w:rsid w:val="00A61216"/>
    <w:rsid w:val="00A61508"/>
    <w:rsid w:val="00A61B42"/>
    <w:rsid w:val="00A62646"/>
    <w:rsid w:val="00A6441A"/>
    <w:rsid w:val="00A64533"/>
    <w:rsid w:val="00A64B52"/>
    <w:rsid w:val="00A65DC3"/>
    <w:rsid w:val="00A72833"/>
    <w:rsid w:val="00A80291"/>
    <w:rsid w:val="00A90330"/>
    <w:rsid w:val="00A930F6"/>
    <w:rsid w:val="00A9668A"/>
    <w:rsid w:val="00AA03E1"/>
    <w:rsid w:val="00AA68CA"/>
    <w:rsid w:val="00AB120D"/>
    <w:rsid w:val="00AB517D"/>
    <w:rsid w:val="00AC024E"/>
    <w:rsid w:val="00AC2619"/>
    <w:rsid w:val="00AC7839"/>
    <w:rsid w:val="00AC7CFA"/>
    <w:rsid w:val="00AD1298"/>
    <w:rsid w:val="00AD14A6"/>
    <w:rsid w:val="00AD59F1"/>
    <w:rsid w:val="00AD6593"/>
    <w:rsid w:val="00AD691B"/>
    <w:rsid w:val="00AE382F"/>
    <w:rsid w:val="00AE3C1D"/>
    <w:rsid w:val="00AE5784"/>
    <w:rsid w:val="00AF1FA5"/>
    <w:rsid w:val="00AF2651"/>
    <w:rsid w:val="00AF3560"/>
    <w:rsid w:val="00B04DB7"/>
    <w:rsid w:val="00B06E30"/>
    <w:rsid w:val="00B10BD4"/>
    <w:rsid w:val="00B12137"/>
    <w:rsid w:val="00B1566F"/>
    <w:rsid w:val="00B15C57"/>
    <w:rsid w:val="00B175D0"/>
    <w:rsid w:val="00B17B0D"/>
    <w:rsid w:val="00B30B68"/>
    <w:rsid w:val="00B34ED7"/>
    <w:rsid w:val="00B361C7"/>
    <w:rsid w:val="00B3719F"/>
    <w:rsid w:val="00B42429"/>
    <w:rsid w:val="00B50641"/>
    <w:rsid w:val="00B52406"/>
    <w:rsid w:val="00B52F78"/>
    <w:rsid w:val="00B53B0D"/>
    <w:rsid w:val="00B53BF9"/>
    <w:rsid w:val="00B555BB"/>
    <w:rsid w:val="00B6220D"/>
    <w:rsid w:val="00B63381"/>
    <w:rsid w:val="00B63B49"/>
    <w:rsid w:val="00B63FB1"/>
    <w:rsid w:val="00B651F9"/>
    <w:rsid w:val="00B662F2"/>
    <w:rsid w:val="00B67A9B"/>
    <w:rsid w:val="00B67FE3"/>
    <w:rsid w:val="00B70B1F"/>
    <w:rsid w:val="00B71498"/>
    <w:rsid w:val="00B7163E"/>
    <w:rsid w:val="00B71BB8"/>
    <w:rsid w:val="00B73574"/>
    <w:rsid w:val="00B77FF4"/>
    <w:rsid w:val="00B80E3B"/>
    <w:rsid w:val="00B8136B"/>
    <w:rsid w:val="00B830CE"/>
    <w:rsid w:val="00B8514E"/>
    <w:rsid w:val="00BA4BDF"/>
    <w:rsid w:val="00BB61CC"/>
    <w:rsid w:val="00BB73DF"/>
    <w:rsid w:val="00BC0BD5"/>
    <w:rsid w:val="00BC1413"/>
    <w:rsid w:val="00BD3B05"/>
    <w:rsid w:val="00BD414A"/>
    <w:rsid w:val="00BD4C20"/>
    <w:rsid w:val="00BD6AAC"/>
    <w:rsid w:val="00BE0525"/>
    <w:rsid w:val="00BE0955"/>
    <w:rsid w:val="00BE295A"/>
    <w:rsid w:val="00BF170D"/>
    <w:rsid w:val="00BF6056"/>
    <w:rsid w:val="00BF748E"/>
    <w:rsid w:val="00C03FB1"/>
    <w:rsid w:val="00C07DCF"/>
    <w:rsid w:val="00C10FAE"/>
    <w:rsid w:val="00C14962"/>
    <w:rsid w:val="00C14C12"/>
    <w:rsid w:val="00C1665F"/>
    <w:rsid w:val="00C20137"/>
    <w:rsid w:val="00C22FC1"/>
    <w:rsid w:val="00C24277"/>
    <w:rsid w:val="00C3069A"/>
    <w:rsid w:val="00C30F46"/>
    <w:rsid w:val="00C33BF0"/>
    <w:rsid w:val="00C34C7B"/>
    <w:rsid w:val="00C35E47"/>
    <w:rsid w:val="00C36D29"/>
    <w:rsid w:val="00C4219B"/>
    <w:rsid w:val="00C44955"/>
    <w:rsid w:val="00C4529B"/>
    <w:rsid w:val="00C501CE"/>
    <w:rsid w:val="00C5227B"/>
    <w:rsid w:val="00C53894"/>
    <w:rsid w:val="00C55E92"/>
    <w:rsid w:val="00C56C30"/>
    <w:rsid w:val="00C5747F"/>
    <w:rsid w:val="00C6099C"/>
    <w:rsid w:val="00C6196D"/>
    <w:rsid w:val="00C61D96"/>
    <w:rsid w:val="00C64144"/>
    <w:rsid w:val="00C72273"/>
    <w:rsid w:val="00C7348F"/>
    <w:rsid w:val="00C737AA"/>
    <w:rsid w:val="00C77357"/>
    <w:rsid w:val="00C860E3"/>
    <w:rsid w:val="00C90A4F"/>
    <w:rsid w:val="00CA2D38"/>
    <w:rsid w:val="00CA3703"/>
    <w:rsid w:val="00CA48B1"/>
    <w:rsid w:val="00CA6AA2"/>
    <w:rsid w:val="00CB23C0"/>
    <w:rsid w:val="00CB634F"/>
    <w:rsid w:val="00CB72C8"/>
    <w:rsid w:val="00CC0C94"/>
    <w:rsid w:val="00CC392B"/>
    <w:rsid w:val="00CC3D95"/>
    <w:rsid w:val="00CC5137"/>
    <w:rsid w:val="00CD00AF"/>
    <w:rsid w:val="00CD02DE"/>
    <w:rsid w:val="00CD24C2"/>
    <w:rsid w:val="00CD4833"/>
    <w:rsid w:val="00CD655E"/>
    <w:rsid w:val="00CE072A"/>
    <w:rsid w:val="00CE36A1"/>
    <w:rsid w:val="00CE3DDF"/>
    <w:rsid w:val="00CE6815"/>
    <w:rsid w:val="00CE6A0B"/>
    <w:rsid w:val="00CE7957"/>
    <w:rsid w:val="00CE7F92"/>
    <w:rsid w:val="00CF18FD"/>
    <w:rsid w:val="00CF4F29"/>
    <w:rsid w:val="00CF7A3A"/>
    <w:rsid w:val="00D000AA"/>
    <w:rsid w:val="00D009FA"/>
    <w:rsid w:val="00D02B1A"/>
    <w:rsid w:val="00D07B16"/>
    <w:rsid w:val="00D11F10"/>
    <w:rsid w:val="00D12382"/>
    <w:rsid w:val="00D13F78"/>
    <w:rsid w:val="00D211A9"/>
    <w:rsid w:val="00D21F8F"/>
    <w:rsid w:val="00D24039"/>
    <w:rsid w:val="00D4082F"/>
    <w:rsid w:val="00D421D2"/>
    <w:rsid w:val="00D43905"/>
    <w:rsid w:val="00D44E1B"/>
    <w:rsid w:val="00D44FD1"/>
    <w:rsid w:val="00D45E2A"/>
    <w:rsid w:val="00D5100D"/>
    <w:rsid w:val="00D516F5"/>
    <w:rsid w:val="00D542E9"/>
    <w:rsid w:val="00D54989"/>
    <w:rsid w:val="00D55431"/>
    <w:rsid w:val="00D60577"/>
    <w:rsid w:val="00D608D5"/>
    <w:rsid w:val="00D62BAF"/>
    <w:rsid w:val="00D64096"/>
    <w:rsid w:val="00D6603E"/>
    <w:rsid w:val="00D66462"/>
    <w:rsid w:val="00D6668C"/>
    <w:rsid w:val="00D72190"/>
    <w:rsid w:val="00D76BE8"/>
    <w:rsid w:val="00D77075"/>
    <w:rsid w:val="00D86838"/>
    <w:rsid w:val="00D92ADB"/>
    <w:rsid w:val="00D93C46"/>
    <w:rsid w:val="00D940EF"/>
    <w:rsid w:val="00D968D8"/>
    <w:rsid w:val="00D9724B"/>
    <w:rsid w:val="00D979DA"/>
    <w:rsid w:val="00D97CE2"/>
    <w:rsid w:val="00DA66D5"/>
    <w:rsid w:val="00DB1C4A"/>
    <w:rsid w:val="00DB6003"/>
    <w:rsid w:val="00DB7B4D"/>
    <w:rsid w:val="00DD17F9"/>
    <w:rsid w:val="00DE468A"/>
    <w:rsid w:val="00DE4D6B"/>
    <w:rsid w:val="00DE6044"/>
    <w:rsid w:val="00DE78AE"/>
    <w:rsid w:val="00DF1A9B"/>
    <w:rsid w:val="00DF20E6"/>
    <w:rsid w:val="00DF3B96"/>
    <w:rsid w:val="00DF421F"/>
    <w:rsid w:val="00E0111E"/>
    <w:rsid w:val="00E03712"/>
    <w:rsid w:val="00E04FC0"/>
    <w:rsid w:val="00E067BC"/>
    <w:rsid w:val="00E10F69"/>
    <w:rsid w:val="00E11123"/>
    <w:rsid w:val="00E13472"/>
    <w:rsid w:val="00E14704"/>
    <w:rsid w:val="00E222B7"/>
    <w:rsid w:val="00E24B6F"/>
    <w:rsid w:val="00E273A9"/>
    <w:rsid w:val="00E274DC"/>
    <w:rsid w:val="00E31827"/>
    <w:rsid w:val="00E33E7C"/>
    <w:rsid w:val="00E345C3"/>
    <w:rsid w:val="00E35560"/>
    <w:rsid w:val="00E355E7"/>
    <w:rsid w:val="00E356A2"/>
    <w:rsid w:val="00E40891"/>
    <w:rsid w:val="00E40FB9"/>
    <w:rsid w:val="00E43AC2"/>
    <w:rsid w:val="00E516C5"/>
    <w:rsid w:val="00E55F9A"/>
    <w:rsid w:val="00E61EE0"/>
    <w:rsid w:val="00E649D3"/>
    <w:rsid w:val="00E71844"/>
    <w:rsid w:val="00E7338A"/>
    <w:rsid w:val="00E748BA"/>
    <w:rsid w:val="00E76795"/>
    <w:rsid w:val="00E8196E"/>
    <w:rsid w:val="00E847A7"/>
    <w:rsid w:val="00E87235"/>
    <w:rsid w:val="00E9124B"/>
    <w:rsid w:val="00EA1D26"/>
    <w:rsid w:val="00EA2610"/>
    <w:rsid w:val="00EA5F5E"/>
    <w:rsid w:val="00EB088C"/>
    <w:rsid w:val="00EB0FFE"/>
    <w:rsid w:val="00EB3E10"/>
    <w:rsid w:val="00EC2E66"/>
    <w:rsid w:val="00EC3FE2"/>
    <w:rsid w:val="00EC4DC8"/>
    <w:rsid w:val="00EC5EE3"/>
    <w:rsid w:val="00EC6C64"/>
    <w:rsid w:val="00ED47C5"/>
    <w:rsid w:val="00ED675F"/>
    <w:rsid w:val="00EE1A10"/>
    <w:rsid w:val="00EE45BD"/>
    <w:rsid w:val="00EE5D04"/>
    <w:rsid w:val="00EE6E4A"/>
    <w:rsid w:val="00EE74ED"/>
    <w:rsid w:val="00EF0AF5"/>
    <w:rsid w:val="00EF50B1"/>
    <w:rsid w:val="00EF5822"/>
    <w:rsid w:val="00EF62D9"/>
    <w:rsid w:val="00EF6730"/>
    <w:rsid w:val="00F014A0"/>
    <w:rsid w:val="00F0429A"/>
    <w:rsid w:val="00F04CCD"/>
    <w:rsid w:val="00F12A4F"/>
    <w:rsid w:val="00F13041"/>
    <w:rsid w:val="00F13425"/>
    <w:rsid w:val="00F141EC"/>
    <w:rsid w:val="00F16875"/>
    <w:rsid w:val="00F17F14"/>
    <w:rsid w:val="00F210B7"/>
    <w:rsid w:val="00F21A7E"/>
    <w:rsid w:val="00F229BD"/>
    <w:rsid w:val="00F23D9D"/>
    <w:rsid w:val="00F330EF"/>
    <w:rsid w:val="00F376DC"/>
    <w:rsid w:val="00F44A39"/>
    <w:rsid w:val="00F46D89"/>
    <w:rsid w:val="00F6021C"/>
    <w:rsid w:val="00F62A49"/>
    <w:rsid w:val="00F62A51"/>
    <w:rsid w:val="00F6373E"/>
    <w:rsid w:val="00F63895"/>
    <w:rsid w:val="00F7113A"/>
    <w:rsid w:val="00F746B3"/>
    <w:rsid w:val="00F74D4C"/>
    <w:rsid w:val="00F7787C"/>
    <w:rsid w:val="00F803E2"/>
    <w:rsid w:val="00F817A6"/>
    <w:rsid w:val="00F82965"/>
    <w:rsid w:val="00F90548"/>
    <w:rsid w:val="00F9598C"/>
    <w:rsid w:val="00F96053"/>
    <w:rsid w:val="00F975A4"/>
    <w:rsid w:val="00F97920"/>
    <w:rsid w:val="00FA601B"/>
    <w:rsid w:val="00FB4623"/>
    <w:rsid w:val="00FC01AB"/>
    <w:rsid w:val="00FC12AC"/>
    <w:rsid w:val="00FC323A"/>
    <w:rsid w:val="00FC4EB5"/>
    <w:rsid w:val="00FC55E9"/>
    <w:rsid w:val="00FD139F"/>
    <w:rsid w:val="00FD25A2"/>
    <w:rsid w:val="00FD2C98"/>
    <w:rsid w:val="00FD40D4"/>
    <w:rsid w:val="00FD4530"/>
    <w:rsid w:val="00FD50FE"/>
    <w:rsid w:val="00FE0C3A"/>
    <w:rsid w:val="00FE1AB6"/>
    <w:rsid w:val="00FE203E"/>
    <w:rsid w:val="00FE223A"/>
    <w:rsid w:val="00FE74E5"/>
    <w:rsid w:val="00FF2731"/>
    <w:rsid w:val="00FF30D1"/>
    <w:rsid w:val="00FF41C9"/>
    <w:rsid w:val="00FF4878"/>
    <w:rsid w:val="00FF69C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08431"/>
  <w15:chartTrackingRefBased/>
  <w15:docId w15:val="{E141AD56-4DDC-4ED6-89BD-1F83EB96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067AE"/>
  </w:style>
  <w:style w:type="paragraph" w:styleId="Heading1">
    <w:name w:val="heading 1"/>
    <w:basedOn w:val="Normal"/>
    <w:next w:val="Normal"/>
    <w:link w:val="Heading1Char"/>
    <w:uiPriority w:val="9"/>
    <w:qFormat/>
    <w:rsid w:val="004A77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9A05AC"/>
    <w:pPr>
      <w:keepNext/>
      <w:keepLines/>
      <w:spacing w:before="160" w:after="120" w:line="360" w:lineRule="auto"/>
      <w:ind w:left="1276" w:hanging="851"/>
      <w:outlineLvl w:val="1"/>
    </w:pPr>
    <w:rPr>
      <w:rFonts w:ascii="Calibri Light" w:eastAsiaTheme="majorEastAsia" w:hAnsi="Calibri Light" w:cstheme="majorBidi"/>
      <w:color w:val="2F5496" w:themeColor="accent1" w:themeShade="BF"/>
      <w:sz w:val="32"/>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F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FC3"/>
  </w:style>
  <w:style w:type="paragraph" w:styleId="Footer">
    <w:name w:val="footer"/>
    <w:basedOn w:val="Normal"/>
    <w:link w:val="FooterChar"/>
    <w:uiPriority w:val="99"/>
    <w:unhideWhenUsed/>
    <w:rsid w:val="00251F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FC3"/>
  </w:style>
  <w:style w:type="paragraph" w:customStyle="1" w:styleId="HeaderFooterGSA">
    <w:name w:val="HeaderFooter_GSA"/>
    <w:basedOn w:val="Header"/>
    <w:link w:val="HeaderFooterGSAChar"/>
    <w:qFormat/>
    <w:rsid w:val="00F46D89"/>
    <w:pPr>
      <w:jc w:val="right"/>
    </w:pPr>
    <w:rPr>
      <w:rFonts w:ascii="Arial" w:hAnsi="Arial" w:cs="Arial"/>
      <w:color w:val="767171" w:themeColor="background2" w:themeShade="80"/>
      <w:sz w:val="16"/>
      <w:szCs w:val="18"/>
    </w:rPr>
  </w:style>
  <w:style w:type="character" w:customStyle="1" w:styleId="Heading1Char">
    <w:name w:val="Heading 1 Char"/>
    <w:basedOn w:val="DefaultParagraphFont"/>
    <w:link w:val="Heading1"/>
    <w:uiPriority w:val="9"/>
    <w:rsid w:val="004A77C9"/>
    <w:rPr>
      <w:rFonts w:asciiTheme="majorHAnsi" w:eastAsiaTheme="majorEastAsia" w:hAnsiTheme="majorHAnsi" w:cstheme="majorBidi"/>
      <w:color w:val="2F5496" w:themeColor="accent1" w:themeShade="BF"/>
      <w:sz w:val="32"/>
      <w:szCs w:val="32"/>
    </w:rPr>
  </w:style>
  <w:style w:type="character" w:customStyle="1" w:styleId="HeaderFooterGSAChar">
    <w:name w:val="HeaderFooter_GSA Char"/>
    <w:basedOn w:val="HeaderChar"/>
    <w:link w:val="HeaderFooterGSA"/>
    <w:rsid w:val="00F46D89"/>
    <w:rPr>
      <w:rFonts w:ascii="Arial" w:hAnsi="Arial" w:cs="Arial"/>
      <w:color w:val="767171" w:themeColor="background2" w:themeShade="80"/>
      <w:sz w:val="16"/>
      <w:szCs w:val="18"/>
    </w:rPr>
  </w:style>
  <w:style w:type="paragraph" w:styleId="ListParagraph">
    <w:name w:val="List Paragraph"/>
    <w:basedOn w:val="Normal"/>
    <w:link w:val="ListParagraphChar"/>
    <w:uiPriority w:val="34"/>
    <w:qFormat/>
    <w:rsid w:val="00222DD8"/>
    <w:pPr>
      <w:ind w:left="720"/>
      <w:contextualSpacing/>
    </w:pPr>
  </w:style>
  <w:style w:type="paragraph" w:customStyle="1" w:styleId="Heading1GSA">
    <w:name w:val="Heading1_GSA"/>
    <w:basedOn w:val="Heading1"/>
    <w:link w:val="Heading1GSAChar"/>
    <w:qFormat/>
    <w:rsid w:val="00D608D5"/>
    <w:pPr>
      <w:spacing w:before="120" w:after="120"/>
    </w:pPr>
    <w:rPr>
      <w:rFonts w:ascii="Arial" w:hAnsi="Arial" w:cs="Arial"/>
      <w:b/>
      <w:bCs/>
      <w:color w:val="1F3864" w:themeColor="accent1" w:themeShade="80"/>
      <w:sz w:val="40"/>
      <w:szCs w:val="40"/>
    </w:rPr>
  </w:style>
  <w:style w:type="character" w:styleId="Hyperlink">
    <w:name w:val="Hyperlink"/>
    <w:aliases w:val="Hyperlink_GSA"/>
    <w:basedOn w:val="DefaultParagraphFont"/>
    <w:uiPriority w:val="99"/>
    <w:unhideWhenUsed/>
    <w:qFormat/>
    <w:rsid w:val="00BC1413"/>
    <w:rPr>
      <w:color w:val="0563C1" w:themeColor="hyperlink"/>
      <w:u w:val="single"/>
    </w:rPr>
  </w:style>
  <w:style w:type="character" w:customStyle="1" w:styleId="Heading1GSAChar">
    <w:name w:val="Heading1_GSA Char"/>
    <w:basedOn w:val="Heading1Char"/>
    <w:link w:val="Heading1GSA"/>
    <w:rsid w:val="00D608D5"/>
    <w:rPr>
      <w:rFonts w:ascii="Arial" w:eastAsiaTheme="majorEastAsia" w:hAnsi="Arial" w:cs="Arial"/>
      <w:b/>
      <w:bCs/>
      <w:color w:val="1F3864" w:themeColor="accent1" w:themeShade="80"/>
      <w:sz w:val="40"/>
      <w:szCs w:val="40"/>
    </w:rPr>
  </w:style>
  <w:style w:type="table" w:styleId="TableGrid">
    <w:name w:val="Table Grid"/>
    <w:basedOn w:val="TableNormal"/>
    <w:uiPriority w:val="59"/>
    <w:rsid w:val="00BC1413"/>
    <w:pPr>
      <w:spacing w:after="0" w:line="240" w:lineRule="auto"/>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rsid w:val="00BC1413"/>
    <w:pPr>
      <w:spacing w:after="120" w:line="360" w:lineRule="auto"/>
      <w:outlineLvl w:val="0"/>
    </w:pPr>
    <w:rPr>
      <w:rFonts w:ascii="Arial Rounded MT Bold" w:hAnsi="Arial Rounded MT Bold" w:cs="Arial"/>
      <w:color w:val="7030A0"/>
      <w:sz w:val="40"/>
      <w:szCs w:val="40"/>
    </w:rPr>
  </w:style>
  <w:style w:type="character" w:customStyle="1" w:styleId="Style1Char">
    <w:name w:val="Style1 Char"/>
    <w:basedOn w:val="DefaultParagraphFont"/>
    <w:link w:val="Style1"/>
    <w:rsid w:val="00BC1413"/>
    <w:rPr>
      <w:rFonts w:ascii="Arial Rounded MT Bold" w:hAnsi="Arial Rounded MT Bold" w:cs="Arial"/>
      <w:color w:val="7030A0"/>
      <w:sz w:val="40"/>
      <w:szCs w:val="40"/>
    </w:rPr>
  </w:style>
  <w:style w:type="paragraph" w:customStyle="1" w:styleId="Heading2GSA">
    <w:name w:val="Heading2_GSA"/>
    <w:basedOn w:val="Normal"/>
    <w:link w:val="Heading2GSAChar"/>
    <w:qFormat/>
    <w:rsid w:val="00D608D5"/>
    <w:pPr>
      <w:spacing w:before="120" w:after="120"/>
    </w:pPr>
    <w:rPr>
      <w:rFonts w:ascii="Arial" w:eastAsiaTheme="majorEastAsia" w:hAnsi="Arial" w:cs="Arial"/>
      <w:b/>
      <w:bCs/>
      <w:color w:val="1F3864" w:themeColor="accent1" w:themeShade="80"/>
      <w:sz w:val="32"/>
      <w:szCs w:val="32"/>
    </w:rPr>
  </w:style>
  <w:style w:type="paragraph" w:customStyle="1" w:styleId="Heading3GSA">
    <w:name w:val="Heading3_GSA"/>
    <w:basedOn w:val="Normal"/>
    <w:link w:val="Heading3GSAChar"/>
    <w:qFormat/>
    <w:rsid w:val="00D608D5"/>
    <w:pPr>
      <w:spacing w:before="120" w:after="120" w:line="360" w:lineRule="auto"/>
    </w:pPr>
    <w:rPr>
      <w:rFonts w:ascii="Arial" w:eastAsiaTheme="majorEastAsia" w:hAnsi="Arial" w:cs="Arial"/>
      <w:b/>
      <w:bCs/>
      <w:color w:val="1F3864" w:themeColor="accent1" w:themeShade="80"/>
      <w:sz w:val="28"/>
      <w:szCs w:val="28"/>
      <w:lang w:eastAsia="en-AU"/>
    </w:rPr>
  </w:style>
  <w:style w:type="character" w:customStyle="1" w:styleId="Heading2GSAChar">
    <w:name w:val="Heading2_GSA Char"/>
    <w:basedOn w:val="DefaultParagraphFont"/>
    <w:link w:val="Heading2GSA"/>
    <w:rsid w:val="00D608D5"/>
    <w:rPr>
      <w:rFonts w:ascii="Arial" w:eastAsiaTheme="majorEastAsia" w:hAnsi="Arial" w:cs="Arial"/>
      <w:b/>
      <w:bCs/>
      <w:color w:val="1F3864" w:themeColor="accent1" w:themeShade="80"/>
      <w:sz w:val="32"/>
      <w:szCs w:val="32"/>
    </w:rPr>
  </w:style>
  <w:style w:type="paragraph" w:customStyle="1" w:styleId="NormalGSA">
    <w:name w:val="Normal_GSA"/>
    <w:basedOn w:val="Normal"/>
    <w:link w:val="NormalGSAChar"/>
    <w:qFormat/>
    <w:rsid w:val="004F5A51"/>
    <w:pPr>
      <w:spacing w:before="120" w:after="0" w:line="276" w:lineRule="auto"/>
    </w:pPr>
    <w:rPr>
      <w:rFonts w:eastAsiaTheme="minorEastAsia" w:cstheme="minorHAnsi"/>
      <w:color w:val="000000"/>
      <w:sz w:val="24"/>
      <w:szCs w:val="24"/>
      <w:lang w:val="en-US" w:eastAsia="en-AU"/>
    </w:rPr>
  </w:style>
  <w:style w:type="character" w:customStyle="1" w:styleId="Heading3GSAChar">
    <w:name w:val="Heading3_GSA Char"/>
    <w:basedOn w:val="DefaultParagraphFont"/>
    <w:link w:val="Heading3GSA"/>
    <w:rsid w:val="00D608D5"/>
    <w:rPr>
      <w:rFonts w:ascii="Arial" w:eastAsiaTheme="majorEastAsia" w:hAnsi="Arial" w:cs="Arial"/>
      <w:b/>
      <w:bCs/>
      <w:color w:val="1F3864" w:themeColor="accent1" w:themeShade="80"/>
      <w:sz w:val="28"/>
      <w:szCs w:val="28"/>
      <w:lang w:eastAsia="en-AU"/>
    </w:rPr>
  </w:style>
  <w:style w:type="character" w:customStyle="1" w:styleId="NormalGSAChar">
    <w:name w:val="Normal_GSA Char"/>
    <w:basedOn w:val="DefaultParagraphFont"/>
    <w:link w:val="NormalGSA"/>
    <w:rsid w:val="004F5A51"/>
    <w:rPr>
      <w:rFonts w:eastAsiaTheme="minorEastAsia" w:cstheme="minorHAnsi"/>
      <w:color w:val="000000"/>
      <w:sz w:val="24"/>
      <w:szCs w:val="24"/>
      <w:lang w:val="en-US" w:eastAsia="en-AU"/>
    </w:rPr>
  </w:style>
  <w:style w:type="table" w:customStyle="1" w:styleId="TableGrid2">
    <w:name w:val="Table Grid2"/>
    <w:basedOn w:val="TableNormal"/>
    <w:next w:val="TableGrid"/>
    <w:uiPriority w:val="39"/>
    <w:rsid w:val="00731713"/>
    <w:pPr>
      <w:spacing w:after="0" w:line="240" w:lineRule="auto"/>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GSA">
    <w:name w:val="Bullet_GSA"/>
    <w:basedOn w:val="ListParagraph"/>
    <w:link w:val="BulletGSAChar"/>
    <w:qFormat/>
    <w:rsid w:val="008E705C"/>
    <w:pPr>
      <w:numPr>
        <w:numId w:val="1"/>
      </w:numPr>
      <w:spacing w:after="0" w:line="276" w:lineRule="auto"/>
    </w:pPr>
    <w:rPr>
      <w:rFonts w:eastAsiaTheme="minorEastAsia" w:cstheme="minorHAnsi"/>
      <w:color w:val="000000"/>
      <w:sz w:val="24"/>
      <w:szCs w:val="24"/>
      <w:lang w:eastAsia="en-AU"/>
    </w:rPr>
  </w:style>
  <w:style w:type="paragraph" w:customStyle="1" w:styleId="NumberbulletGSA">
    <w:name w:val="Numberbullet_GSA"/>
    <w:basedOn w:val="ListParagraph"/>
    <w:link w:val="NumberbulletGSAChar"/>
    <w:rsid w:val="00E7338A"/>
    <w:pPr>
      <w:numPr>
        <w:numId w:val="2"/>
      </w:numPr>
      <w:spacing w:after="0" w:line="360" w:lineRule="auto"/>
    </w:pPr>
    <w:rPr>
      <w:rFonts w:eastAsiaTheme="minorEastAsia" w:cstheme="minorHAnsi"/>
      <w:color w:val="000000"/>
      <w:sz w:val="24"/>
      <w:szCs w:val="24"/>
      <w:shd w:val="clear" w:color="auto" w:fill="FFFFFF"/>
      <w:lang w:eastAsia="en-AU"/>
    </w:rPr>
  </w:style>
  <w:style w:type="character" w:customStyle="1" w:styleId="ListParagraphChar">
    <w:name w:val="List Paragraph Char"/>
    <w:basedOn w:val="DefaultParagraphFont"/>
    <w:link w:val="ListParagraph"/>
    <w:uiPriority w:val="34"/>
    <w:rsid w:val="00191076"/>
  </w:style>
  <w:style w:type="character" w:customStyle="1" w:styleId="BulletGSAChar">
    <w:name w:val="Bullet_GSA Char"/>
    <w:basedOn w:val="ListParagraphChar"/>
    <w:link w:val="BulletGSA"/>
    <w:rsid w:val="008E705C"/>
    <w:rPr>
      <w:rFonts w:eastAsiaTheme="minorEastAsia" w:cstheme="minorHAnsi"/>
      <w:color w:val="000000"/>
      <w:sz w:val="24"/>
      <w:szCs w:val="24"/>
      <w:lang w:eastAsia="en-AU"/>
    </w:rPr>
  </w:style>
  <w:style w:type="character" w:styleId="PlaceholderText">
    <w:name w:val="Placeholder Text"/>
    <w:basedOn w:val="DefaultParagraphFont"/>
    <w:uiPriority w:val="99"/>
    <w:semiHidden/>
    <w:rsid w:val="00E847A7"/>
    <w:rPr>
      <w:color w:val="808080"/>
    </w:rPr>
  </w:style>
  <w:style w:type="character" w:customStyle="1" w:styleId="NumberbulletGSAChar">
    <w:name w:val="Numberbullet_GSA Char"/>
    <w:basedOn w:val="ListParagraphChar"/>
    <w:link w:val="NumberbulletGSA"/>
    <w:rsid w:val="00E7338A"/>
    <w:rPr>
      <w:rFonts w:eastAsiaTheme="minorEastAsia" w:cstheme="minorHAnsi"/>
      <w:color w:val="000000"/>
      <w:sz w:val="24"/>
      <w:szCs w:val="24"/>
      <w:lang w:eastAsia="en-AU"/>
    </w:rPr>
  </w:style>
  <w:style w:type="paragraph" w:customStyle="1" w:styleId="TableHeader2GSA">
    <w:name w:val="Table_Header2_GSA"/>
    <w:basedOn w:val="Heading3GSA"/>
    <w:link w:val="TableHeader2GSAChar"/>
    <w:qFormat/>
    <w:rsid w:val="007167FF"/>
    <w:pPr>
      <w:jc w:val="center"/>
    </w:pPr>
    <w:rPr>
      <w:sz w:val="24"/>
      <w:szCs w:val="24"/>
    </w:rPr>
  </w:style>
  <w:style w:type="paragraph" w:customStyle="1" w:styleId="NormalItalicGSA">
    <w:name w:val="Normal Italic_GSA"/>
    <w:basedOn w:val="NormalGSA"/>
    <w:link w:val="NormalItalicGSAChar"/>
    <w:qFormat/>
    <w:rsid w:val="00846A93"/>
    <w:pPr>
      <w:keepNext/>
    </w:pPr>
    <w:rPr>
      <w:rFonts w:eastAsiaTheme="minorHAnsi"/>
      <w:i/>
      <w:iCs/>
    </w:rPr>
  </w:style>
  <w:style w:type="character" w:customStyle="1" w:styleId="TableHeader2GSAChar">
    <w:name w:val="Table_Header2_GSA Char"/>
    <w:basedOn w:val="Heading3GSAChar"/>
    <w:link w:val="TableHeader2GSA"/>
    <w:rsid w:val="007167FF"/>
    <w:rPr>
      <w:rFonts w:ascii="Lato" w:eastAsiaTheme="majorEastAsia" w:hAnsi="Lato" w:cstheme="majorBidi"/>
      <w:b/>
      <w:bCs/>
      <w:color w:val="2F5496" w:themeColor="accent1" w:themeShade="BF"/>
      <w:sz w:val="24"/>
      <w:szCs w:val="24"/>
      <w:lang w:eastAsia="en-AU"/>
    </w:rPr>
  </w:style>
  <w:style w:type="character" w:styleId="UnresolvedMention">
    <w:name w:val="Unresolved Mention"/>
    <w:basedOn w:val="DefaultParagraphFont"/>
    <w:uiPriority w:val="99"/>
    <w:semiHidden/>
    <w:unhideWhenUsed/>
    <w:rsid w:val="005F12B8"/>
    <w:rPr>
      <w:color w:val="605E5C"/>
      <w:shd w:val="clear" w:color="auto" w:fill="E1DFDD"/>
    </w:rPr>
  </w:style>
  <w:style w:type="character" w:customStyle="1" w:styleId="NormalItalicGSAChar">
    <w:name w:val="Normal Italic_GSA Char"/>
    <w:basedOn w:val="NormalGSAChar"/>
    <w:link w:val="NormalItalicGSA"/>
    <w:rsid w:val="00846A93"/>
    <w:rPr>
      <w:rFonts w:eastAsiaTheme="minorEastAsia" w:cstheme="minorHAnsi"/>
      <w:i/>
      <w:iCs/>
      <w:color w:val="000000"/>
      <w:sz w:val="24"/>
      <w:szCs w:val="24"/>
      <w:lang w:val="en-US" w:eastAsia="en-AU"/>
    </w:rPr>
  </w:style>
  <w:style w:type="paragraph" w:customStyle="1" w:styleId="TableHeader1GSA">
    <w:name w:val="Table_Header1_GSA"/>
    <w:basedOn w:val="NormalGSA"/>
    <w:link w:val="TableHeader1GSAChar"/>
    <w:qFormat/>
    <w:rsid w:val="00B73574"/>
    <w:pPr>
      <w:spacing w:line="240" w:lineRule="auto"/>
      <w:jc w:val="center"/>
    </w:pPr>
    <w:rPr>
      <w:color w:val="auto"/>
      <w:sz w:val="28"/>
      <w:szCs w:val="28"/>
    </w:rPr>
  </w:style>
  <w:style w:type="character" w:customStyle="1" w:styleId="TableHeader1GSAChar">
    <w:name w:val="Table_Header1_GSA Char"/>
    <w:basedOn w:val="NormalGSAChar"/>
    <w:link w:val="TableHeader1GSA"/>
    <w:rsid w:val="00B73574"/>
    <w:rPr>
      <w:rFonts w:eastAsiaTheme="minorEastAsia" w:cstheme="minorHAnsi"/>
      <w:color w:val="000000"/>
      <w:sz w:val="28"/>
      <w:szCs w:val="28"/>
      <w:lang w:val="en-US" w:eastAsia="en-AU"/>
    </w:rPr>
  </w:style>
  <w:style w:type="character" w:customStyle="1" w:styleId="Heading2Char">
    <w:name w:val="Heading 2 Char"/>
    <w:basedOn w:val="DefaultParagraphFont"/>
    <w:link w:val="Heading2"/>
    <w:uiPriority w:val="9"/>
    <w:rsid w:val="009A05AC"/>
    <w:rPr>
      <w:rFonts w:ascii="Calibri Light" w:eastAsiaTheme="majorEastAsia" w:hAnsi="Calibri Light" w:cstheme="majorBidi"/>
      <w:color w:val="2F5496" w:themeColor="accent1" w:themeShade="BF"/>
      <w:sz w:val="32"/>
      <w:szCs w:val="26"/>
      <w:lang w:eastAsia="en-AU"/>
    </w:rPr>
  </w:style>
  <w:style w:type="paragraph" w:styleId="BodyText">
    <w:name w:val="Body Text"/>
    <w:basedOn w:val="Normal"/>
    <w:link w:val="BodyTextChar"/>
    <w:uiPriority w:val="99"/>
    <w:semiHidden/>
    <w:unhideWhenUsed/>
    <w:rsid w:val="009A05AC"/>
    <w:pPr>
      <w:spacing w:after="120" w:line="360" w:lineRule="auto"/>
      <w:ind w:left="1276" w:hanging="851"/>
    </w:pPr>
    <w:rPr>
      <w:rFonts w:eastAsiaTheme="minorEastAsia"/>
      <w:lang w:eastAsia="en-AU"/>
    </w:rPr>
  </w:style>
  <w:style w:type="character" w:customStyle="1" w:styleId="BodyTextChar">
    <w:name w:val="Body Text Char"/>
    <w:basedOn w:val="DefaultParagraphFont"/>
    <w:link w:val="BodyText"/>
    <w:uiPriority w:val="99"/>
    <w:semiHidden/>
    <w:rsid w:val="009A05AC"/>
    <w:rPr>
      <w:rFonts w:eastAsiaTheme="minorEastAsia"/>
      <w:lang w:eastAsia="en-AU"/>
    </w:rPr>
  </w:style>
  <w:style w:type="paragraph" w:styleId="NoSpacing">
    <w:name w:val="No Spacing"/>
    <w:next w:val="Heading1"/>
    <w:uiPriority w:val="1"/>
    <w:qFormat/>
    <w:rsid w:val="009A05AC"/>
    <w:pPr>
      <w:spacing w:before="120" w:after="120" w:line="360" w:lineRule="auto"/>
    </w:pPr>
    <w:rPr>
      <w:rFonts w:ascii="Calibri Light" w:eastAsiaTheme="minorEastAsia" w:hAnsi="Calibri Light"/>
      <w:color w:val="44546A" w:themeColor="text2"/>
      <w:sz w:val="32"/>
      <w:lang w:eastAsia="en-AU"/>
    </w:rPr>
  </w:style>
  <w:style w:type="character" w:customStyle="1" w:styleId="Style2Char">
    <w:name w:val="Style2 Char"/>
    <w:basedOn w:val="DefaultParagraphFont"/>
    <w:link w:val="Style2"/>
    <w:locked/>
    <w:rsid w:val="009A05AC"/>
    <w:rPr>
      <w:rFonts w:ascii="Arial Rounded MT Bold" w:eastAsia="Times New Roman" w:hAnsi="Arial Rounded MT Bold" w:cs="Arial"/>
      <w:color w:val="7030A0"/>
      <w:sz w:val="40"/>
      <w:szCs w:val="40"/>
      <w:lang w:eastAsia="en-AU"/>
    </w:rPr>
  </w:style>
  <w:style w:type="paragraph" w:customStyle="1" w:styleId="Style2">
    <w:name w:val="Style2"/>
    <w:basedOn w:val="Normal"/>
    <w:link w:val="Style2Char"/>
    <w:rsid w:val="009A05AC"/>
    <w:pPr>
      <w:spacing w:before="120" w:after="120" w:line="360" w:lineRule="auto"/>
      <w:outlineLvl w:val="0"/>
    </w:pPr>
    <w:rPr>
      <w:rFonts w:ascii="Arial Rounded MT Bold" w:eastAsia="Times New Roman" w:hAnsi="Arial Rounded MT Bold" w:cs="Arial"/>
      <w:color w:val="7030A0"/>
      <w:sz w:val="40"/>
      <w:szCs w:val="40"/>
      <w:lang w:eastAsia="en-AU"/>
    </w:rPr>
  </w:style>
  <w:style w:type="paragraph" w:customStyle="1" w:styleId="QuoteGSA">
    <w:name w:val="Quote_GSA"/>
    <w:basedOn w:val="NormalItalicGSA"/>
    <w:link w:val="QuoteGSAChar"/>
    <w:qFormat/>
    <w:rsid w:val="000522DE"/>
    <w:pPr>
      <w:ind w:left="720"/>
    </w:pPr>
    <w:rPr>
      <w:rFonts w:eastAsia="Arial"/>
      <w:bCs/>
    </w:rPr>
  </w:style>
  <w:style w:type="paragraph" w:customStyle="1" w:styleId="SourceGSA">
    <w:name w:val="Source_GSA"/>
    <w:basedOn w:val="NormalGSA"/>
    <w:link w:val="SourceGSAChar"/>
    <w:qFormat/>
    <w:rsid w:val="009841CB"/>
    <w:pPr>
      <w:spacing w:line="240" w:lineRule="auto"/>
      <w:ind w:left="720"/>
    </w:pPr>
    <w:rPr>
      <w:sz w:val="20"/>
      <w:szCs w:val="20"/>
    </w:rPr>
  </w:style>
  <w:style w:type="character" w:customStyle="1" w:styleId="QuoteGSAChar">
    <w:name w:val="Quote_GSA Char"/>
    <w:basedOn w:val="NormalItalicGSAChar"/>
    <w:link w:val="QuoteGSA"/>
    <w:rsid w:val="000522DE"/>
    <w:rPr>
      <w:rFonts w:eastAsia="Arial" w:cstheme="minorHAnsi"/>
      <w:bCs/>
      <w:i/>
      <w:iCs/>
      <w:color w:val="000000"/>
      <w:sz w:val="24"/>
      <w:szCs w:val="24"/>
      <w:lang w:val="en-US" w:eastAsia="en-AU"/>
    </w:rPr>
  </w:style>
  <w:style w:type="paragraph" w:customStyle="1" w:styleId="NormalBoldGSA">
    <w:name w:val="Normal_Bold_GSA"/>
    <w:basedOn w:val="NormalGSA"/>
    <w:link w:val="NormalBoldGSAChar"/>
    <w:qFormat/>
    <w:rsid w:val="00F62A51"/>
    <w:rPr>
      <w:b/>
      <w:bCs/>
    </w:rPr>
  </w:style>
  <w:style w:type="character" w:customStyle="1" w:styleId="SourceGSAChar">
    <w:name w:val="Source_GSA Char"/>
    <w:basedOn w:val="NormalGSAChar"/>
    <w:link w:val="SourceGSA"/>
    <w:rsid w:val="009841CB"/>
    <w:rPr>
      <w:rFonts w:eastAsiaTheme="minorEastAsia" w:cstheme="minorHAnsi"/>
      <w:color w:val="000000"/>
      <w:sz w:val="20"/>
      <w:szCs w:val="20"/>
      <w:lang w:val="en-US" w:eastAsia="en-AU"/>
    </w:rPr>
  </w:style>
  <w:style w:type="character" w:customStyle="1" w:styleId="NormalBoldGSAChar">
    <w:name w:val="Normal_Bold_GSA Char"/>
    <w:basedOn w:val="NormalGSAChar"/>
    <w:link w:val="NormalBoldGSA"/>
    <w:rsid w:val="00F62A51"/>
    <w:rPr>
      <w:rFonts w:eastAsiaTheme="minorEastAsia" w:cstheme="minorHAnsi"/>
      <w:b/>
      <w:bCs/>
      <w:color w:val="000000"/>
      <w:sz w:val="24"/>
      <w:szCs w:val="24"/>
      <w:lang w:val="en-US" w:eastAsia="en-AU"/>
    </w:rPr>
  </w:style>
  <w:style w:type="paragraph" w:customStyle="1" w:styleId="Style3">
    <w:name w:val="Style3"/>
    <w:basedOn w:val="Normal"/>
    <w:link w:val="Style3Char"/>
    <w:rsid w:val="006C191D"/>
    <w:pPr>
      <w:spacing w:before="120" w:after="120" w:line="360" w:lineRule="auto"/>
    </w:pPr>
    <w:rPr>
      <w:rFonts w:ascii="Arial Rounded MT Bold" w:eastAsiaTheme="minorEastAsia" w:hAnsi="Arial Rounded MT Bold" w:cs="Arial"/>
      <w:sz w:val="32"/>
      <w:szCs w:val="32"/>
      <w:lang w:eastAsia="en-AU"/>
    </w:rPr>
  </w:style>
  <w:style w:type="character" w:customStyle="1" w:styleId="Style3Char">
    <w:name w:val="Style3 Char"/>
    <w:basedOn w:val="DefaultParagraphFont"/>
    <w:link w:val="Style3"/>
    <w:rsid w:val="006C191D"/>
    <w:rPr>
      <w:rFonts w:ascii="Arial Rounded MT Bold" w:eastAsiaTheme="minorEastAsia" w:hAnsi="Arial Rounded MT Bold" w:cs="Arial"/>
      <w:sz w:val="32"/>
      <w:szCs w:val="32"/>
      <w:lang w:eastAsia="en-AU"/>
    </w:rPr>
  </w:style>
  <w:style w:type="paragraph" w:customStyle="1" w:styleId="Default">
    <w:name w:val="Default"/>
    <w:link w:val="DefaultChar"/>
    <w:uiPriority w:val="99"/>
    <w:rsid w:val="006C191D"/>
    <w:pPr>
      <w:autoSpaceDE w:val="0"/>
      <w:autoSpaceDN w:val="0"/>
      <w:adjustRightInd w:val="0"/>
      <w:spacing w:after="0" w:line="240" w:lineRule="auto"/>
    </w:pPr>
    <w:rPr>
      <w:rFonts w:ascii="Meta Plus Normal" w:eastAsiaTheme="minorEastAsia" w:hAnsi="Meta Plus Normal" w:cs="Meta Plus Normal"/>
      <w:color w:val="000000"/>
      <w:sz w:val="24"/>
      <w:szCs w:val="24"/>
      <w:lang w:eastAsia="zh-TW"/>
    </w:rPr>
  </w:style>
  <w:style w:type="table" w:customStyle="1" w:styleId="TableGrid1">
    <w:name w:val="Table Grid1"/>
    <w:basedOn w:val="TableNormal"/>
    <w:next w:val="TableGrid"/>
    <w:uiPriority w:val="39"/>
    <w:rsid w:val="006C191D"/>
    <w:pPr>
      <w:spacing w:after="0" w:line="240" w:lineRule="auto"/>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bulletGSA0">
    <w:name w:val="Letter_bullet_GSA"/>
    <w:basedOn w:val="NormalGSA"/>
    <w:link w:val="LetterbulletGSAChar"/>
    <w:rsid w:val="00CB72C8"/>
    <w:pPr>
      <w:keepNext/>
      <w:ind w:left="720" w:hanging="720"/>
    </w:pPr>
  </w:style>
  <w:style w:type="paragraph" w:customStyle="1" w:styleId="letterbulletGSA">
    <w:name w:val="letter_bullet_GSA"/>
    <w:basedOn w:val="ListParagraph"/>
    <w:link w:val="letterbulletGSAChar0"/>
    <w:rsid w:val="00846A93"/>
    <w:pPr>
      <w:numPr>
        <w:numId w:val="3"/>
      </w:numPr>
      <w:spacing w:before="120" w:after="120" w:line="276" w:lineRule="auto"/>
      <w:ind w:left="284" w:hanging="284"/>
    </w:pPr>
  </w:style>
  <w:style w:type="character" w:customStyle="1" w:styleId="LetterbulletGSAChar">
    <w:name w:val="Letter_bullet_GSA Char"/>
    <w:basedOn w:val="BulletGSAChar"/>
    <w:link w:val="LetterbulletGSA0"/>
    <w:rsid w:val="00CB72C8"/>
    <w:rPr>
      <w:rFonts w:eastAsiaTheme="minorEastAsia" w:cstheme="minorHAnsi"/>
      <w:color w:val="000000"/>
      <w:sz w:val="24"/>
      <w:szCs w:val="24"/>
      <w:lang w:val="en-US" w:eastAsia="en-AU"/>
    </w:rPr>
  </w:style>
  <w:style w:type="paragraph" w:customStyle="1" w:styleId="StudentSampleGSA">
    <w:name w:val="Student_Sample_GSA"/>
    <w:basedOn w:val="NormalItalicGSA"/>
    <w:link w:val="StudentSampleGSAChar"/>
    <w:rsid w:val="00D968D8"/>
  </w:style>
  <w:style w:type="character" w:customStyle="1" w:styleId="letterbulletGSAChar0">
    <w:name w:val="letter_bullet_GSA Char"/>
    <w:basedOn w:val="LetterbulletGSAChar"/>
    <w:link w:val="letterbulletGSA"/>
    <w:rsid w:val="00846A93"/>
    <w:rPr>
      <w:rFonts w:eastAsiaTheme="minorEastAsia" w:cstheme="minorHAnsi"/>
      <w:color w:val="000000"/>
      <w:sz w:val="24"/>
      <w:szCs w:val="24"/>
      <w:lang w:val="en-US" w:eastAsia="en-AU"/>
    </w:rPr>
  </w:style>
  <w:style w:type="character" w:customStyle="1" w:styleId="StudentSampleGSAChar">
    <w:name w:val="Student_Sample_GSA Char"/>
    <w:basedOn w:val="NormalItalicGSAChar"/>
    <w:link w:val="StudentSampleGSA"/>
    <w:rsid w:val="00D968D8"/>
    <w:rPr>
      <w:rFonts w:eastAsiaTheme="minorEastAsia" w:cstheme="minorHAnsi"/>
      <w:i/>
      <w:iCs/>
      <w:color w:val="000000"/>
      <w:sz w:val="24"/>
      <w:szCs w:val="24"/>
      <w:lang w:val="en-US" w:eastAsia="en-AU"/>
    </w:rPr>
  </w:style>
  <w:style w:type="paragraph" w:customStyle="1" w:styleId="menu-item">
    <w:name w:val="menu-item"/>
    <w:basedOn w:val="Normal"/>
    <w:uiPriority w:val="99"/>
    <w:rsid w:val="00CD483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b-itemprop">
    <w:name w:val="cb-itemprop"/>
    <w:basedOn w:val="DefaultParagraphFont"/>
    <w:rsid w:val="00CD4833"/>
  </w:style>
  <w:style w:type="paragraph" w:customStyle="1" w:styleId="Tabletext">
    <w:name w:val="Table text"/>
    <w:basedOn w:val="NormalGSA"/>
    <w:link w:val="TabletextChar"/>
    <w:qFormat/>
    <w:rsid w:val="006E43E8"/>
  </w:style>
  <w:style w:type="character" w:customStyle="1" w:styleId="Heading3ICCCChar">
    <w:name w:val="Heading3 ICCC Char"/>
    <w:basedOn w:val="DefaultParagraphFont"/>
    <w:link w:val="Heading3ICCC"/>
    <w:locked/>
    <w:rsid w:val="006049F4"/>
    <w:rPr>
      <w:rFonts w:ascii="Arial" w:eastAsiaTheme="majorEastAsia" w:hAnsi="Arial" w:cs="Arial"/>
      <w:color w:val="1F3864" w:themeColor="accent1" w:themeShade="80"/>
      <w:sz w:val="28"/>
      <w:szCs w:val="28"/>
      <w:lang w:eastAsia="en-AU"/>
    </w:rPr>
  </w:style>
  <w:style w:type="character" w:customStyle="1" w:styleId="TabletextChar">
    <w:name w:val="Table text Char"/>
    <w:basedOn w:val="NormalGSAChar"/>
    <w:link w:val="Tabletext"/>
    <w:rsid w:val="006E43E8"/>
    <w:rPr>
      <w:rFonts w:eastAsiaTheme="minorEastAsia" w:cstheme="minorHAnsi"/>
      <w:color w:val="000000"/>
      <w:sz w:val="24"/>
      <w:szCs w:val="24"/>
      <w:lang w:val="en-US" w:eastAsia="en-AU"/>
    </w:rPr>
  </w:style>
  <w:style w:type="paragraph" w:customStyle="1" w:styleId="Heading3ICCC">
    <w:name w:val="Heading3 ICCC"/>
    <w:basedOn w:val="Normal"/>
    <w:link w:val="Heading3ICCCChar"/>
    <w:rsid w:val="006049F4"/>
    <w:pPr>
      <w:spacing w:after="0" w:line="360" w:lineRule="auto"/>
    </w:pPr>
    <w:rPr>
      <w:rFonts w:ascii="Arial" w:eastAsiaTheme="majorEastAsia" w:hAnsi="Arial" w:cs="Arial"/>
      <w:color w:val="1F3864" w:themeColor="accent1" w:themeShade="80"/>
      <w:sz w:val="28"/>
      <w:szCs w:val="28"/>
      <w:lang w:eastAsia="en-AU"/>
    </w:rPr>
  </w:style>
  <w:style w:type="character" w:customStyle="1" w:styleId="NormalICCCChar">
    <w:name w:val="Normal ICCC Char"/>
    <w:basedOn w:val="DefaultParagraphFont"/>
    <w:link w:val="NormalICCC"/>
    <w:locked/>
    <w:rsid w:val="006049F4"/>
    <w:rPr>
      <w:rFonts w:ascii="Times New Roman" w:eastAsiaTheme="minorEastAsia" w:hAnsi="Times New Roman" w:cstheme="minorHAnsi"/>
      <w:color w:val="000000"/>
      <w:sz w:val="24"/>
      <w:szCs w:val="24"/>
      <w:lang w:val="en-US" w:eastAsia="en-AU"/>
    </w:rPr>
  </w:style>
  <w:style w:type="paragraph" w:customStyle="1" w:styleId="NormalICCC">
    <w:name w:val="Normal ICCC"/>
    <w:basedOn w:val="Normal"/>
    <w:link w:val="NormalICCCChar"/>
    <w:rsid w:val="006049F4"/>
    <w:pPr>
      <w:spacing w:after="0" w:line="360" w:lineRule="auto"/>
    </w:pPr>
    <w:rPr>
      <w:rFonts w:ascii="Times New Roman" w:eastAsiaTheme="minorEastAsia" w:hAnsi="Times New Roman" w:cstheme="minorHAnsi"/>
      <w:color w:val="000000"/>
      <w:sz w:val="24"/>
      <w:szCs w:val="24"/>
      <w:lang w:val="en-US" w:eastAsia="en-AU"/>
    </w:rPr>
  </w:style>
  <w:style w:type="character" w:customStyle="1" w:styleId="NormalItalicICCCChar">
    <w:name w:val="Normal Italic ICCC Char"/>
    <w:basedOn w:val="NormalICCCChar"/>
    <w:link w:val="NormalItalicICCC"/>
    <w:locked/>
    <w:rsid w:val="006049F4"/>
    <w:rPr>
      <w:rFonts w:ascii="Times New Roman" w:eastAsiaTheme="minorEastAsia" w:hAnsi="Times New Roman" w:cstheme="minorHAnsi"/>
      <w:i/>
      <w:iCs/>
      <w:color w:val="000000"/>
      <w:sz w:val="24"/>
      <w:szCs w:val="24"/>
      <w:lang w:val="en-US" w:eastAsia="en-AU"/>
    </w:rPr>
  </w:style>
  <w:style w:type="paragraph" w:customStyle="1" w:styleId="NormalItalicICCC">
    <w:name w:val="Normal Italic ICCC"/>
    <w:basedOn w:val="NormalICCC"/>
    <w:link w:val="NormalItalicICCCChar"/>
    <w:rsid w:val="006049F4"/>
    <w:rPr>
      <w:i/>
      <w:iCs/>
    </w:rPr>
  </w:style>
  <w:style w:type="paragraph" w:customStyle="1" w:styleId="Heading4GSA">
    <w:name w:val="Heading4_GSA"/>
    <w:basedOn w:val="Heading3GSA"/>
    <w:link w:val="Heading4GSAChar"/>
    <w:qFormat/>
    <w:rsid w:val="00D608D5"/>
    <w:rPr>
      <w:b w:val="0"/>
      <w:bCs w:val="0"/>
      <w:sz w:val="24"/>
      <w:szCs w:val="24"/>
      <w:lang w:val="en-US"/>
    </w:rPr>
  </w:style>
  <w:style w:type="character" w:styleId="FollowedHyperlink">
    <w:name w:val="FollowedHyperlink"/>
    <w:basedOn w:val="DefaultParagraphFont"/>
    <w:uiPriority w:val="99"/>
    <w:semiHidden/>
    <w:unhideWhenUsed/>
    <w:rsid w:val="00504E25"/>
    <w:rPr>
      <w:color w:val="954F72" w:themeColor="followedHyperlink"/>
      <w:u w:val="single"/>
    </w:rPr>
  </w:style>
  <w:style w:type="character" w:customStyle="1" w:styleId="Heading4GSAChar">
    <w:name w:val="Heading4_GSA Char"/>
    <w:basedOn w:val="Heading3GSAChar"/>
    <w:link w:val="Heading4GSA"/>
    <w:rsid w:val="00D608D5"/>
    <w:rPr>
      <w:rFonts w:ascii="Arial" w:eastAsiaTheme="majorEastAsia" w:hAnsi="Arial" w:cs="Arial"/>
      <w:b w:val="0"/>
      <w:bCs w:val="0"/>
      <w:color w:val="1F3864" w:themeColor="accent1" w:themeShade="80"/>
      <w:sz w:val="24"/>
      <w:szCs w:val="24"/>
      <w:lang w:val="en-US" w:eastAsia="en-AU"/>
    </w:rPr>
  </w:style>
  <w:style w:type="character" w:styleId="CommentReference">
    <w:name w:val="annotation reference"/>
    <w:basedOn w:val="DefaultParagraphFont"/>
    <w:uiPriority w:val="99"/>
    <w:semiHidden/>
    <w:unhideWhenUsed/>
    <w:rsid w:val="005B3CEE"/>
    <w:rPr>
      <w:sz w:val="16"/>
      <w:szCs w:val="16"/>
    </w:rPr>
  </w:style>
  <w:style w:type="paragraph" w:styleId="CommentText">
    <w:name w:val="annotation text"/>
    <w:basedOn w:val="Normal"/>
    <w:link w:val="CommentTextChar"/>
    <w:uiPriority w:val="99"/>
    <w:semiHidden/>
    <w:unhideWhenUsed/>
    <w:rsid w:val="005B3CEE"/>
    <w:pPr>
      <w:spacing w:line="240" w:lineRule="auto"/>
    </w:pPr>
    <w:rPr>
      <w:sz w:val="20"/>
      <w:szCs w:val="20"/>
    </w:rPr>
  </w:style>
  <w:style w:type="character" w:customStyle="1" w:styleId="CommentTextChar">
    <w:name w:val="Comment Text Char"/>
    <w:basedOn w:val="DefaultParagraphFont"/>
    <w:link w:val="CommentText"/>
    <w:uiPriority w:val="99"/>
    <w:semiHidden/>
    <w:rsid w:val="005B3CEE"/>
    <w:rPr>
      <w:sz w:val="20"/>
      <w:szCs w:val="20"/>
    </w:rPr>
  </w:style>
  <w:style w:type="paragraph" w:styleId="CommentSubject">
    <w:name w:val="annotation subject"/>
    <w:basedOn w:val="CommentText"/>
    <w:next w:val="CommentText"/>
    <w:link w:val="CommentSubjectChar"/>
    <w:uiPriority w:val="99"/>
    <w:semiHidden/>
    <w:unhideWhenUsed/>
    <w:rsid w:val="005B3CEE"/>
    <w:rPr>
      <w:b/>
      <w:bCs/>
    </w:rPr>
  </w:style>
  <w:style w:type="character" w:customStyle="1" w:styleId="CommentSubjectChar">
    <w:name w:val="Comment Subject Char"/>
    <w:basedOn w:val="CommentTextChar"/>
    <w:link w:val="CommentSubject"/>
    <w:uiPriority w:val="99"/>
    <w:semiHidden/>
    <w:rsid w:val="005B3CEE"/>
    <w:rPr>
      <w:b/>
      <w:bCs/>
      <w:sz w:val="20"/>
      <w:szCs w:val="20"/>
    </w:rPr>
  </w:style>
  <w:style w:type="paragraph" w:styleId="BalloonText">
    <w:name w:val="Balloon Text"/>
    <w:basedOn w:val="Normal"/>
    <w:link w:val="BalloonTextChar"/>
    <w:uiPriority w:val="99"/>
    <w:semiHidden/>
    <w:unhideWhenUsed/>
    <w:rsid w:val="005B3C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CEE"/>
    <w:rPr>
      <w:rFonts w:ascii="Segoe UI" w:hAnsi="Segoe UI" w:cs="Segoe UI"/>
      <w:sz w:val="18"/>
      <w:szCs w:val="18"/>
    </w:rPr>
  </w:style>
  <w:style w:type="paragraph" w:customStyle="1" w:styleId="RomanBulletsGSA">
    <w:name w:val="Roman_Bullets_GSA"/>
    <w:basedOn w:val="NormalGSA"/>
    <w:link w:val="RomanBulletsGSAChar"/>
    <w:rsid w:val="00DE468A"/>
    <w:pPr>
      <w:numPr>
        <w:numId w:val="4"/>
      </w:numPr>
      <w:ind w:left="308" w:hanging="77"/>
    </w:pPr>
  </w:style>
  <w:style w:type="character" w:customStyle="1" w:styleId="RomanBulletsGSAChar">
    <w:name w:val="Roman_Bullets_GSA Char"/>
    <w:basedOn w:val="NormalGSAChar"/>
    <w:link w:val="RomanBulletsGSA"/>
    <w:rsid w:val="00DE468A"/>
    <w:rPr>
      <w:rFonts w:eastAsiaTheme="minorEastAsia" w:cstheme="minorHAnsi"/>
      <w:color w:val="000000"/>
      <w:sz w:val="24"/>
      <w:szCs w:val="24"/>
      <w:lang w:val="en-US" w:eastAsia="en-AU"/>
    </w:rPr>
  </w:style>
  <w:style w:type="paragraph" w:customStyle="1" w:styleId="TableHeadingICCC">
    <w:name w:val="Table_Heading_ICCC"/>
    <w:basedOn w:val="NormalGSA"/>
    <w:link w:val="TableHeadingICCCChar"/>
    <w:rsid w:val="00AE5784"/>
    <w:pPr>
      <w:jc w:val="center"/>
    </w:pPr>
    <w:rPr>
      <w:rFonts w:cs="Arial"/>
      <w:color w:val="FFFFFF" w:themeColor="background1"/>
      <w:sz w:val="28"/>
      <w:szCs w:val="28"/>
    </w:rPr>
  </w:style>
  <w:style w:type="character" w:customStyle="1" w:styleId="TableHeadingICCCChar">
    <w:name w:val="Table_Heading_ICCC Char"/>
    <w:basedOn w:val="NormalGSAChar"/>
    <w:link w:val="TableHeadingICCC"/>
    <w:rsid w:val="00AE5784"/>
    <w:rPr>
      <w:rFonts w:eastAsiaTheme="minorEastAsia" w:cs="Arial"/>
      <w:color w:val="FFFFFF" w:themeColor="background1"/>
      <w:sz w:val="28"/>
      <w:szCs w:val="28"/>
      <w:lang w:val="en-US" w:eastAsia="en-AU"/>
    </w:rPr>
  </w:style>
  <w:style w:type="paragraph" w:customStyle="1" w:styleId="ScenarioGSA">
    <w:name w:val="Scenario_GSA"/>
    <w:basedOn w:val="NormalGSA"/>
    <w:link w:val="ScenarioGSAChar"/>
    <w:qFormat/>
    <w:rsid w:val="00B73574"/>
    <w:pPr>
      <w:spacing w:line="360" w:lineRule="auto"/>
    </w:pPr>
    <w:rPr>
      <w:rFonts w:ascii="Arial" w:hAnsi="Arial" w:cs="Arial"/>
      <w:sz w:val="22"/>
      <w:szCs w:val="22"/>
    </w:rPr>
  </w:style>
  <w:style w:type="character" w:customStyle="1" w:styleId="ScenarioGSAChar">
    <w:name w:val="Scenario_GSA Char"/>
    <w:basedOn w:val="NormalGSAChar"/>
    <w:link w:val="ScenarioGSA"/>
    <w:rsid w:val="00B73574"/>
    <w:rPr>
      <w:rFonts w:ascii="Arial" w:eastAsiaTheme="minorEastAsia" w:hAnsi="Arial" w:cs="Arial"/>
      <w:color w:val="000000"/>
      <w:sz w:val="24"/>
      <w:szCs w:val="24"/>
      <w:lang w:val="en-US" w:eastAsia="en-AU"/>
    </w:rPr>
  </w:style>
  <w:style w:type="character" w:styleId="Strong">
    <w:name w:val="Strong"/>
    <w:qFormat/>
    <w:rsid w:val="005C41E7"/>
    <w:rPr>
      <w:rFonts w:ascii="Arial Rounded MT Bold" w:hAnsi="Arial Rounded MT Bold"/>
      <w:b w:val="0"/>
      <w:bCs/>
      <w:color w:val="auto"/>
      <w:sz w:val="24"/>
    </w:rPr>
  </w:style>
  <w:style w:type="paragraph" w:customStyle="1" w:styleId="Activityheading">
    <w:name w:val="Activity heading"/>
    <w:basedOn w:val="Normal"/>
    <w:next w:val="Normal"/>
    <w:link w:val="ActivityheadingChar"/>
    <w:qFormat/>
    <w:rsid w:val="005C41E7"/>
    <w:pPr>
      <w:keepNext/>
      <w:keepLines/>
      <w:spacing w:before="120" w:after="120" w:line="360" w:lineRule="auto"/>
      <w:outlineLvl w:val="1"/>
    </w:pPr>
    <w:rPr>
      <w:rFonts w:ascii="Arial Rounded MT Bold" w:eastAsia="Times New Roman" w:hAnsi="Arial Rounded MT Bold" w:cs="Arial"/>
      <w:bCs/>
      <w:sz w:val="28"/>
      <w:szCs w:val="40"/>
      <w:lang w:eastAsia="en-AU"/>
    </w:rPr>
  </w:style>
  <w:style w:type="character" w:customStyle="1" w:styleId="ActivityheadingChar">
    <w:name w:val="Activity heading Char"/>
    <w:basedOn w:val="DefaultParagraphFont"/>
    <w:link w:val="Activityheading"/>
    <w:locked/>
    <w:rsid w:val="005C41E7"/>
    <w:rPr>
      <w:rFonts w:ascii="Arial Rounded MT Bold" w:eastAsia="Times New Roman" w:hAnsi="Arial Rounded MT Bold" w:cs="Arial"/>
      <w:bCs/>
      <w:sz w:val="28"/>
      <w:szCs w:val="40"/>
      <w:lang w:eastAsia="en-AU"/>
    </w:rPr>
  </w:style>
  <w:style w:type="paragraph" w:customStyle="1" w:styleId="Body">
    <w:name w:val="Body"/>
    <w:link w:val="BodyChar"/>
    <w:qFormat/>
    <w:rsid w:val="005C41E7"/>
    <w:pPr>
      <w:spacing w:before="200" w:after="0" w:line="300" w:lineRule="auto"/>
      <w:ind w:left="1134"/>
    </w:pPr>
    <w:rPr>
      <w:rFonts w:ascii="Arial" w:eastAsia="Times New Roman" w:hAnsi="Arial" w:cs="Times New Roman"/>
      <w:sz w:val="20"/>
    </w:rPr>
  </w:style>
  <w:style w:type="character" w:customStyle="1" w:styleId="BodyChar">
    <w:name w:val="Body Char"/>
    <w:basedOn w:val="DefaultParagraphFont"/>
    <w:link w:val="Body"/>
    <w:locked/>
    <w:rsid w:val="005C41E7"/>
    <w:rPr>
      <w:rFonts w:ascii="Arial" w:eastAsia="Times New Roman" w:hAnsi="Arial" w:cs="Times New Roman"/>
      <w:sz w:val="20"/>
    </w:rPr>
  </w:style>
  <w:style w:type="paragraph" w:customStyle="1" w:styleId="4pts">
    <w:name w:val="4 pts"/>
    <w:rsid w:val="005C41E7"/>
    <w:pPr>
      <w:spacing w:after="0" w:line="240" w:lineRule="auto"/>
    </w:pPr>
    <w:rPr>
      <w:rFonts w:ascii="Arial" w:eastAsia="Times New Roman" w:hAnsi="Arial" w:cs="Times New Roman"/>
      <w:noProof/>
      <w:sz w:val="8"/>
      <w:lang w:eastAsia="en-AU"/>
    </w:rPr>
  </w:style>
  <w:style w:type="paragraph" w:customStyle="1" w:styleId="Bullet">
    <w:name w:val="Bullet"/>
    <w:rsid w:val="005C41E7"/>
    <w:pPr>
      <w:numPr>
        <w:numId w:val="15"/>
      </w:numPr>
      <w:tabs>
        <w:tab w:val="clear" w:pos="1353"/>
        <w:tab w:val="num" w:pos="1418"/>
      </w:tabs>
      <w:spacing w:before="60" w:after="40" w:line="300" w:lineRule="auto"/>
      <w:ind w:left="1418" w:hanging="270"/>
    </w:pPr>
    <w:rPr>
      <w:rFonts w:ascii="Arial" w:eastAsia="Times New Roman" w:hAnsi="Arial" w:cs="Times New Roman"/>
      <w:sz w:val="20"/>
      <w:lang w:eastAsia="en-AU"/>
    </w:rPr>
  </w:style>
  <w:style w:type="paragraph" w:customStyle="1" w:styleId="Bulletnumbered">
    <w:name w:val="Bullet numbered"/>
    <w:basedOn w:val="Normal"/>
    <w:qFormat/>
    <w:rsid w:val="005C41E7"/>
    <w:pPr>
      <w:numPr>
        <w:numId w:val="16"/>
      </w:numPr>
      <w:spacing w:before="60" w:after="40" w:line="300" w:lineRule="auto"/>
    </w:pPr>
    <w:rPr>
      <w:rFonts w:ascii="Arial" w:eastAsia="Times New Roman" w:hAnsi="Arial" w:cs="Times New Roman"/>
      <w:sz w:val="20"/>
      <w:szCs w:val="20"/>
      <w:lang w:eastAsia="en-AU"/>
    </w:rPr>
  </w:style>
  <w:style w:type="character" w:customStyle="1" w:styleId="QIPH1Char">
    <w:name w:val="QIP H1 Char"/>
    <w:basedOn w:val="DefaultParagraphFont"/>
    <w:link w:val="QIPH1"/>
    <w:locked/>
    <w:rsid w:val="005C41E7"/>
    <w:rPr>
      <w:rFonts w:ascii="Times New Roman" w:eastAsia="Times New Roman" w:hAnsi="Times New Roman" w:cs="Arial"/>
      <w:b/>
      <w:bCs/>
      <w:color w:val="00548B"/>
      <w:sz w:val="30"/>
      <w:szCs w:val="40"/>
      <w:lang w:eastAsia="en-AU"/>
    </w:rPr>
  </w:style>
  <w:style w:type="paragraph" w:customStyle="1" w:styleId="QIPH1">
    <w:name w:val="QIP H1"/>
    <w:link w:val="QIPH1Char"/>
    <w:qFormat/>
    <w:rsid w:val="005C41E7"/>
    <w:pPr>
      <w:pageBreakBefore/>
      <w:spacing w:before="360" w:after="60" w:line="240" w:lineRule="auto"/>
      <w:ind w:firstLine="42"/>
    </w:pPr>
    <w:rPr>
      <w:rFonts w:ascii="Times New Roman" w:eastAsia="Times New Roman" w:hAnsi="Times New Roman" w:cs="Arial"/>
      <w:b/>
      <w:bCs/>
      <w:color w:val="00548B"/>
      <w:sz w:val="30"/>
      <w:szCs w:val="40"/>
      <w:lang w:eastAsia="en-AU"/>
    </w:rPr>
  </w:style>
  <w:style w:type="character" w:customStyle="1" w:styleId="Heading2noTOCChar">
    <w:name w:val="Heading 2 no TOC Char"/>
    <w:basedOn w:val="DefaultParagraphFont"/>
    <w:link w:val="Heading2noTOC"/>
    <w:locked/>
    <w:rsid w:val="005C41E7"/>
    <w:rPr>
      <w:rFonts w:ascii="Arial" w:eastAsia="Times New Roman" w:hAnsi="Arial" w:cs="Arial"/>
      <w:bCs/>
      <w:iCs/>
      <w:color w:val="729FFF"/>
      <w:sz w:val="30"/>
      <w:szCs w:val="30"/>
      <w:lang w:eastAsia="en-AU"/>
    </w:rPr>
  </w:style>
  <w:style w:type="paragraph" w:customStyle="1" w:styleId="Heading2noTOC">
    <w:name w:val="Heading 2 no TOC"/>
    <w:next w:val="Body"/>
    <w:link w:val="Heading2noTOCChar"/>
    <w:qFormat/>
    <w:rsid w:val="005C41E7"/>
    <w:pPr>
      <w:spacing w:before="360" w:after="60" w:line="276" w:lineRule="auto"/>
      <w:ind w:left="1134"/>
    </w:pPr>
    <w:rPr>
      <w:rFonts w:ascii="Arial" w:eastAsia="Times New Roman" w:hAnsi="Arial" w:cs="Arial"/>
      <w:bCs/>
      <w:iCs/>
      <w:color w:val="729FFF"/>
      <w:sz w:val="30"/>
      <w:szCs w:val="30"/>
      <w:lang w:eastAsia="en-AU"/>
    </w:rPr>
  </w:style>
  <w:style w:type="character" w:customStyle="1" w:styleId="DefaultChar">
    <w:name w:val="Default Char"/>
    <w:basedOn w:val="DefaultParagraphFont"/>
    <w:link w:val="Default"/>
    <w:uiPriority w:val="99"/>
    <w:locked/>
    <w:rsid w:val="005C41E7"/>
    <w:rPr>
      <w:rFonts w:ascii="Meta Plus Normal" w:eastAsiaTheme="minorEastAsia" w:hAnsi="Meta Plus Normal" w:cs="Meta Plus Normal"/>
      <w:color w:val="000000"/>
      <w:sz w:val="24"/>
      <w:szCs w:val="24"/>
      <w:lang w:eastAsia="zh-TW"/>
    </w:rPr>
  </w:style>
  <w:style w:type="paragraph" w:customStyle="1" w:styleId="actsandregstabletext">
    <w:name w:val="acts and regs table text"/>
    <w:rsid w:val="005C41E7"/>
    <w:pPr>
      <w:spacing w:before="20" w:after="40" w:line="240" w:lineRule="auto"/>
      <w:ind w:left="1026" w:hanging="1026"/>
    </w:pPr>
    <w:rPr>
      <w:rFonts w:ascii="Arial" w:eastAsia="Times New Roman" w:hAnsi="Arial" w:cs="Times New Roman"/>
      <w:sz w:val="20"/>
    </w:rPr>
  </w:style>
  <w:style w:type="character" w:customStyle="1" w:styleId="QIPBodytextChar">
    <w:name w:val="QIP Body text Char"/>
    <w:basedOn w:val="DefaultParagraphFont"/>
    <w:link w:val="QIPBodytext"/>
    <w:locked/>
    <w:rsid w:val="005C41E7"/>
    <w:rPr>
      <w:rFonts w:ascii="Calibri" w:eastAsia="Times New Roman" w:hAnsi="Calibri" w:cs="Arial"/>
      <w:sz w:val="24"/>
      <w:szCs w:val="24"/>
    </w:rPr>
  </w:style>
  <w:style w:type="paragraph" w:customStyle="1" w:styleId="QIPBodytext">
    <w:name w:val="QIP Body text"/>
    <w:basedOn w:val="Normal"/>
    <w:link w:val="QIPBodytextChar"/>
    <w:qFormat/>
    <w:rsid w:val="005C41E7"/>
    <w:pPr>
      <w:autoSpaceDE w:val="0"/>
      <w:autoSpaceDN w:val="0"/>
      <w:adjustRightInd w:val="0"/>
      <w:spacing w:after="0" w:line="240" w:lineRule="auto"/>
    </w:pPr>
    <w:rPr>
      <w:rFonts w:ascii="Calibri" w:eastAsia="Times New Roman" w:hAnsi="Calibri" w:cs="Arial"/>
      <w:sz w:val="24"/>
      <w:szCs w:val="24"/>
    </w:rPr>
  </w:style>
  <w:style w:type="character" w:customStyle="1" w:styleId="QIPH2Char">
    <w:name w:val="QIP H2 Char"/>
    <w:basedOn w:val="Heading2noTOCChar"/>
    <w:link w:val="QIPH2"/>
    <w:locked/>
    <w:rsid w:val="005C41E7"/>
    <w:rPr>
      <w:rFonts w:ascii="Arial" w:eastAsia="Times New Roman" w:hAnsi="Arial" w:cs="Arial"/>
      <w:bCs/>
      <w:iCs/>
      <w:color w:val="7F7F7F" w:themeColor="text1" w:themeTint="80"/>
      <w:sz w:val="28"/>
      <w:szCs w:val="28"/>
      <w:lang w:eastAsia="en-AU"/>
    </w:rPr>
  </w:style>
  <w:style w:type="paragraph" w:customStyle="1" w:styleId="QIPH2">
    <w:name w:val="QIP H2"/>
    <w:basedOn w:val="Heading2noTOC"/>
    <w:link w:val="QIPH2Char"/>
    <w:qFormat/>
    <w:rsid w:val="005C41E7"/>
    <w:pPr>
      <w:ind w:left="0"/>
      <w:contextualSpacing/>
    </w:pPr>
    <w:rPr>
      <w:color w:val="7F7F7F" w:themeColor="text1" w:themeTint="80"/>
      <w:sz w:val="28"/>
      <w:szCs w:val="28"/>
    </w:rPr>
  </w:style>
  <w:style w:type="table" w:customStyle="1" w:styleId="DEEWRNQS">
    <w:name w:val="DEEWR NQS"/>
    <w:basedOn w:val="TableNormal"/>
    <w:uiPriority w:val="99"/>
    <w:rsid w:val="005C41E7"/>
    <w:pPr>
      <w:spacing w:after="0" w:line="240" w:lineRule="auto"/>
    </w:pPr>
    <w:rPr>
      <w:rFonts w:ascii="Arial" w:eastAsia="Calibri" w:hAnsi="Arial" w:cs="Times New Roman"/>
      <w:sz w:val="20"/>
      <w:szCs w:val="20"/>
    </w:rPr>
    <w:tblPr>
      <w:tblInd w:w="0" w:type="nil"/>
      <w:tblBorders>
        <w:top w:val="single" w:sz="4" w:space="0" w:color="92CDDC"/>
        <w:bottom w:val="single" w:sz="4" w:space="0" w:color="92CDDC"/>
        <w:insideH w:val="single" w:sz="4" w:space="0" w:color="92CDDC"/>
      </w:tblBorders>
      <w:tblCellMar>
        <w:top w:w="108" w:type="dxa"/>
        <w:bottom w:w="108" w:type="dxa"/>
      </w:tblCellMar>
    </w:tblPr>
    <w:tblStylePr w:type="firstRow">
      <w:rPr>
        <w:b/>
      </w:rPr>
    </w:tblStylePr>
  </w:style>
  <w:style w:type="character" w:styleId="Emphasis">
    <w:name w:val="Emphasis"/>
    <w:basedOn w:val="DefaultParagraphFont"/>
    <w:uiPriority w:val="20"/>
    <w:qFormat/>
    <w:rsid w:val="005C41E7"/>
    <w:rPr>
      <w:i/>
      <w:iCs/>
    </w:rPr>
  </w:style>
  <w:style w:type="paragraph" w:customStyle="1" w:styleId="TableParagraph">
    <w:name w:val="Table Paragraph"/>
    <w:basedOn w:val="Normal"/>
    <w:uiPriority w:val="1"/>
    <w:qFormat/>
    <w:rsid w:val="005C41E7"/>
    <w:pPr>
      <w:widowControl w:val="0"/>
      <w:autoSpaceDE w:val="0"/>
      <w:autoSpaceDN w:val="0"/>
      <w:spacing w:after="0" w:line="240" w:lineRule="auto"/>
    </w:pPr>
    <w:rPr>
      <w:rFonts w:ascii="Arial" w:eastAsia="Arial" w:hAnsi="Arial" w:cs="Arial"/>
      <w:lang w:val="en-US"/>
    </w:rPr>
  </w:style>
  <w:style w:type="character" w:customStyle="1" w:styleId="H1SATChar">
    <w:name w:val="H1 SAT Char"/>
    <w:basedOn w:val="DefaultParagraphFont"/>
    <w:link w:val="H1SAT"/>
    <w:locked/>
    <w:rsid w:val="005C41E7"/>
    <w:rPr>
      <w:b/>
      <w:color w:val="FFFFFF" w:themeColor="background1"/>
      <w:sz w:val="40"/>
      <w:szCs w:val="40"/>
    </w:rPr>
  </w:style>
  <w:style w:type="paragraph" w:customStyle="1" w:styleId="H1SAT">
    <w:name w:val="H1 SAT"/>
    <w:basedOn w:val="Normal"/>
    <w:link w:val="H1SATChar"/>
    <w:qFormat/>
    <w:rsid w:val="005C41E7"/>
    <w:pPr>
      <w:spacing w:line="256" w:lineRule="auto"/>
    </w:pPr>
    <w:rPr>
      <w:b/>
      <w:color w:val="FFFFFF" w:themeColor="background1"/>
      <w:sz w:val="40"/>
      <w:szCs w:val="40"/>
    </w:rPr>
  </w:style>
  <w:style w:type="paragraph" w:styleId="Revision">
    <w:name w:val="Revision"/>
    <w:hidden/>
    <w:uiPriority w:val="99"/>
    <w:semiHidden/>
    <w:rsid w:val="005C41E7"/>
    <w:pPr>
      <w:spacing w:after="0" w:line="240" w:lineRule="auto"/>
    </w:pPr>
  </w:style>
  <w:style w:type="table" w:customStyle="1" w:styleId="GridTable4-Accent11">
    <w:name w:val="Grid Table 4 - Accent 11"/>
    <w:basedOn w:val="TableNormal"/>
    <w:uiPriority w:val="49"/>
    <w:rsid w:val="005C41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5C41E7"/>
    <w:pPr>
      <w:spacing w:after="0" w:line="240" w:lineRule="auto"/>
    </w:pPr>
    <w:rPr>
      <w:rFonts w:ascii="Times New Roman" w:hAnsi="Times New Roman" w:cs="Times New Roman"/>
      <w:sz w:val="24"/>
      <w:szCs w:val="24"/>
      <w:lang w:eastAsia="en-AU"/>
    </w:rPr>
  </w:style>
  <w:style w:type="paragraph" w:customStyle="1" w:styleId="Self-assessment">
    <w:name w:val="Self-assessment"/>
    <w:basedOn w:val="Normal"/>
    <w:link w:val="Self-assessmentChar"/>
    <w:qFormat/>
    <w:rsid w:val="005C41E7"/>
    <w:rPr>
      <w:b/>
      <w:color w:val="FFFFFF" w:themeColor="background1"/>
      <w:sz w:val="40"/>
      <w:szCs w:val="40"/>
    </w:rPr>
  </w:style>
  <w:style w:type="character" w:customStyle="1" w:styleId="Self-assessmentChar">
    <w:name w:val="Self-assessment Char"/>
    <w:basedOn w:val="DefaultParagraphFont"/>
    <w:link w:val="Self-assessment"/>
    <w:rsid w:val="005C41E7"/>
    <w:rPr>
      <w:b/>
      <w:color w:val="FFFFFF" w:themeColor="background1"/>
      <w:sz w:val="40"/>
      <w:szCs w:val="40"/>
    </w:rPr>
  </w:style>
  <w:style w:type="paragraph" w:styleId="TOCHeading">
    <w:name w:val="TOC Heading"/>
    <w:basedOn w:val="Heading1"/>
    <w:next w:val="Normal"/>
    <w:uiPriority w:val="39"/>
    <w:unhideWhenUsed/>
    <w:qFormat/>
    <w:rsid w:val="005C41E7"/>
    <w:pPr>
      <w:outlineLvl w:val="9"/>
    </w:pPr>
    <w:rPr>
      <w:lang w:val="en-US"/>
    </w:rPr>
  </w:style>
  <w:style w:type="character" w:customStyle="1" w:styleId="heading">
    <w:name w:val="heading"/>
    <w:basedOn w:val="DefaultParagraphFont"/>
    <w:rsid w:val="005C41E7"/>
  </w:style>
  <w:style w:type="table" w:customStyle="1" w:styleId="TableGrid3">
    <w:name w:val="Table Grid3"/>
    <w:basedOn w:val="TableNormal"/>
    <w:next w:val="TableGrid"/>
    <w:uiPriority w:val="39"/>
    <w:rsid w:val="006C4E12"/>
    <w:pPr>
      <w:spacing w:after="0" w:line="240" w:lineRule="auto"/>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7615C"/>
    <w:pPr>
      <w:spacing w:after="0" w:line="240" w:lineRule="auto"/>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E6305"/>
    <w:pPr>
      <w:spacing w:after="0" w:line="240" w:lineRule="auto"/>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47742">
      <w:bodyDiv w:val="1"/>
      <w:marLeft w:val="0"/>
      <w:marRight w:val="0"/>
      <w:marTop w:val="0"/>
      <w:marBottom w:val="0"/>
      <w:divBdr>
        <w:top w:val="none" w:sz="0" w:space="0" w:color="auto"/>
        <w:left w:val="none" w:sz="0" w:space="0" w:color="auto"/>
        <w:bottom w:val="none" w:sz="0" w:space="0" w:color="auto"/>
        <w:right w:val="none" w:sz="0" w:space="0" w:color="auto"/>
      </w:divBdr>
    </w:div>
    <w:div w:id="53050289">
      <w:bodyDiv w:val="1"/>
      <w:marLeft w:val="0"/>
      <w:marRight w:val="0"/>
      <w:marTop w:val="0"/>
      <w:marBottom w:val="0"/>
      <w:divBdr>
        <w:top w:val="none" w:sz="0" w:space="0" w:color="auto"/>
        <w:left w:val="none" w:sz="0" w:space="0" w:color="auto"/>
        <w:bottom w:val="none" w:sz="0" w:space="0" w:color="auto"/>
        <w:right w:val="none" w:sz="0" w:space="0" w:color="auto"/>
      </w:divBdr>
    </w:div>
    <w:div w:id="80301941">
      <w:bodyDiv w:val="1"/>
      <w:marLeft w:val="0"/>
      <w:marRight w:val="0"/>
      <w:marTop w:val="0"/>
      <w:marBottom w:val="0"/>
      <w:divBdr>
        <w:top w:val="none" w:sz="0" w:space="0" w:color="auto"/>
        <w:left w:val="none" w:sz="0" w:space="0" w:color="auto"/>
        <w:bottom w:val="none" w:sz="0" w:space="0" w:color="auto"/>
        <w:right w:val="none" w:sz="0" w:space="0" w:color="auto"/>
      </w:divBdr>
    </w:div>
    <w:div w:id="211772116">
      <w:bodyDiv w:val="1"/>
      <w:marLeft w:val="0"/>
      <w:marRight w:val="0"/>
      <w:marTop w:val="0"/>
      <w:marBottom w:val="0"/>
      <w:divBdr>
        <w:top w:val="none" w:sz="0" w:space="0" w:color="auto"/>
        <w:left w:val="none" w:sz="0" w:space="0" w:color="auto"/>
        <w:bottom w:val="none" w:sz="0" w:space="0" w:color="auto"/>
        <w:right w:val="none" w:sz="0" w:space="0" w:color="auto"/>
      </w:divBdr>
    </w:div>
    <w:div w:id="601034508">
      <w:bodyDiv w:val="1"/>
      <w:marLeft w:val="0"/>
      <w:marRight w:val="0"/>
      <w:marTop w:val="0"/>
      <w:marBottom w:val="0"/>
      <w:divBdr>
        <w:top w:val="none" w:sz="0" w:space="0" w:color="auto"/>
        <w:left w:val="none" w:sz="0" w:space="0" w:color="auto"/>
        <w:bottom w:val="none" w:sz="0" w:space="0" w:color="auto"/>
        <w:right w:val="none" w:sz="0" w:space="0" w:color="auto"/>
      </w:divBdr>
    </w:div>
    <w:div w:id="826214563">
      <w:bodyDiv w:val="1"/>
      <w:marLeft w:val="0"/>
      <w:marRight w:val="0"/>
      <w:marTop w:val="0"/>
      <w:marBottom w:val="0"/>
      <w:divBdr>
        <w:top w:val="none" w:sz="0" w:space="0" w:color="auto"/>
        <w:left w:val="none" w:sz="0" w:space="0" w:color="auto"/>
        <w:bottom w:val="none" w:sz="0" w:space="0" w:color="auto"/>
        <w:right w:val="none" w:sz="0" w:space="0" w:color="auto"/>
      </w:divBdr>
    </w:div>
    <w:div w:id="931398831">
      <w:bodyDiv w:val="1"/>
      <w:marLeft w:val="0"/>
      <w:marRight w:val="0"/>
      <w:marTop w:val="0"/>
      <w:marBottom w:val="0"/>
      <w:divBdr>
        <w:top w:val="none" w:sz="0" w:space="0" w:color="auto"/>
        <w:left w:val="none" w:sz="0" w:space="0" w:color="auto"/>
        <w:bottom w:val="none" w:sz="0" w:space="0" w:color="auto"/>
        <w:right w:val="none" w:sz="0" w:space="0" w:color="auto"/>
      </w:divBdr>
    </w:div>
    <w:div w:id="1162698952">
      <w:bodyDiv w:val="1"/>
      <w:marLeft w:val="0"/>
      <w:marRight w:val="0"/>
      <w:marTop w:val="0"/>
      <w:marBottom w:val="0"/>
      <w:divBdr>
        <w:top w:val="none" w:sz="0" w:space="0" w:color="auto"/>
        <w:left w:val="none" w:sz="0" w:space="0" w:color="auto"/>
        <w:bottom w:val="none" w:sz="0" w:space="0" w:color="auto"/>
        <w:right w:val="none" w:sz="0" w:space="0" w:color="auto"/>
      </w:divBdr>
    </w:div>
    <w:div w:id="1742018728">
      <w:bodyDiv w:val="1"/>
      <w:marLeft w:val="0"/>
      <w:marRight w:val="0"/>
      <w:marTop w:val="0"/>
      <w:marBottom w:val="0"/>
      <w:divBdr>
        <w:top w:val="none" w:sz="0" w:space="0" w:color="auto"/>
        <w:left w:val="none" w:sz="0" w:space="0" w:color="auto"/>
        <w:bottom w:val="none" w:sz="0" w:space="0" w:color="auto"/>
        <w:right w:val="none" w:sz="0" w:space="0" w:color="auto"/>
      </w:divBdr>
    </w:div>
    <w:div w:id="1869367330">
      <w:bodyDiv w:val="1"/>
      <w:marLeft w:val="0"/>
      <w:marRight w:val="0"/>
      <w:marTop w:val="0"/>
      <w:marBottom w:val="0"/>
      <w:divBdr>
        <w:top w:val="none" w:sz="0" w:space="0" w:color="auto"/>
        <w:left w:val="none" w:sz="0" w:space="0" w:color="auto"/>
        <w:bottom w:val="none" w:sz="0" w:space="0" w:color="auto"/>
        <w:right w:val="none" w:sz="0" w:space="0" w:color="auto"/>
      </w:divBdr>
    </w:div>
    <w:div w:id="1883445904">
      <w:bodyDiv w:val="1"/>
      <w:marLeft w:val="0"/>
      <w:marRight w:val="0"/>
      <w:marTop w:val="0"/>
      <w:marBottom w:val="0"/>
      <w:divBdr>
        <w:top w:val="none" w:sz="0" w:space="0" w:color="auto"/>
        <w:left w:val="none" w:sz="0" w:space="0" w:color="auto"/>
        <w:bottom w:val="none" w:sz="0" w:space="0" w:color="auto"/>
        <w:right w:val="none" w:sz="0" w:space="0" w:color="auto"/>
      </w:divBdr>
    </w:div>
    <w:div w:id="1910649417">
      <w:bodyDiv w:val="1"/>
      <w:marLeft w:val="0"/>
      <w:marRight w:val="0"/>
      <w:marTop w:val="0"/>
      <w:marBottom w:val="0"/>
      <w:divBdr>
        <w:top w:val="none" w:sz="0" w:space="0" w:color="auto"/>
        <w:left w:val="none" w:sz="0" w:space="0" w:color="auto"/>
        <w:bottom w:val="none" w:sz="0" w:space="0" w:color="auto"/>
        <w:right w:val="none" w:sz="0" w:space="0" w:color="auto"/>
      </w:divBdr>
    </w:div>
    <w:div w:id="200785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acecqa.gov.au/assessment" TargetMode="External"/><Relationship Id="rId26" Type="http://schemas.openxmlformats.org/officeDocument/2006/relationships/image" Target="media/image7.png"/><Relationship Id="rId39" Type="http://schemas.openxmlformats.org/officeDocument/2006/relationships/header" Target="header1.xml"/><Relationship Id="rId21" Type="http://schemas.openxmlformats.org/officeDocument/2006/relationships/image" Target="media/image6.png"/><Relationship Id="rId34" Type="http://schemas.openxmlformats.org/officeDocument/2006/relationships/hyperlink" Target="https://www.acecqa.gov.au/" TargetMode="External"/><Relationship Id="rId42" Type="http://schemas.openxmlformats.org/officeDocument/2006/relationships/hyperlink" Target="https://www.acecqa.gov.au/nqf/national-quality-standard/quality-area-3-physical-environment"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cecqa.gov.au/sites/default/files/2020-09/DevelopingandReviewingYourQualityImprovementPlan.pdf" TargetMode="External"/><Relationship Id="rId29" Type="http://schemas.openxmlformats.org/officeDocument/2006/relationships/hyperlink" Target="https://www.acecqa.gov.au/sites/default/files/2020-09/Guide-to-the-NQF-September-202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cecqa.gov.au/assessment" TargetMode="External"/><Relationship Id="rId32" Type="http://schemas.openxmlformats.org/officeDocument/2006/relationships/footer" Target="footer1.xml"/><Relationship Id="rId37" Type="http://schemas.openxmlformats.org/officeDocument/2006/relationships/hyperlink" Target="https://www.acecqa.gov.au/media/23811" TargetMode="External"/><Relationship Id="rId40" Type="http://schemas.openxmlformats.org/officeDocument/2006/relationships/footer" Target="footer2.xml"/><Relationship Id="rId45"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acecqa.gov.au/assessment/quality-improvement-plans" TargetMode="External"/><Relationship Id="rId28" Type="http://schemas.openxmlformats.org/officeDocument/2006/relationships/image" Target="media/image8.png"/><Relationship Id="rId36" Type="http://schemas.openxmlformats.org/officeDocument/2006/relationships/hyperlink" Target="https://www.acecqa.gov.au/assessment/exceeding-nqs" TargetMode="External"/><Relationship Id="rId10" Type="http://schemas.openxmlformats.org/officeDocument/2006/relationships/endnotes" Target="endnotes.xml"/><Relationship Id="rId19" Type="http://schemas.openxmlformats.org/officeDocument/2006/relationships/hyperlink" Target="https://www.acecqa.gov.au/sites/default/files/2020-09/Guide-to-the-NQF-September-2020.pdf" TargetMode="External"/><Relationship Id="rId31" Type="http://schemas.openxmlformats.org/officeDocument/2006/relationships/hyperlink" Target="https://www.acecqa.gov.au/assessment/quality-improvement-plans"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acecqa.gov.au/sites/default/files/2020-09/DevelopingandReviewingYourQualityImprovementPlan.pdf" TargetMode="External"/><Relationship Id="rId27" Type="http://schemas.openxmlformats.org/officeDocument/2006/relationships/hyperlink" Target="https://www.acecqa.gov.au/sites/default/files/2020-09/Guide-to-the-NQF-September-2020.pdf" TargetMode="External"/><Relationship Id="rId30" Type="http://schemas.openxmlformats.org/officeDocument/2006/relationships/image" Target="media/image9.png"/><Relationship Id="rId35" Type="http://schemas.openxmlformats.org/officeDocument/2006/relationships/hyperlink" Target="https://www.acecqa.gov.au/assessment/exceeding-nqs" TargetMode="External"/><Relationship Id="rId43" Type="http://schemas.openxmlformats.org/officeDocument/2006/relationships/header" Target="header2.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ecec@tabt.edu.au" TargetMode="External"/><Relationship Id="rId17" Type="http://schemas.openxmlformats.org/officeDocument/2006/relationships/hyperlink" Target="https://www.acecqa.gov.au/assessment/quality-improvement-plans" TargetMode="External"/><Relationship Id="rId25" Type="http://schemas.openxmlformats.org/officeDocument/2006/relationships/hyperlink" Target="https://www.acecqa.gov.au/sites/default/files/2020-09/Guide-to-the-NQF-September-2020.pdf" TargetMode="External"/><Relationship Id="rId33" Type="http://schemas.openxmlformats.org/officeDocument/2006/relationships/hyperlink" Target="https://www.acecqa.gov.au/nqf/about/guide" TargetMode="External"/><Relationship Id="rId38" Type="http://schemas.openxmlformats.org/officeDocument/2006/relationships/hyperlink" Target="https://www.acecqa.gov.au/nqf/national-quality-standard/quality-area-3-physical-environment" TargetMode="External"/><Relationship Id="rId46" Type="http://schemas.openxmlformats.org/officeDocument/2006/relationships/footer" Target="footer5.xml"/><Relationship Id="rId20" Type="http://schemas.openxmlformats.org/officeDocument/2006/relationships/image" Target="media/image5.png"/><Relationship Id="rId41" Type="http://schemas.openxmlformats.org/officeDocument/2006/relationships/hyperlink" Target="https://www.acecqa.gov.au/media/238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OD\International%20Child%20Care%20College\Course%20development%20-%20Documents\General\CHC30120_CHC50120\Templates\GSA_Workplace_Template_V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41F0CDADCF5D40872EB2F1BD0D556B" ma:contentTypeVersion="10" ma:contentTypeDescription="Create a new document." ma:contentTypeScope="" ma:versionID="6cee80bf2cec0d48edd81979089c67d8">
  <xsd:schema xmlns:xsd="http://www.w3.org/2001/XMLSchema" xmlns:xs="http://www.w3.org/2001/XMLSchema" xmlns:p="http://schemas.microsoft.com/office/2006/metadata/properties" xmlns:ns2="f4c8901c-d54e-4d4b-bdd8-a5cb54cbbc51" targetNamespace="http://schemas.microsoft.com/office/2006/metadata/properties" ma:root="true" ma:fieldsID="a404890dec0d81a1e907737fd4252c96" ns2:_="">
    <xsd:import namespace="f4c8901c-d54e-4d4b-bdd8-a5cb54cbbc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8901c-d54e-4d4b-bdd8-a5cb54cbbc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9642E9-9D27-4DF0-B734-99EDF1B03286}">
  <ds:schemaRefs>
    <ds:schemaRef ds:uri="http://schemas.openxmlformats.org/officeDocument/2006/bibliography"/>
  </ds:schemaRefs>
</ds:datastoreItem>
</file>

<file path=customXml/itemProps2.xml><?xml version="1.0" encoding="utf-8"?>
<ds:datastoreItem xmlns:ds="http://schemas.openxmlformats.org/officeDocument/2006/customXml" ds:itemID="{AB35E9CC-FDFB-4F21-8EDA-894CE8CCE8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8901c-d54e-4d4b-bdd8-a5cb54cbbc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F4F4AD-758B-40CE-85F2-33707B0379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583869-F0FC-4DBA-9935-B1CFD3A561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GSA_Workplace_Template_V3.5</Template>
  <TotalTime>8</TotalTime>
  <Pages>55</Pages>
  <Words>12285</Words>
  <Characters>57373</Characters>
  <Application>Microsoft Office Word</Application>
  <DocSecurity>0</DocSecurity>
  <Lines>7171</Lines>
  <Paragraphs>6332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Gaye Evans</dc:creator>
  <cp:keywords/>
  <dc:description/>
  <cp:lastModifiedBy>di xu</cp:lastModifiedBy>
  <cp:revision>3</cp:revision>
  <cp:lastPrinted>2021-05-10T21:54:00Z</cp:lastPrinted>
  <dcterms:created xsi:type="dcterms:W3CDTF">2024-03-23T06:23:00Z</dcterms:created>
  <dcterms:modified xsi:type="dcterms:W3CDTF">2024-05-04T03:08:00Z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0x0101001741F0CDADCF5D40872EB2F1BD0D556B</vt:lpwstr>
  </property>
</Properties>
</file>